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0DD" w14:textId="77777777" w:rsidR="00E14730" w:rsidRDefault="00E14730">
      <w:bookmarkStart w:id="0" w:name="_Hlk1357584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194E480D" w14:textId="77777777" w:rsidTr="009065C4">
        <w:tc>
          <w:tcPr>
            <w:tcW w:w="9061" w:type="dxa"/>
          </w:tcPr>
          <w:p w14:paraId="078BCD43" w14:textId="2A3BEC48" w:rsidR="009065C4" w:rsidRPr="009065C4" w:rsidRDefault="00A20D6B" w:rsidP="00EA3D70">
            <w:pPr>
              <w:pStyle w:val="oobe-Client"/>
            </w:pPr>
            <w:sdt>
              <w:sdtPr>
                <w:alias w:val="Company"/>
                <w:tag w:val=""/>
                <w:id w:val="-1493174988"/>
                <w:placeholder>
                  <w:docPart w:val="9125726444F145CA869EFA808374C80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AGENCY</w:t>
                </w:r>
              </w:sdtContent>
            </w:sdt>
          </w:p>
        </w:tc>
      </w:tr>
    </w:tbl>
    <w:p w14:paraId="6B2EE3DA" w14:textId="77777777" w:rsidR="00D9745B" w:rsidRPr="00C465B4" w:rsidRDefault="00D9745B" w:rsidP="00D9745B">
      <w:pPr>
        <w:pStyle w:val="oobe-Para-L1"/>
        <w:tabs>
          <w:tab w:val="left" w:pos="2508"/>
        </w:tabs>
      </w:pPr>
      <w:r>
        <w:rPr>
          <w:noProof/>
        </w:rPr>
        <mc:AlternateContent>
          <mc:Choice Requires="wps">
            <w:drawing>
              <wp:inline distT="0" distB="0" distL="0" distR="0" wp14:anchorId="32CF11A4" wp14:editId="4CE494B9">
                <wp:extent cx="1440000" cy="0"/>
                <wp:effectExtent l="0" t="19050" r="46355" b="3810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6ED1F13D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D49wuzWAQAAAQ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605AA464" w14:textId="77777777" w:rsidTr="009065C4">
        <w:tc>
          <w:tcPr>
            <w:tcW w:w="9061" w:type="dxa"/>
          </w:tcPr>
          <w:p w14:paraId="00E806D4" w14:textId="76781E66" w:rsidR="009065C4" w:rsidRPr="009065C4" w:rsidRDefault="00A20D6B" w:rsidP="00EA3D70">
            <w:pPr>
              <w:pStyle w:val="oobe-Title"/>
            </w:pPr>
            <w:sdt>
              <w:sdtPr>
                <w:alias w:val="Title"/>
                <w:tag w:val=""/>
                <w:id w:val="1243214930"/>
                <w:placeholder>
                  <w:docPart w:val="4A9D57C7291342D68A5F2757B78247D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2F1CE7">
                  <w:t>Protected Utility</w:t>
                </w:r>
              </w:sdtContent>
            </w:sdt>
          </w:p>
        </w:tc>
      </w:tr>
    </w:tbl>
    <w:p w14:paraId="10618512" w14:textId="77777777" w:rsidR="00D9745B" w:rsidRDefault="00D9745B" w:rsidP="00D9745B">
      <w:pPr>
        <w:pStyle w:val="oobe-Para-L1"/>
      </w:pPr>
      <w:r>
        <w:rPr>
          <w:noProof/>
        </w:rPr>
        <mc:AlternateContent>
          <mc:Choice Requires="wps">
            <w:drawing>
              <wp:inline distT="0" distB="0" distL="0" distR="0" wp14:anchorId="782A565E" wp14:editId="0B405A33">
                <wp:extent cx="1440000" cy="0"/>
                <wp:effectExtent l="0" t="19050" r="46355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12AB171A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NwkNh/WAQAAAw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513DF299" w14:textId="77777777" w:rsidTr="009065C4">
        <w:trPr>
          <w:trHeight w:val="1301"/>
        </w:trPr>
        <w:tc>
          <w:tcPr>
            <w:tcW w:w="9061" w:type="dxa"/>
          </w:tcPr>
          <w:sdt>
            <w:sdtPr>
              <w:alias w:val="Subtitle"/>
              <w:tag w:val=""/>
              <w:id w:val="1739823503"/>
              <w:placeholder>
                <w:docPart w:val="A0C4DAC4356A44D3ACCEB942FBDBD8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083AC255" w14:textId="6D7A7FDE" w:rsidR="009065C4" w:rsidRPr="00CF26A0" w:rsidRDefault="00A20D6B" w:rsidP="00CF26A0">
                <w:pPr>
                  <w:pStyle w:val="oobe-Subtitle"/>
                </w:pPr>
                <w:r>
                  <w:t>AGENCY</w:t>
                </w:r>
                <w:r w:rsidR="00315BE1" w:rsidRPr="00315BE1">
                  <w:t xml:space="preserve"> - SOP - Renew VPP Token - Admin</w:t>
                </w:r>
              </w:p>
            </w:sdtContent>
          </w:sdt>
        </w:tc>
      </w:tr>
    </w:tbl>
    <w:tbl>
      <w:tblPr>
        <w:tblStyle w:val="TableGrid"/>
        <w:tblpPr w:vertAnchor="page" w:horzAnchor="margin" w:tblpY="13826"/>
        <w:tblW w:w="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4531"/>
      </w:tblGrid>
      <w:tr w:rsidR="00C53DAD" w14:paraId="23455DAF" w14:textId="77777777" w:rsidTr="00EE69B8">
        <w:trPr>
          <w:trHeight w:val="1701"/>
        </w:trPr>
        <w:tc>
          <w:tcPr>
            <w:tcW w:w="4593" w:type="dxa"/>
            <w:shd w:val="clear" w:color="auto" w:fill="auto"/>
            <w:vAlign w:val="center"/>
          </w:tcPr>
          <w:p w14:paraId="5090A881" w14:textId="77777777" w:rsidR="00C53DAD" w:rsidRDefault="00C53DAD" w:rsidP="00C53DAD">
            <w:pPr>
              <w:pStyle w:val="oobe-Table-Text"/>
              <w:tabs>
                <w:tab w:val="left" w:pos="2508"/>
              </w:tabs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3ED1085B" wp14:editId="743A5CE1">
                  <wp:extent cx="2779395" cy="102870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obe-blu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9D3D4B" w14:textId="01CCE1DF" w:rsidR="00C53DAD" w:rsidRDefault="00BE4BFC" w:rsidP="00BE4BFC">
            <w:pPr>
              <w:pStyle w:val="oobe-Table-Text"/>
              <w:jc w:val="right"/>
            </w:pPr>
            <w:r>
              <w:rPr>
                <w:noProof/>
              </w:rPr>
              <w:drawing>
                <wp:inline distT="0" distB="0" distL="0" distR="0" wp14:anchorId="2C01CEC0" wp14:editId="5C657211">
                  <wp:extent cx="1174652" cy="1085850"/>
                  <wp:effectExtent l="0" t="0" r="0" b="0"/>
                  <wp:docPr id="44" name="Graphic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419" cy="10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7CA95" w14:textId="417A01F3" w:rsidR="008D122E" w:rsidRDefault="001D00ED" w:rsidP="00BF4346">
      <w:pPr>
        <w:pStyle w:val="oobe-Date"/>
      </w:pPr>
      <w:r w:rsidRPr="009065C4">
        <w:t xml:space="preserve"> </w:t>
      </w:r>
      <w:r w:rsidR="00BF4346" w:rsidRPr="009065C4">
        <w:t xml:space="preserve">Date </w:t>
      </w:r>
      <w:sdt>
        <w:sdtPr>
          <w:id w:val="1755310288"/>
          <w:placeholder>
            <w:docPart w:val="45D92BCD1B0C4402A87B236593963FA9"/>
          </w:placeholder>
          <w:date w:fullDate="2020-09-23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2F1CE7">
            <w:t>23 September 2020</w:t>
          </w:r>
        </w:sdtContent>
      </w:sdt>
    </w:p>
    <w:p w14:paraId="0C937EF6" w14:textId="77777777" w:rsidR="00012C68" w:rsidRPr="00A44242" w:rsidRDefault="00012C68" w:rsidP="009F6DB1">
      <w:pPr>
        <w:pStyle w:val="oobe-Para-L1"/>
        <w:sectPr w:rsidR="00012C68" w:rsidRPr="00A44242" w:rsidSect="003F45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418" w:bottom="567" w:left="1418" w:header="567" w:footer="567" w:gutter="0"/>
          <w:cols w:space="708"/>
          <w:titlePg/>
          <w:docGrid w:linePitch="360"/>
        </w:sectPr>
      </w:pPr>
    </w:p>
    <w:p w14:paraId="117A6C20" w14:textId="77777777" w:rsidR="0021300C" w:rsidRPr="00A44242" w:rsidRDefault="0021300C" w:rsidP="0021300C">
      <w:pPr>
        <w:pStyle w:val="oobe-Heading1-NonTOC"/>
      </w:pPr>
      <w:bookmarkStart w:id="1" w:name="_Ref515101761"/>
      <w:bookmarkEnd w:id="0"/>
      <w:r w:rsidRPr="00A44242">
        <w:lastRenderedPageBreak/>
        <w:t>Document Information</w:t>
      </w:r>
    </w:p>
    <w:p w14:paraId="2092C96A" w14:textId="77777777" w:rsidR="00857F28" w:rsidRPr="00A44242" w:rsidRDefault="00857F28" w:rsidP="00EA3D70">
      <w:pPr>
        <w:ind w:right="7654"/>
      </w:pPr>
      <w:r w:rsidRPr="00A44242">
        <w:rPr>
          <w:noProof/>
        </w:rPr>
        <mc:AlternateContent>
          <mc:Choice Requires="wps">
            <w:drawing>
              <wp:inline distT="0" distB="0" distL="0" distR="0" wp14:anchorId="7E0A0B10" wp14:editId="6257513B">
                <wp:extent cx="900000" cy="0"/>
                <wp:effectExtent l="0" t="19050" r="52705" b="3810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0EC8E104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BNrhy5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A45AD6B" w14:textId="1A74D823" w:rsidR="0021300C" w:rsidRPr="00A44242" w:rsidRDefault="0021300C" w:rsidP="0021300C">
      <w:pPr>
        <w:pStyle w:val="oobe-Heading2-NonTOC"/>
      </w:pPr>
      <w:r w:rsidRPr="00A44242">
        <w:t xml:space="preserve">Document Acceptance for </w:t>
      </w:r>
      <w:r w:rsidRPr="00A44242">
        <w:rPr>
          <w:rFonts w:eastAsia="Arial"/>
        </w:rPr>
        <w:t>v</w:t>
      </w:r>
      <w:r w:rsidR="00BE4BFC">
        <w:t>1.0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8"/>
        <w:gridCol w:w="1318"/>
        <w:gridCol w:w="3287"/>
        <w:gridCol w:w="3288"/>
      </w:tblGrid>
      <w:tr w:rsidR="000479E3" w:rsidRPr="00A44242" w14:paraId="532F8B07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8" w:type="dxa"/>
          </w:tcPr>
          <w:p w14:paraId="1E1AA7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Function</w:t>
            </w:r>
          </w:p>
        </w:tc>
        <w:tc>
          <w:tcPr>
            <w:tcW w:w="1318" w:type="dxa"/>
          </w:tcPr>
          <w:p w14:paraId="7F9509D5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7" w:type="dxa"/>
          </w:tcPr>
          <w:p w14:paraId="13A734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Name</w:t>
            </w:r>
          </w:p>
        </w:tc>
        <w:tc>
          <w:tcPr>
            <w:tcW w:w="3288" w:type="dxa"/>
          </w:tcPr>
          <w:p w14:paraId="10922F5C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Position</w:t>
            </w:r>
          </w:p>
        </w:tc>
      </w:tr>
      <w:tr w:rsidR="00DC72F8" w:rsidRPr="00A44242" w14:paraId="206E1805" w14:textId="77777777" w:rsidTr="000479E3">
        <w:tc>
          <w:tcPr>
            <w:tcW w:w="1168" w:type="dxa"/>
          </w:tcPr>
          <w:p w14:paraId="61F564A2" w14:textId="59BD13E8" w:rsidR="00DC72F8" w:rsidRPr="00A44242" w:rsidRDefault="00DC72F8" w:rsidP="00DC72F8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</w:rPr>
              <w:t>Prepared:</w:t>
            </w:r>
          </w:p>
        </w:tc>
        <w:sdt>
          <w:sdtPr>
            <w:rPr>
              <w:rFonts w:eastAsia="Arial"/>
            </w:rPr>
            <w:id w:val="1899244037"/>
            <w:placeholder>
              <w:docPart w:val="F6C36D860C67764491B15B9575EBE121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E227392" w14:textId="5009144B" w:rsidR="00DC72F8" w:rsidRPr="00A44242" w:rsidRDefault="00DC72F8" w:rsidP="00DC72F8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7" w:type="dxa"/>
          </w:tcPr>
          <w:p w14:paraId="2AB85DEA" w14:textId="04434E0F" w:rsidR="00DC72F8" w:rsidRPr="00A44242" w:rsidRDefault="00DC72F8" w:rsidP="00DC72F8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7DF7A47C" w14:textId="25163EF6" w:rsidR="00DC72F8" w:rsidRPr="00A44242" w:rsidRDefault="00DC72F8" w:rsidP="00DC72F8">
            <w:pPr>
              <w:pStyle w:val="oobe-Table-Text"/>
            </w:pPr>
            <w:r>
              <w:t>Consultant</w:t>
            </w:r>
          </w:p>
        </w:tc>
      </w:tr>
      <w:tr w:rsidR="00DC72F8" w:rsidRPr="00A44242" w14:paraId="0DE3E026" w14:textId="77777777" w:rsidTr="000479E3">
        <w:tc>
          <w:tcPr>
            <w:tcW w:w="1168" w:type="dxa"/>
          </w:tcPr>
          <w:p w14:paraId="3A9C2BBE" w14:textId="7DABC27D" w:rsidR="00DC72F8" w:rsidRPr="00A44242" w:rsidRDefault="00DC72F8" w:rsidP="00DC72F8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Review</w:t>
            </w:r>
            <w:r w:rsidR="002E34BF">
              <w:rPr>
                <w:rFonts w:eastAsia="Arial"/>
              </w:rPr>
              <w:t>ed</w:t>
            </w:r>
          </w:p>
        </w:tc>
        <w:sdt>
          <w:sdtPr>
            <w:rPr>
              <w:rFonts w:eastAsia="Arial"/>
            </w:rPr>
            <w:id w:val="-946699266"/>
            <w:placeholder>
              <w:docPart w:val="6D8532FACCD51D4698A25CBCEE67B835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446ED25" w14:textId="396D4F1C" w:rsidR="00DC72F8" w:rsidRPr="00A44242" w:rsidRDefault="00DC72F8" w:rsidP="00DC72F8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7" w:type="dxa"/>
          </w:tcPr>
          <w:p w14:paraId="0004651C" w14:textId="24D7731E" w:rsidR="00DC72F8" w:rsidRPr="00A44242" w:rsidRDefault="00DC72F8" w:rsidP="00DC72F8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43A78D48" w14:textId="78680596" w:rsidR="00DC72F8" w:rsidRPr="00A44242" w:rsidRDefault="00DC72F8" w:rsidP="00DC72F8">
            <w:pPr>
              <w:pStyle w:val="oobe-Table-Text"/>
            </w:pPr>
            <w:r>
              <w:t>Managing Consultant</w:t>
            </w:r>
          </w:p>
        </w:tc>
      </w:tr>
      <w:tr w:rsidR="00DC72F8" w:rsidRPr="00A44242" w14:paraId="2EF24E5C" w14:textId="77777777" w:rsidTr="000479E3">
        <w:tc>
          <w:tcPr>
            <w:tcW w:w="1168" w:type="dxa"/>
          </w:tcPr>
          <w:p w14:paraId="7A1ABCBC" w14:textId="13126C77" w:rsidR="00DC72F8" w:rsidRPr="00A44242" w:rsidRDefault="00DC72F8" w:rsidP="00DC72F8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Release</w:t>
            </w:r>
            <w:r w:rsidR="002E34BF">
              <w:rPr>
                <w:rFonts w:eastAsia="Arial"/>
              </w:rPr>
              <w:t>d</w:t>
            </w:r>
          </w:p>
        </w:tc>
        <w:sdt>
          <w:sdtPr>
            <w:rPr>
              <w:rFonts w:eastAsia="Arial"/>
            </w:rPr>
            <w:id w:val="-347569293"/>
            <w:placeholder>
              <w:docPart w:val="162AC9DBEF72CD49AC0D70F7506B8B81"/>
            </w:placeholder>
            <w:date w:fullDate="2020-09-23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6EC77B92" w14:textId="5674475A" w:rsidR="00DC72F8" w:rsidRPr="00A44242" w:rsidRDefault="006B7AEA" w:rsidP="00DC72F8">
                <w:pPr>
                  <w:pStyle w:val="oobe-Table-Text"/>
                </w:pPr>
                <w:r>
                  <w:rPr>
                    <w:rFonts w:eastAsia="Arial"/>
                  </w:rPr>
                  <w:t>23-09-2020</w:t>
                </w:r>
              </w:p>
            </w:tc>
          </w:sdtContent>
        </w:sdt>
        <w:tc>
          <w:tcPr>
            <w:tcW w:w="3287" w:type="dxa"/>
          </w:tcPr>
          <w:p w14:paraId="75DC72DE" w14:textId="301024E2" w:rsidR="00DC72F8" w:rsidRPr="00A44242" w:rsidRDefault="00DC72F8" w:rsidP="00DC72F8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252F9EF8" w14:textId="7663BB74" w:rsidR="00DC72F8" w:rsidRPr="00A44242" w:rsidRDefault="00DC72F8" w:rsidP="00DC72F8">
            <w:pPr>
              <w:pStyle w:val="oobe-Table-Text"/>
            </w:pPr>
            <w:r>
              <w:t>Managing Consultant</w:t>
            </w:r>
          </w:p>
        </w:tc>
      </w:tr>
    </w:tbl>
    <w:p w14:paraId="20B4F717" w14:textId="77777777" w:rsidR="0021300C" w:rsidRPr="00A44242" w:rsidRDefault="0021300C" w:rsidP="0021300C">
      <w:pPr>
        <w:pStyle w:val="oobe-Heading2-NonTOC"/>
        <w:rPr>
          <w:rFonts w:eastAsia="Arial"/>
        </w:rPr>
      </w:pPr>
      <w:r w:rsidRPr="00A44242">
        <w:rPr>
          <w:rFonts w:eastAsia="Arial"/>
        </w:rPr>
        <w:t>Drafting and Release History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7"/>
        <w:gridCol w:w="1318"/>
        <w:gridCol w:w="3288"/>
        <w:gridCol w:w="3288"/>
      </w:tblGrid>
      <w:tr w:rsidR="0021300C" w:rsidRPr="00A44242" w14:paraId="46E857BF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7" w:type="dxa"/>
          </w:tcPr>
          <w:p w14:paraId="5977F4C3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Version</w:t>
            </w:r>
          </w:p>
        </w:tc>
        <w:tc>
          <w:tcPr>
            <w:tcW w:w="1318" w:type="dxa"/>
          </w:tcPr>
          <w:p w14:paraId="69F5BAA6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8" w:type="dxa"/>
          </w:tcPr>
          <w:p w14:paraId="13065C08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Author</w:t>
            </w:r>
          </w:p>
        </w:tc>
        <w:tc>
          <w:tcPr>
            <w:tcW w:w="3288" w:type="dxa"/>
          </w:tcPr>
          <w:p w14:paraId="76055DB1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Description</w:t>
            </w:r>
          </w:p>
        </w:tc>
      </w:tr>
      <w:tr w:rsidR="002E34BF" w:rsidRPr="00A44242" w14:paraId="0A0FE283" w14:textId="77777777" w:rsidTr="000479E3">
        <w:tc>
          <w:tcPr>
            <w:tcW w:w="1167" w:type="dxa"/>
          </w:tcPr>
          <w:p w14:paraId="5A7B0B62" w14:textId="32327ECB" w:rsidR="002E34BF" w:rsidRPr="00A44242" w:rsidRDefault="002E34BF" w:rsidP="002E34B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0.1</w:t>
            </w:r>
          </w:p>
        </w:tc>
        <w:sdt>
          <w:sdtPr>
            <w:rPr>
              <w:rFonts w:eastAsia="Arial"/>
            </w:rPr>
            <w:id w:val="1134766391"/>
            <w:placeholder>
              <w:docPart w:val="7663EBBE9F684A4FACF94AA2F54B76A4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3D709601" w14:textId="21B19B8D" w:rsidR="002E34BF" w:rsidRPr="00A44242" w:rsidRDefault="002E34BF" w:rsidP="002E34BF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8" w:type="dxa"/>
          </w:tcPr>
          <w:p w14:paraId="23377151" w14:textId="6A96F873" w:rsidR="002E34BF" w:rsidRPr="00A44242" w:rsidRDefault="002E34BF" w:rsidP="002E34B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2102F8CF" w14:textId="3CC63F13" w:rsidR="002E34BF" w:rsidRPr="00A44242" w:rsidRDefault="002E34BF" w:rsidP="002E34BF">
            <w:pPr>
              <w:pStyle w:val="oobe-Table-Text"/>
            </w:pPr>
            <w:r>
              <w:t>Initial Document</w:t>
            </w:r>
          </w:p>
        </w:tc>
      </w:tr>
      <w:tr w:rsidR="002E34BF" w:rsidRPr="00A44242" w14:paraId="5CE77066" w14:textId="77777777" w:rsidTr="000479E3">
        <w:tc>
          <w:tcPr>
            <w:tcW w:w="1167" w:type="dxa"/>
          </w:tcPr>
          <w:p w14:paraId="1E716FBE" w14:textId="1C6E99F1" w:rsidR="002E34BF" w:rsidRPr="00A44242" w:rsidRDefault="002E34BF" w:rsidP="002E34B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0.2</w:t>
            </w:r>
          </w:p>
        </w:tc>
        <w:sdt>
          <w:sdtPr>
            <w:rPr>
              <w:rFonts w:eastAsia="Arial"/>
            </w:rPr>
            <w:id w:val="454231594"/>
            <w:placeholder>
              <w:docPart w:val="95B0E62E6B53C24F86E4A7ED0607C504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00D88FB0" w14:textId="5B5E8EEE" w:rsidR="002E34BF" w:rsidRPr="00A44242" w:rsidRDefault="002E34BF" w:rsidP="002E34BF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8" w:type="dxa"/>
          </w:tcPr>
          <w:p w14:paraId="0F0D073E" w14:textId="034F8599" w:rsidR="002E34BF" w:rsidRPr="00A44242" w:rsidRDefault="002E34BF" w:rsidP="002E34BF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01DB80C3" w14:textId="1CC4FD13" w:rsidR="002E34BF" w:rsidRPr="00A44242" w:rsidRDefault="002E34BF" w:rsidP="002E34BF">
            <w:pPr>
              <w:pStyle w:val="oobe-Table-Text"/>
            </w:pPr>
            <w:r>
              <w:t>Review and update</w:t>
            </w:r>
          </w:p>
        </w:tc>
      </w:tr>
      <w:sdt>
        <w:sdtPr>
          <w:rPr>
            <w:rFonts w:eastAsia="Arial"/>
          </w:rPr>
          <w:id w:val="274298532"/>
          <w15:repeatingSection/>
        </w:sdtPr>
        <w:sdtEndPr>
          <w:rPr>
            <w:rFonts w:eastAsia="Times New Roman"/>
          </w:rPr>
        </w:sdtEndPr>
        <w:sdtContent>
          <w:sdt>
            <w:sdtPr>
              <w:rPr>
                <w:rFonts w:eastAsia="Arial"/>
              </w:rPr>
              <w:id w:val="1964147784"/>
              <w:placeholder>
                <w:docPart w:val="F2311F8079D1904983FB9C81DA03CC10"/>
              </w:placeholder>
              <w15:repeatingSectionItem/>
            </w:sdtPr>
            <w:sdtEndPr>
              <w:rPr>
                <w:rFonts w:eastAsia="Times New Roman"/>
              </w:rPr>
            </w:sdtEndPr>
            <w:sdtContent>
              <w:tr w:rsidR="002E34BF" w:rsidRPr="00A44242" w14:paraId="1FD8139F" w14:textId="77777777" w:rsidTr="000479E3">
                <w:tc>
                  <w:tcPr>
                    <w:tcW w:w="1167" w:type="dxa"/>
                  </w:tcPr>
                  <w:p w14:paraId="35CFDA0D" w14:textId="15C087A6" w:rsidR="002E34BF" w:rsidRPr="00A44242" w:rsidRDefault="002E34BF" w:rsidP="002E34BF">
                    <w:pPr>
                      <w:pStyle w:val="oobe-Table-Text"/>
                      <w:rPr>
                        <w:rFonts w:eastAsia="Arial"/>
                      </w:rPr>
                    </w:pPr>
                    <w:r>
                      <w:rPr>
                        <w:rFonts w:eastAsia="Arial"/>
                      </w:rPr>
                      <w:t>1.0</w:t>
                    </w:r>
                  </w:p>
                </w:tc>
                <w:sdt>
                  <w:sdtPr>
                    <w:rPr>
                      <w:rFonts w:eastAsia="Arial"/>
                    </w:rPr>
                    <w:id w:val="-331297242"/>
                    <w:placeholder>
                      <w:docPart w:val="42F3E1D164852E41980C25B7E54D0C10"/>
                    </w:placeholder>
                    <w:date w:fullDate="2020-09-23T00:00:00Z">
                      <w:dateFormat w:val="dd-MM-yyyy"/>
                      <w:lid w:val="en-AU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318" w:type="dxa"/>
                      </w:tcPr>
                      <w:p w14:paraId="01ED077B" w14:textId="2BE9BD5B" w:rsidR="002E34BF" w:rsidRPr="00A44242" w:rsidRDefault="006B7AEA" w:rsidP="002E34BF">
                        <w:pPr>
                          <w:pStyle w:val="oobe-Table-Text"/>
                        </w:pPr>
                        <w:r>
                          <w:rPr>
                            <w:rFonts w:eastAsia="Arial"/>
                          </w:rPr>
                          <w:t>23-09-2020</w:t>
                        </w:r>
                      </w:p>
                    </w:tc>
                  </w:sdtContent>
                </w:sdt>
                <w:tc>
                  <w:tcPr>
                    <w:tcW w:w="3288" w:type="dxa"/>
                  </w:tcPr>
                  <w:p w14:paraId="7D44BC97" w14:textId="4A46D007" w:rsidR="002E34BF" w:rsidRPr="00A44242" w:rsidRDefault="002E34BF" w:rsidP="002E34BF">
                    <w:pPr>
                      <w:pStyle w:val="oobe-Table-Text"/>
                    </w:pPr>
                    <w:r>
                      <w:rPr>
                        <w:rFonts w:eastAsia="Arial"/>
                      </w:rPr>
                      <w:t>Mathew Laurence-Rogers</w:t>
                    </w:r>
                  </w:p>
                </w:tc>
                <w:tc>
                  <w:tcPr>
                    <w:tcW w:w="3288" w:type="dxa"/>
                  </w:tcPr>
                  <w:p w14:paraId="5103F4ED" w14:textId="529BEA1F" w:rsidR="002E34BF" w:rsidRPr="00A44242" w:rsidRDefault="002E34BF" w:rsidP="002E34BF">
                    <w:pPr>
                      <w:pStyle w:val="oobe-Table-Text"/>
                    </w:pPr>
                    <w:r>
                      <w:t>Release</w:t>
                    </w:r>
                  </w:p>
                </w:tc>
              </w:tr>
            </w:sdtContent>
          </w:sdt>
        </w:sdtContent>
      </w:sdt>
    </w:tbl>
    <w:p w14:paraId="3F758757" w14:textId="77777777" w:rsidR="0021300C" w:rsidRDefault="0021300C" w:rsidP="002E34BF">
      <w:pPr>
        <w:pStyle w:val="oobe-Para-L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24"/>
        <w:gridCol w:w="7847"/>
      </w:tblGrid>
      <w:tr w:rsidR="0021300C" w:rsidRPr="00A44242" w14:paraId="5ABBFEB8" w14:textId="77777777" w:rsidTr="00F85461">
        <w:tc>
          <w:tcPr>
            <w:tcW w:w="1265" w:type="dxa"/>
            <w:vMerge w:val="restart"/>
            <w:shd w:val="clear" w:color="auto" w:fill="091C33" w:themeFill="background1"/>
          </w:tcPr>
          <w:p w14:paraId="1AD5E083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proofErr w:type="spellStart"/>
            <w:r w:rsidRPr="00A44242">
              <w:rPr>
                <w:rFonts w:eastAsia="Arial"/>
              </w:rPr>
              <w:t>oobe</w:t>
            </w:r>
            <w:proofErr w:type="spellEnd"/>
            <w:r w:rsidRPr="00A44242">
              <w:rPr>
                <w:rFonts w:eastAsia="Arial"/>
              </w:rPr>
              <w:t xml:space="preserve"> contact details</w:t>
            </w:r>
          </w:p>
        </w:tc>
        <w:tc>
          <w:tcPr>
            <w:tcW w:w="8414" w:type="dxa"/>
            <w:shd w:val="clear" w:color="auto" w:fill="091C33" w:themeFill="background1"/>
          </w:tcPr>
          <w:p w14:paraId="1A12B525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proofErr w:type="spellStart"/>
            <w:r w:rsidRPr="00A44242">
              <w:rPr>
                <w:rFonts w:eastAsia="Arial"/>
              </w:rPr>
              <w:t>oobe</w:t>
            </w:r>
            <w:proofErr w:type="spellEnd"/>
            <w:r w:rsidRPr="00A44242">
              <w:rPr>
                <w:rFonts w:eastAsia="Arial"/>
              </w:rPr>
              <w:t xml:space="preserve"> Pty Ltd</w:t>
            </w:r>
          </w:p>
        </w:tc>
      </w:tr>
      <w:tr w:rsidR="0021300C" w:rsidRPr="00A44242" w14:paraId="56A7BC39" w14:textId="77777777" w:rsidTr="00F85461">
        <w:trPr>
          <w:trHeight w:val="1104"/>
        </w:trPr>
        <w:tc>
          <w:tcPr>
            <w:tcW w:w="1265" w:type="dxa"/>
            <w:vMerge/>
            <w:shd w:val="clear" w:color="auto" w:fill="091C33" w:themeFill="background1"/>
          </w:tcPr>
          <w:p w14:paraId="7927AE1C" w14:textId="77777777" w:rsidR="0021300C" w:rsidRPr="00A44242" w:rsidRDefault="0021300C" w:rsidP="00EA3D70">
            <w:pPr>
              <w:rPr>
                <w:rFonts w:cs="Arial"/>
              </w:rPr>
            </w:pPr>
          </w:p>
        </w:tc>
        <w:tc>
          <w:tcPr>
            <w:tcW w:w="8414" w:type="dxa"/>
          </w:tcPr>
          <w:p w14:paraId="024F5D24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</w:t>
            </w:r>
            <w:hyperlink r:id="rId20">
              <w:r w:rsidRPr="00A44242">
                <w:rPr>
                  <w:rStyle w:val="Hyperlink"/>
                  <w:rFonts w:eastAsia="Arial" w:cs="Arial"/>
                </w:rPr>
                <w:t>www.oobe.com.au</w:t>
              </w:r>
            </w:hyperlink>
          </w:p>
          <w:p w14:paraId="39B4D00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GPO 111 Canberra City 2601</w:t>
            </w:r>
          </w:p>
          <w:p w14:paraId="689D348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ACN 123 977 846</w:t>
            </w:r>
          </w:p>
          <w:p w14:paraId="71F4C7F3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ABN 48 123 977 846</w:t>
            </w:r>
          </w:p>
        </w:tc>
      </w:tr>
    </w:tbl>
    <w:sdt>
      <w:sdtPr>
        <w:rPr>
          <w:rFonts w:asciiTheme="minorHAnsi" w:eastAsia="Calibri" w:hAnsiTheme="minorHAnsi" w:cs="Times New Roman"/>
          <w:b w:val="0"/>
          <w:bCs w:val="0"/>
          <w:caps/>
          <w:sz w:val="20"/>
          <w:szCs w:val="22"/>
          <w:lang w:eastAsia="en-US"/>
        </w:rPr>
        <w:id w:val="-556316439"/>
        <w:docPartObj>
          <w:docPartGallery w:val="Table of Contents"/>
          <w:docPartUnique/>
        </w:docPartObj>
      </w:sdtPr>
      <w:sdtEndPr>
        <w:rPr>
          <w:rFonts w:eastAsia="Times New Roman"/>
          <w:caps w:val="0"/>
          <w:sz w:val="22"/>
          <w:szCs w:val="20"/>
          <w:lang w:eastAsia="en-AU"/>
        </w:rPr>
      </w:sdtEndPr>
      <w:sdtContent>
        <w:p w14:paraId="7BECB5CA" w14:textId="77777777" w:rsidR="0021300C" w:rsidRPr="00A44242" w:rsidRDefault="0021300C" w:rsidP="0021300C">
          <w:pPr>
            <w:pStyle w:val="oobe-Heading1-NonTOC"/>
            <w:rPr>
              <w:rFonts w:eastAsia="Arial"/>
            </w:rPr>
          </w:pPr>
          <w:r w:rsidRPr="00A44242">
            <w:rPr>
              <w:rFonts w:eastAsia="Arial"/>
            </w:rPr>
            <w:t>Contents</w:t>
          </w:r>
        </w:p>
        <w:p w14:paraId="2B33D9BC" w14:textId="57BE6619" w:rsidR="00A92E2B" w:rsidRDefault="008D30E8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r w:rsidRPr="00A44242">
            <w:rPr>
              <w:rFonts w:cs="Arial"/>
              <w:b w:val="0"/>
            </w:rPr>
            <w:fldChar w:fldCharType="begin"/>
          </w:r>
          <w:r w:rsidRPr="00A44242">
            <w:rPr>
              <w:rFonts w:cs="Arial"/>
              <w:b w:val="0"/>
            </w:rPr>
            <w:instrText xml:space="preserve"> TOC \o "4-4" \h \z \t "Heading 1,1</w:instrText>
          </w:r>
          <w:r>
            <w:rPr>
              <w:rFonts w:cs="Arial"/>
              <w:b w:val="0"/>
            </w:rPr>
            <w:instrText>,</w:instrText>
          </w:r>
          <w:r w:rsidRPr="00A44242">
            <w:rPr>
              <w:rFonts w:cs="Arial"/>
              <w:b w:val="0"/>
            </w:rPr>
            <w:instrText>Heading 2,2,</w:instrText>
          </w:r>
          <w:r w:rsidR="00E925FC">
            <w:rPr>
              <w:rFonts w:cs="Arial"/>
              <w:b w:val="0"/>
            </w:rPr>
            <w:instrText>Heading 3,3,</w:instrText>
          </w:r>
          <w:r w:rsidR="00130E3E">
            <w:rPr>
              <w:rFonts w:cs="Arial"/>
              <w:b w:val="0"/>
            </w:rPr>
            <w:instrText>Heading 4,4,</w:instrText>
          </w:r>
          <w:r w:rsidR="00E925FC">
            <w:rPr>
              <w:rFonts w:cs="Arial"/>
              <w:b w:val="0"/>
            </w:rPr>
            <w:instrText>oobe-Heading-Numbered-L1,</w:instrText>
          </w:r>
          <w:r w:rsidR="00130E3E">
            <w:rPr>
              <w:rFonts w:cs="Arial"/>
              <w:b w:val="0"/>
            </w:rPr>
            <w:instrText>5</w:instrText>
          </w:r>
          <w:r w:rsidR="00E925FC">
            <w:rPr>
              <w:rFonts w:cs="Arial"/>
              <w:b w:val="0"/>
            </w:rPr>
            <w:instrText xml:space="preserve">, </w:instrText>
          </w:r>
          <w:r>
            <w:rPr>
              <w:rFonts w:cs="Arial"/>
              <w:b w:val="0"/>
            </w:rPr>
            <w:instrText>oobe-Heading-Numbered-L</w:instrText>
          </w:r>
          <w:r w:rsidR="00E925FC">
            <w:rPr>
              <w:rFonts w:cs="Arial"/>
              <w:b w:val="0"/>
            </w:rPr>
            <w:instrText>2</w:instrText>
          </w:r>
          <w:r>
            <w:rPr>
              <w:rFonts w:cs="Arial"/>
              <w:b w:val="0"/>
            </w:rPr>
            <w:instrText>,</w:instrText>
          </w:r>
          <w:r w:rsidR="00130E3E">
            <w:rPr>
              <w:rFonts w:cs="Arial"/>
              <w:b w:val="0"/>
            </w:rPr>
            <w:instrText>6</w:instrText>
          </w:r>
          <w:r>
            <w:rPr>
              <w:rFonts w:cs="Arial"/>
              <w:b w:val="0"/>
            </w:rPr>
            <w:instrText>,</w:instrText>
          </w:r>
          <w:r w:rsidR="00E925FC">
            <w:rPr>
              <w:rFonts w:cs="Arial"/>
              <w:b w:val="0"/>
            </w:rPr>
            <w:instrText>oobe-Heading-Numbered-L3,</w:instrText>
          </w:r>
          <w:r w:rsidR="00130E3E">
            <w:rPr>
              <w:rFonts w:cs="Arial"/>
              <w:b w:val="0"/>
            </w:rPr>
            <w:instrText>7,oobe-Heading-Numbered-L4,8</w:instrText>
          </w:r>
          <w:r w:rsidRPr="00A44242">
            <w:rPr>
              <w:rFonts w:cs="Arial"/>
              <w:b w:val="0"/>
            </w:rPr>
            <w:instrText xml:space="preserve">" </w:instrText>
          </w:r>
          <w:r w:rsidRPr="00A44242">
            <w:rPr>
              <w:rFonts w:cs="Arial"/>
              <w:b w:val="0"/>
            </w:rPr>
            <w:fldChar w:fldCharType="separate"/>
          </w:r>
          <w:hyperlink w:anchor="_Toc51747433" w:history="1">
            <w:r w:rsidR="00A92E2B" w:rsidRPr="00164897">
              <w:rPr>
                <w:rStyle w:val="Hyperlink"/>
                <w:noProof/>
              </w:rPr>
              <w:t>Renew VPP Token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_Toc51747433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4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7F34DBE2" w14:textId="66B6BFB1" w:rsidR="00A92E2B" w:rsidRDefault="00A20D6B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7434" w:history="1">
            <w:r w:rsidR="00A92E2B" w:rsidRPr="00164897">
              <w:rPr>
                <w:rStyle w:val="Hyperlink"/>
                <w:noProof/>
              </w:rPr>
              <w:t>Introduction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_Toc51747434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4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29E45E18" w14:textId="7CE9DFFD" w:rsidR="00A92E2B" w:rsidRDefault="00A20D6B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7435" w:history="1">
            <w:r w:rsidR="00A92E2B" w:rsidRPr="00164897">
              <w:rPr>
                <w:rStyle w:val="Hyperlink"/>
                <w:noProof/>
              </w:rPr>
              <w:t>Purpose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_Toc51747435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4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38FA9543" w14:textId="0120BE2D" w:rsidR="00A92E2B" w:rsidRDefault="00A20D6B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7436" w:history="1">
            <w:r w:rsidR="00A92E2B" w:rsidRPr="00164897">
              <w:rPr>
                <w:rStyle w:val="Hyperlink"/>
                <w:noProof/>
              </w:rPr>
              <w:t>Audience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_Toc51747436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4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003CFD51" w14:textId="12594745" w:rsidR="00A92E2B" w:rsidRDefault="00A20D6B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7437" w:history="1">
            <w:r w:rsidR="00A92E2B" w:rsidRPr="00164897">
              <w:rPr>
                <w:rStyle w:val="Hyperlink"/>
                <w:noProof/>
              </w:rPr>
              <w:t>Pre-Requisites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_Toc51747437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4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3ECEB4F6" w14:textId="6CEC8A33" w:rsidR="00A92E2B" w:rsidRDefault="00A20D6B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1747438" w:history="1">
            <w:r w:rsidR="00A92E2B" w:rsidRPr="00164897">
              <w:rPr>
                <w:rStyle w:val="Hyperlink"/>
                <w:noProof/>
              </w:rPr>
              <w:t>Renew VPP Token</w:t>
            </w:r>
            <w:r w:rsidR="00A92E2B">
              <w:rPr>
                <w:noProof/>
                <w:webHidden/>
              </w:rPr>
              <w:tab/>
            </w:r>
            <w:r w:rsidR="00A92E2B">
              <w:rPr>
                <w:noProof/>
                <w:webHidden/>
              </w:rPr>
              <w:fldChar w:fldCharType="begin"/>
            </w:r>
            <w:r w:rsidR="00A92E2B">
              <w:rPr>
                <w:noProof/>
                <w:webHidden/>
              </w:rPr>
              <w:instrText xml:space="preserve"> PAGEREF _Toc51747438 \h </w:instrText>
            </w:r>
            <w:r w:rsidR="00A92E2B">
              <w:rPr>
                <w:noProof/>
                <w:webHidden/>
              </w:rPr>
            </w:r>
            <w:r w:rsidR="00A92E2B">
              <w:rPr>
                <w:noProof/>
                <w:webHidden/>
              </w:rPr>
              <w:fldChar w:fldCharType="separate"/>
            </w:r>
            <w:r w:rsidR="00A92E2B">
              <w:rPr>
                <w:noProof/>
                <w:webHidden/>
              </w:rPr>
              <w:t>5</w:t>
            </w:r>
            <w:r w:rsidR="00A92E2B">
              <w:rPr>
                <w:noProof/>
                <w:webHidden/>
              </w:rPr>
              <w:fldChar w:fldCharType="end"/>
            </w:r>
          </w:hyperlink>
        </w:p>
        <w:p w14:paraId="404641CE" w14:textId="1B01257A" w:rsidR="0021300C" w:rsidRPr="00A44242" w:rsidRDefault="008D30E8" w:rsidP="008D30E8">
          <w:pPr>
            <w:pStyle w:val="oobe-Para-L1"/>
          </w:pPr>
          <w:r w:rsidRPr="00A44242">
            <w:rPr>
              <w:rFonts w:cs="Arial"/>
              <w:b/>
            </w:rPr>
            <w:fldChar w:fldCharType="end"/>
          </w:r>
        </w:p>
      </w:sdtContent>
    </w:sdt>
    <w:p w14:paraId="62576482" w14:textId="77777777" w:rsidR="0021300C" w:rsidRPr="00A44242" w:rsidRDefault="0021300C" w:rsidP="0021300C">
      <w:pPr>
        <w:pStyle w:val="oobe-Para-L1"/>
      </w:pPr>
    </w:p>
    <w:p w14:paraId="4DB7C5EA" w14:textId="77777777" w:rsidR="00180FF5" w:rsidRPr="00A44242" w:rsidRDefault="00180FF5" w:rsidP="0021300C">
      <w:pPr>
        <w:pStyle w:val="oobe-Para-L1"/>
        <w:sectPr w:rsidR="00180FF5" w:rsidRPr="00A44242" w:rsidSect="00180FF5">
          <w:headerReference w:type="default" r:id="rId21"/>
          <w:footerReference w:type="default" r:id="rId22"/>
          <w:footerReference w:type="first" r:id="rId23"/>
          <w:pgSz w:w="11907" w:h="16839" w:code="9"/>
          <w:pgMar w:top="1418" w:right="1418" w:bottom="1418" w:left="1418" w:header="567" w:footer="567" w:gutter="0"/>
          <w:cols w:space="708"/>
          <w:docGrid w:linePitch="360"/>
        </w:sectPr>
      </w:pPr>
    </w:p>
    <w:p w14:paraId="1E30710F" w14:textId="25D68174" w:rsidR="00A86126" w:rsidRPr="00A44242" w:rsidRDefault="00363D37" w:rsidP="00727076">
      <w:pPr>
        <w:pStyle w:val="Heading1"/>
      </w:pPr>
      <w:bookmarkStart w:id="2" w:name="_Toc13553843"/>
      <w:bookmarkStart w:id="3" w:name="_Toc51747433"/>
      <w:bookmarkEnd w:id="1"/>
      <w:r>
        <w:lastRenderedPageBreak/>
        <w:t>R</w:t>
      </w:r>
      <w:bookmarkEnd w:id="2"/>
      <w:r>
        <w:t>enew VPP Token</w:t>
      </w:r>
      <w:bookmarkEnd w:id="3"/>
    </w:p>
    <w:p w14:paraId="436E1820" w14:textId="77777777" w:rsidR="00A86126" w:rsidRPr="00A44242" w:rsidRDefault="00A86126" w:rsidP="00EA3D70">
      <w:pPr>
        <w:pStyle w:val="oobe-Para-Line-Heading1"/>
      </w:pPr>
      <w:r w:rsidRPr="00A44242">
        <w:rPr>
          <w:noProof/>
        </w:rPr>
        <mc:AlternateContent>
          <mc:Choice Requires="wps">
            <w:drawing>
              <wp:inline distT="0" distB="0" distL="0" distR="0" wp14:anchorId="4AD43E57" wp14:editId="4B687DC0">
                <wp:extent cx="900000" cy="0"/>
                <wp:effectExtent l="0" t="19050" r="52705" b="3810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3C275D0B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Dzy9oj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0330CF50" w14:textId="77777777" w:rsidR="00363D37" w:rsidRPr="00C66968" w:rsidRDefault="00363D37" w:rsidP="00363D37">
      <w:pPr>
        <w:pStyle w:val="Heading2"/>
      </w:pPr>
      <w:bookmarkStart w:id="4" w:name="_Toc396294768"/>
      <w:bookmarkStart w:id="5" w:name="_Toc396385644"/>
      <w:bookmarkStart w:id="6" w:name="_Ref422388450"/>
      <w:bookmarkStart w:id="7" w:name="_Toc51053184"/>
      <w:bookmarkStart w:id="8" w:name="_Toc51747434"/>
      <w:r w:rsidRPr="00C66968">
        <w:t>Introduction</w:t>
      </w:r>
      <w:bookmarkEnd w:id="4"/>
      <w:bookmarkEnd w:id="5"/>
      <w:bookmarkEnd w:id="6"/>
      <w:bookmarkEnd w:id="7"/>
      <w:bookmarkEnd w:id="8"/>
    </w:p>
    <w:p w14:paraId="028DD6A8" w14:textId="77777777" w:rsidR="00363D37" w:rsidRPr="00363D37" w:rsidRDefault="00363D37" w:rsidP="00363D37">
      <w:pPr>
        <w:pStyle w:val="oobe-Para-L1"/>
      </w:pPr>
      <w:bookmarkStart w:id="9" w:name="h.mmr88zbrahs8" w:colFirst="0" w:colLast="0"/>
      <w:bookmarkStart w:id="10" w:name="h.5ltz2kqiigcb" w:colFirst="0" w:colLast="0"/>
      <w:bookmarkStart w:id="11" w:name="_Personalization"/>
      <w:bookmarkStart w:id="12" w:name="_Ref422390839"/>
      <w:bookmarkEnd w:id="9"/>
      <w:bookmarkEnd w:id="10"/>
      <w:bookmarkEnd w:id="11"/>
      <w:r w:rsidRPr="00363D37">
        <w:t xml:space="preserve">The Volume Purchase Program (VPP) is an Apple service designed to simplify the process of purchasing and distributing corporate mobile applications. It requires a token to be generated in the Apple Business Manager and uploaded into Microsoft Intune. This token has a validity of 365 days. </w:t>
      </w:r>
    </w:p>
    <w:p w14:paraId="16708D0E" w14:textId="77777777" w:rsidR="00363D37" w:rsidRDefault="00363D37" w:rsidP="00363D37">
      <w:pPr>
        <w:pStyle w:val="Heading2"/>
      </w:pPr>
      <w:bookmarkStart w:id="13" w:name="_Toc51053185"/>
      <w:bookmarkStart w:id="14" w:name="_Toc51747435"/>
      <w:bookmarkEnd w:id="12"/>
      <w:r>
        <w:t>Purpose</w:t>
      </w:r>
      <w:bookmarkEnd w:id="13"/>
      <w:bookmarkEnd w:id="14"/>
    </w:p>
    <w:p w14:paraId="76E00807" w14:textId="7F69837D" w:rsidR="00363D37" w:rsidRPr="00363D37" w:rsidRDefault="00363D37" w:rsidP="00363D37">
      <w:pPr>
        <w:pStyle w:val="oobe-Para-L1"/>
      </w:pPr>
      <w:r w:rsidRPr="00363D37">
        <w:t xml:space="preserve">This document is to guide an admin user through the process of renewing the MDM server token which is required to link the </w:t>
      </w:r>
      <w:r w:rsidR="00A20D6B">
        <w:t>AGENCY</w:t>
      </w:r>
      <w:r w:rsidRPr="00363D37">
        <w:t xml:space="preserve"> Apple Business Manager account to Intune. </w:t>
      </w:r>
    </w:p>
    <w:p w14:paraId="0BA0E4BC" w14:textId="77777777" w:rsidR="00363D37" w:rsidRDefault="00363D37" w:rsidP="00363D37">
      <w:pPr>
        <w:pStyle w:val="Heading2"/>
      </w:pPr>
      <w:bookmarkStart w:id="15" w:name="_Toc51053186"/>
      <w:bookmarkStart w:id="16" w:name="_Toc51747436"/>
      <w:r>
        <w:t>Audience</w:t>
      </w:r>
      <w:bookmarkEnd w:id="15"/>
      <w:bookmarkEnd w:id="16"/>
    </w:p>
    <w:p w14:paraId="3673A8D6" w14:textId="77777777" w:rsidR="00363D37" w:rsidRPr="00363D37" w:rsidRDefault="00363D37" w:rsidP="00363D37">
      <w:pPr>
        <w:pStyle w:val="oobe-Para-L1"/>
      </w:pPr>
      <w:r w:rsidRPr="00363D37">
        <w:t>Admin users</w:t>
      </w:r>
    </w:p>
    <w:p w14:paraId="0E20D77D" w14:textId="77777777" w:rsidR="00363D37" w:rsidRDefault="00363D37" w:rsidP="00363D37">
      <w:pPr>
        <w:pStyle w:val="Heading2"/>
      </w:pPr>
      <w:bookmarkStart w:id="17" w:name="_Toc51053187"/>
      <w:bookmarkStart w:id="18" w:name="_Toc51747437"/>
      <w:r>
        <w:t>Pre-Requisites</w:t>
      </w:r>
      <w:bookmarkEnd w:id="17"/>
      <w:bookmarkEnd w:id="18"/>
    </w:p>
    <w:p w14:paraId="5D8EB0DD" w14:textId="2594E003" w:rsidR="00363D37" w:rsidRPr="00363D37" w:rsidRDefault="00363D37" w:rsidP="00363D37">
      <w:pPr>
        <w:pStyle w:val="oobe-Bullet-L1"/>
      </w:pPr>
      <w:r w:rsidRPr="00363D37">
        <w:t>Apple Business Manager account has been set up. The admin attempting the work has permission to access the portal.</w:t>
      </w:r>
    </w:p>
    <w:p w14:paraId="4623E979" w14:textId="5186DA28" w:rsidR="00363D37" w:rsidRPr="00CA3217" w:rsidRDefault="00363D37" w:rsidP="00FE0913">
      <w:pPr>
        <w:pStyle w:val="Heading1"/>
      </w:pPr>
      <w:bookmarkStart w:id="19" w:name="_Toc51053188"/>
      <w:bookmarkStart w:id="20" w:name="_Toc51747438"/>
      <w:r>
        <w:lastRenderedPageBreak/>
        <w:t>Renew VPP Token</w:t>
      </w:r>
      <w:bookmarkEnd w:id="19"/>
      <w:bookmarkEnd w:id="20"/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363D37" w14:paraId="6158D59D" w14:textId="77777777" w:rsidTr="001F5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6AC0A2F7" w14:textId="77777777" w:rsidR="00363D37" w:rsidRDefault="00363D37" w:rsidP="00FE0913">
            <w:pPr>
              <w:pStyle w:val="oobe-Table-Heading"/>
            </w:pPr>
            <w:r>
              <w:t>Step</w:t>
            </w:r>
          </w:p>
        </w:tc>
        <w:tc>
          <w:tcPr>
            <w:tcW w:w="4105" w:type="dxa"/>
          </w:tcPr>
          <w:p w14:paraId="7B38E007" w14:textId="77777777" w:rsidR="00363D37" w:rsidRDefault="00363D37" w:rsidP="00FE0913">
            <w:pPr>
              <w:pStyle w:val="oobe-Table-Heading"/>
            </w:pPr>
            <w:r>
              <w:t>Instruction</w:t>
            </w:r>
          </w:p>
        </w:tc>
        <w:tc>
          <w:tcPr>
            <w:tcW w:w="4105" w:type="dxa"/>
          </w:tcPr>
          <w:p w14:paraId="4FF767E0" w14:textId="77777777" w:rsidR="00363D37" w:rsidRDefault="00363D37" w:rsidP="00FE0913">
            <w:pPr>
              <w:pStyle w:val="oobe-Table-Heading"/>
            </w:pPr>
            <w:r>
              <w:t>Screen Shot</w:t>
            </w:r>
          </w:p>
        </w:tc>
      </w:tr>
      <w:tr w:rsidR="00363D37" w14:paraId="071A92AD" w14:textId="77777777" w:rsidTr="001F58E4">
        <w:tc>
          <w:tcPr>
            <w:tcW w:w="851" w:type="dxa"/>
          </w:tcPr>
          <w:p w14:paraId="2807CEB0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4E9109EE" w14:textId="0744AAC3" w:rsidR="00363D37" w:rsidRDefault="00363D37" w:rsidP="00FE0913">
            <w:pPr>
              <w:pStyle w:val="oobe-Table-Text"/>
            </w:pPr>
            <w:r w:rsidRPr="00FE0913">
              <w:t xml:space="preserve">Log into the Apple </w:t>
            </w:r>
            <w:r w:rsidR="001F58E4" w:rsidRPr="00FE0913">
              <w:t>Business</w:t>
            </w:r>
            <w:r w:rsidRPr="00FE0913">
              <w:t xml:space="preserve"> Manager Account at </w:t>
            </w:r>
            <w:hyperlink r:id="rId24" w:history="1">
              <w:r w:rsidRPr="00FE0913">
                <w:rPr>
                  <w:rStyle w:val="Hyperlink"/>
                  <w:rFonts w:eastAsiaTheme="majorEastAsia"/>
                  <w:color w:val="auto"/>
                  <w:u w:val="none"/>
                </w:rPr>
                <w:t>https://business.apple.com</w:t>
              </w:r>
            </w:hyperlink>
            <w:r w:rsidRPr="00FE0913">
              <w:t xml:space="preserve"> </w:t>
            </w:r>
          </w:p>
          <w:p w14:paraId="7057ABD7" w14:textId="55A35DE3" w:rsidR="001F58E4" w:rsidRDefault="001F58E4" w:rsidP="00FE0913">
            <w:pPr>
              <w:pStyle w:val="oobe-Table-Text"/>
            </w:pPr>
            <w:r>
              <w:t xml:space="preserve">Username: </w:t>
            </w:r>
            <w:hyperlink r:id="rId25" w:history="1">
              <w:r w:rsidRPr="00342D43">
                <w:rPr>
                  <w:rStyle w:val="Hyperlink"/>
                </w:rPr>
                <w:t>applemobile@</w:t>
              </w:r>
              <w:r w:rsidR="00A20D6B">
                <w:rPr>
                  <w:rStyle w:val="Hyperlink"/>
                </w:rPr>
                <w:t>AGENCY</w:t>
              </w:r>
              <w:r w:rsidRPr="00342D43">
                <w:rPr>
                  <w:rStyle w:val="Hyperlink"/>
                </w:rPr>
                <w:t>.gov.au</w:t>
              </w:r>
            </w:hyperlink>
          </w:p>
          <w:p w14:paraId="16F65582" w14:textId="2ADDDA12" w:rsidR="001F58E4" w:rsidRPr="00FE0913" w:rsidRDefault="001F58E4" w:rsidP="00FE0913">
            <w:pPr>
              <w:pStyle w:val="oobe-Table-Text"/>
            </w:pPr>
            <w:r>
              <w:t xml:space="preserve">Password: Stored by </w:t>
            </w:r>
            <w:r w:rsidR="00A20D6B">
              <w:t>AGENCY</w:t>
            </w:r>
          </w:p>
          <w:p w14:paraId="2D36E10E" w14:textId="77777777" w:rsidR="00363D37" w:rsidRDefault="00363D37" w:rsidP="00B751DB">
            <w:pPr>
              <w:pStyle w:val="o-Tabletext"/>
            </w:pPr>
          </w:p>
        </w:tc>
        <w:tc>
          <w:tcPr>
            <w:tcW w:w="4105" w:type="dxa"/>
          </w:tcPr>
          <w:p w14:paraId="2D6497A6" w14:textId="77777777" w:rsidR="00363D37" w:rsidRDefault="00363D37" w:rsidP="001F58E4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7A4A6616" wp14:editId="133B51BB">
                  <wp:extent cx="2466975" cy="1485900"/>
                  <wp:effectExtent l="0" t="0" r="9525" b="0"/>
                  <wp:docPr id="12" name="Picture 12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6576947E" w14:textId="77777777" w:rsidTr="001F58E4">
        <w:tc>
          <w:tcPr>
            <w:tcW w:w="851" w:type="dxa"/>
          </w:tcPr>
          <w:p w14:paraId="2179A262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52575188" w14:textId="77777777" w:rsidR="00363D37" w:rsidRPr="00FE0913" w:rsidRDefault="00363D37" w:rsidP="00FE0913">
            <w:pPr>
              <w:pStyle w:val="oobe-Table-Text"/>
            </w:pPr>
            <w:r w:rsidRPr="00FE0913">
              <w:t>Select Settings from the bottom of the left side menu</w:t>
            </w:r>
          </w:p>
          <w:p w14:paraId="7ADFB6A1" w14:textId="77777777" w:rsidR="00363D37" w:rsidRDefault="00363D37" w:rsidP="00B751DB">
            <w:pPr>
              <w:pStyle w:val="o-Tabletext"/>
            </w:pPr>
          </w:p>
        </w:tc>
        <w:tc>
          <w:tcPr>
            <w:tcW w:w="4105" w:type="dxa"/>
          </w:tcPr>
          <w:p w14:paraId="736E31BA" w14:textId="77777777" w:rsidR="00363D37" w:rsidRPr="001F58E4" w:rsidRDefault="00363D37" w:rsidP="001F58E4">
            <w:pPr>
              <w:pStyle w:val="oobe-Table-Text"/>
            </w:pPr>
            <w:r w:rsidRPr="001F58E4">
              <w:rPr>
                <w:noProof/>
              </w:rPr>
              <w:drawing>
                <wp:inline distT="0" distB="0" distL="0" distR="0" wp14:anchorId="65BB3099" wp14:editId="59444A3A">
                  <wp:extent cx="1205279" cy="3133725"/>
                  <wp:effectExtent l="0" t="0" r="0" b="0"/>
                  <wp:docPr id="15" name="Picture 15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336" cy="315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6136C2FE" w14:textId="77777777" w:rsidTr="001F58E4">
        <w:tc>
          <w:tcPr>
            <w:tcW w:w="851" w:type="dxa"/>
          </w:tcPr>
          <w:p w14:paraId="112BA395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522F3DA1" w14:textId="77777777" w:rsidR="00363D37" w:rsidRPr="00FE0913" w:rsidRDefault="00363D37" w:rsidP="00FE0913">
            <w:pPr>
              <w:pStyle w:val="oobe-Table-Text"/>
            </w:pPr>
            <w:r w:rsidRPr="00FE0913">
              <w:t>Select Apps and Books from the settings menu</w:t>
            </w:r>
          </w:p>
        </w:tc>
        <w:tc>
          <w:tcPr>
            <w:tcW w:w="4105" w:type="dxa"/>
          </w:tcPr>
          <w:p w14:paraId="795C33A9" w14:textId="77777777" w:rsidR="00363D37" w:rsidRDefault="00363D37" w:rsidP="001F58E4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2BE07B72" wp14:editId="5DEC9F3A">
                  <wp:extent cx="2466975" cy="1419225"/>
                  <wp:effectExtent l="0" t="0" r="9525" b="9525"/>
                  <wp:docPr id="13" name="Picture 13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5FC7535F" w14:textId="77777777" w:rsidTr="001F58E4">
        <w:tc>
          <w:tcPr>
            <w:tcW w:w="851" w:type="dxa"/>
          </w:tcPr>
          <w:p w14:paraId="0CE379F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0DCBD872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Under My Server Tokens Click the Download </w:t>
            </w:r>
          </w:p>
        </w:tc>
        <w:tc>
          <w:tcPr>
            <w:tcW w:w="4105" w:type="dxa"/>
          </w:tcPr>
          <w:p w14:paraId="603B58B7" w14:textId="77777777" w:rsidR="00363D37" w:rsidRDefault="00363D37" w:rsidP="001F58E4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59A5539A" wp14:editId="36852B7D">
                  <wp:extent cx="2466975" cy="447675"/>
                  <wp:effectExtent l="0" t="0" r="9525" b="9525"/>
                  <wp:docPr id="14" name="Picture 1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5D1D2369" w14:textId="77777777" w:rsidTr="001F58E4">
        <w:tc>
          <w:tcPr>
            <w:tcW w:w="851" w:type="dxa"/>
          </w:tcPr>
          <w:p w14:paraId="7CD65D1E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46BF4088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Log into the Microsoft Endpoint Manager at </w:t>
            </w:r>
            <w:hyperlink r:id="rId30" w:history="1">
              <w:r w:rsidRPr="00FE0913">
                <w:rPr>
                  <w:rStyle w:val="Hyperlink"/>
                  <w:rFonts w:eastAsiaTheme="majorEastAsia"/>
                  <w:color w:val="auto"/>
                  <w:u w:val="none"/>
                </w:rPr>
                <w:t>https://endpoint.microsoft.com</w:t>
              </w:r>
            </w:hyperlink>
            <w:r w:rsidRPr="00FE0913">
              <w:t xml:space="preserve"> and select Tenant administration </w:t>
            </w:r>
          </w:p>
          <w:p w14:paraId="321B8C55" w14:textId="77777777" w:rsidR="00363D37" w:rsidRDefault="00363D37" w:rsidP="00B751DB">
            <w:pPr>
              <w:pStyle w:val="o-Tabletext"/>
            </w:pPr>
          </w:p>
        </w:tc>
        <w:tc>
          <w:tcPr>
            <w:tcW w:w="4105" w:type="dxa"/>
          </w:tcPr>
          <w:p w14:paraId="65E35412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3255" w:dyaOrig="6195" w14:anchorId="2DE22D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screenshot of a cell phone&#10;&#10;&#10;&#10;Description automatically generated" style="width:162.75pt;height:309.75pt;mso-width-percent:0;mso-height-percent:0;mso-width-percent:0;mso-height-percent:0" o:ole="">
                  <v:imagedata r:id="rId31" o:title=""/>
                </v:shape>
                <o:OLEObject Type="Embed" ProgID="PBrush" ShapeID="_x0000_i1025" DrawAspect="Content" ObjectID="_1689669636" r:id="rId32"/>
              </w:object>
            </w:r>
          </w:p>
        </w:tc>
      </w:tr>
      <w:tr w:rsidR="00363D37" w14:paraId="3EDB64C4" w14:textId="77777777" w:rsidTr="001F58E4">
        <w:tc>
          <w:tcPr>
            <w:tcW w:w="851" w:type="dxa"/>
          </w:tcPr>
          <w:p w14:paraId="41E44A10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6DFA1643" w14:textId="77777777" w:rsidR="00363D37" w:rsidRPr="00FE0913" w:rsidRDefault="00363D37" w:rsidP="00FE0913">
            <w:pPr>
              <w:pStyle w:val="oobe-Table-Text"/>
            </w:pPr>
            <w:r w:rsidRPr="00FE0913">
              <w:t>From the Tenant administration blade select Connectors and tokens</w:t>
            </w:r>
          </w:p>
        </w:tc>
        <w:tc>
          <w:tcPr>
            <w:tcW w:w="4105" w:type="dxa"/>
          </w:tcPr>
          <w:p w14:paraId="2E34E900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3720" w:dyaOrig="3420" w14:anchorId="540198F7">
                <v:shape id="_x0000_i1026" type="#_x0000_t75" alt="A screenshot of a cell phone&#10;&#10;&#10;&#10;Description automatically generated" style="width:186pt;height:171pt;mso-width-percent:0;mso-height-percent:0;mso-width-percent:0;mso-height-percent:0" o:ole="">
                  <v:imagedata r:id="rId33" o:title=""/>
                </v:shape>
                <o:OLEObject Type="Embed" ProgID="PBrush" ShapeID="_x0000_i1026" DrawAspect="Content" ObjectID="_1689669637" r:id="rId34"/>
              </w:object>
            </w:r>
          </w:p>
        </w:tc>
      </w:tr>
      <w:tr w:rsidR="00363D37" w14:paraId="2D4AAFD2" w14:textId="77777777" w:rsidTr="001F58E4">
        <w:tc>
          <w:tcPr>
            <w:tcW w:w="851" w:type="dxa"/>
          </w:tcPr>
          <w:p w14:paraId="01B57CC9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2A80ECBC" w14:textId="77777777" w:rsidR="00363D37" w:rsidRPr="00FE0913" w:rsidRDefault="00363D37" w:rsidP="00FE0913">
            <w:pPr>
              <w:pStyle w:val="oobe-Table-Text"/>
            </w:pPr>
            <w:r w:rsidRPr="00FE0913">
              <w:t>From the Connectors and tokens blade select Apple VPP Tokens</w:t>
            </w:r>
          </w:p>
        </w:tc>
        <w:tc>
          <w:tcPr>
            <w:tcW w:w="4105" w:type="dxa"/>
          </w:tcPr>
          <w:p w14:paraId="2F06A73E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3495" w:dyaOrig="5160" w14:anchorId="6C7AFFBC">
                <v:shape id="_x0000_i1027" type="#_x0000_t75" alt="A screenshot of a cell phone&#10;&#10;&#10;&#10;Description automatically generated" style="width:174.75pt;height:258pt;mso-width-percent:0;mso-height-percent:0;mso-width-percent:0;mso-height-percent:0" o:ole="">
                  <v:imagedata r:id="rId35" o:title=""/>
                </v:shape>
                <o:OLEObject Type="Embed" ProgID="PBrush" ShapeID="_x0000_i1027" DrawAspect="Content" ObjectID="_1689669638" r:id="rId36"/>
              </w:object>
            </w:r>
          </w:p>
        </w:tc>
      </w:tr>
      <w:tr w:rsidR="00363D37" w14:paraId="1F73D647" w14:textId="77777777" w:rsidTr="001F58E4">
        <w:tc>
          <w:tcPr>
            <w:tcW w:w="851" w:type="dxa"/>
          </w:tcPr>
          <w:p w14:paraId="2547CAE8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4E3FE1EC" w14:textId="11FBA41C" w:rsidR="00363D37" w:rsidRPr="00FE0913" w:rsidRDefault="00363D37" w:rsidP="00FE0913">
            <w:pPr>
              <w:pStyle w:val="oobe-Table-Text"/>
            </w:pPr>
            <w:r w:rsidRPr="00FE0913">
              <w:t xml:space="preserve">Any </w:t>
            </w:r>
            <w:r w:rsidR="00A20D6B">
              <w:t>AGENCY</w:t>
            </w:r>
            <w:r w:rsidRPr="00FE0913">
              <w:t xml:space="preserve"> Apple VPP tokens will be visible here</w:t>
            </w:r>
          </w:p>
        </w:tc>
        <w:tc>
          <w:tcPr>
            <w:tcW w:w="4105" w:type="dxa"/>
          </w:tcPr>
          <w:p w14:paraId="03CB0B0E" w14:textId="77777777" w:rsidR="00363D37" w:rsidRDefault="00363D37" w:rsidP="001F58E4">
            <w:pPr>
              <w:pStyle w:val="oobe-Table-Text"/>
            </w:pPr>
            <w:r w:rsidRPr="004E1D3A">
              <w:rPr>
                <w:noProof/>
              </w:rPr>
              <w:drawing>
                <wp:inline distT="0" distB="0" distL="0" distR="0" wp14:anchorId="51529498" wp14:editId="681B6B93">
                  <wp:extent cx="2473325" cy="462915"/>
                  <wp:effectExtent l="0" t="0" r="3175" b="0"/>
                  <wp:docPr id="27" name="Picture 27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cell phone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529CBD07" w14:textId="77777777" w:rsidTr="001F58E4">
        <w:tc>
          <w:tcPr>
            <w:tcW w:w="851" w:type="dxa"/>
          </w:tcPr>
          <w:p w14:paraId="39F0327E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4ECDD74D" w14:textId="77777777" w:rsidR="00363D37" w:rsidRPr="00FE0913" w:rsidRDefault="00363D37" w:rsidP="00FE0913">
            <w:pPr>
              <w:pStyle w:val="oobe-Table-Text"/>
            </w:pPr>
            <w:r w:rsidRPr="00FE0913">
              <w:t>Select create</w:t>
            </w:r>
          </w:p>
        </w:tc>
        <w:tc>
          <w:tcPr>
            <w:tcW w:w="4105" w:type="dxa"/>
          </w:tcPr>
          <w:p w14:paraId="49C98268" w14:textId="77777777" w:rsidR="00363D37" w:rsidRDefault="00363D37" w:rsidP="001F58E4">
            <w:pPr>
              <w:pStyle w:val="oobe-Table-Text"/>
            </w:pPr>
            <w:r w:rsidRPr="001E05BD">
              <w:rPr>
                <w:noProof/>
              </w:rPr>
              <w:drawing>
                <wp:inline distT="0" distB="0" distL="0" distR="0" wp14:anchorId="7EFAD6DE" wp14:editId="7811F523">
                  <wp:extent cx="981212" cy="419158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3A93A714" w14:textId="77777777" w:rsidTr="001F58E4">
        <w:tc>
          <w:tcPr>
            <w:tcW w:w="851" w:type="dxa"/>
          </w:tcPr>
          <w:p w14:paraId="620C88F0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15EE3F66" w14:textId="77777777" w:rsidR="00363D37" w:rsidRPr="00FE0913" w:rsidRDefault="00363D37" w:rsidP="00FE0913">
            <w:pPr>
              <w:pStyle w:val="oobe-Table-Text"/>
            </w:pPr>
            <w:r w:rsidRPr="00FE0913">
              <w:t>Create the token. Uploading the file obtained in step 4</w:t>
            </w:r>
          </w:p>
        </w:tc>
        <w:tc>
          <w:tcPr>
            <w:tcW w:w="4105" w:type="dxa"/>
          </w:tcPr>
          <w:p w14:paraId="7002E838" w14:textId="77777777" w:rsidR="00363D37" w:rsidRPr="001F58E4" w:rsidRDefault="00363D37" w:rsidP="001F58E4">
            <w:pPr>
              <w:pStyle w:val="oobe-Table-Text"/>
            </w:pPr>
            <w:r w:rsidRPr="001F58E4">
              <w:rPr>
                <w:noProof/>
              </w:rPr>
              <w:drawing>
                <wp:inline distT="0" distB="0" distL="0" distR="0" wp14:anchorId="63F62E88" wp14:editId="76640A1E">
                  <wp:extent cx="2473325" cy="930275"/>
                  <wp:effectExtent l="0" t="0" r="3175" b="3175"/>
                  <wp:docPr id="10" name="Picture 10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screenshot of a cell phone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778BB776" w14:textId="77777777" w:rsidTr="001F58E4">
        <w:tc>
          <w:tcPr>
            <w:tcW w:w="851" w:type="dxa"/>
          </w:tcPr>
          <w:p w14:paraId="4D7D721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608FF084" w14:textId="37306CFC" w:rsidR="00363D37" w:rsidRPr="00FE0913" w:rsidRDefault="00363D37" w:rsidP="00FE0913">
            <w:pPr>
              <w:pStyle w:val="oobe-Table-Text"/>
            </w:pPr>
            <w:r w:rsidRPr="00FE0913">
              <w:t xml:space="preserve">The </w:t>
            </w:r>
            <w:r w:rsidR="00A20D6B">
              <w:t>AGENCY</w:t>
            </w:r>
            <w:r w:rsidRPr="00FE0913">
              <w:t xml:space="preserve"> Apple VPP token </w:t>
            </w:r>
            <w:proofErr w:type="gramStart"/>
            <w:r w:rsidRPr="00FE0913">
              <w:t>will be now be</w:t>
            </w:r>
            <w:proofErr w:type="gramEnd"/>
            <w:r w:rsidRPr="00FE0913">
              <w:t xml:space="preserve"> shown on the Apple VPP Tokens page</w:t>
            </w:r>
          </w:p>
        </w:tc>
        <w:tc>
          <w:tcPr>
            <w:tcW w:w="4105" w:type="dxa"/>
          </w:tcPr>
          <w:p w14:paraId="0D0AEF51" w14:textId="77777777" w:rsidR="00363D37" w:rsidRPr="000539BD" w:rsidRDefault="00363D37" w:rsidP="001F58E4">
            <w:pPr>
              <w:pStyle w:val="oobe-Table-Text"/>
            </w:pPr>
            <w:r w:rsidRPr="004E1D3A">
              <w:rPr>
                <w:noProof/>
              </w:rPr>
              <w:drawing>
                <wp:inline distT="0" distB="0" distL="0" distR="0" wp14:anchorId="76E5249F" wp14:editId="4FBACE30">
                  <wp:extent cx="2473325" cy="462915"/>
                  <wp:effectExtent l="0" t="0" r="3175" b="0"/>
                  <wp:docPr id="29" name="Picture 29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screenshot of a cell phone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70098233" w14:textId="77777777" w:rsidTr="001F58E4">
        <w:tc>
          <w:tcPr>
            <w:tcW w:w="851" w:type="dxa"/>
          </w:tcPr>
          <w:p w14:paraId="460A1D2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0D0E5C89" w14:textId="77777777" w:rsidR="00363D37" w:rsidRPr="00FE0913" w:rsidRDefault="00363D37" w:rsidP="00FE0913">
            <w:pPr>
              <w:pStyle w:val="oobe-Table-Text"/>
            </w:pPr>
            <w:r w:rsidRPr="00FE0913">
              <w:t>From the end of the row click the three dots and then press Sync</w:t>
            </w:r>
          </w:p>
          <w:p w14:paraId="7B0099AE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This will tell Intune to refresh the status of all the app licences with Apple. </w:t>
            </w:r>
          </w:p>
        </w:tc>
        <w:tc>
          <w:tcPr>
            <w:tcW w:w="4105" w:type="dxa"/>
          </w:tcPr>
          <w:p w14:paraId="6114A4F7" w14:textId="77777777" w:rsidR="00363D37" w:rsidRPr="001F58E4" w:rsidRDefault="002513C9" w:rsidP="001F58E4">
            <w:pPr>
              <w:pStyle w:val="oobe-Table-Text"/>
            </w:pPr>
            <w:r w:rsidRPr="001F58E4">
              <w:rPr>
                <w:noProof/>
              </w:rPr>
              <w:object w:dxaOrig="5160" w:dyaOrig="2865" w14:anchorId="4C84ECF7">
                <v:shape id="_x0000_i1028" type="#_x0000_t75" alt="A screenshot of a cell phone&#10;&#10;&#10;&#10;Description automatically generated" style="width:194.25pt;height:108pt;mso-width-percent:0;mso-height-percent:0;mso-width-percent:0;mso-height-percent:0" o:ole="">
                  <v:imagedata r:id="rId40" o:title=""/>
                </v:shape>
                <o:OLEObject Type="Embed" ProgID="PBrush" ShapeID="_x0000_i1028" DrawAspect="Content" ObjectID="_1689669639" r:id="rId41"/>
              </w:object>
            </w:r>
          </w:p>
        </w:tc>
      </w:tr>
      <w:tr w:rsidR="00363D37" w14:paraId="498DA74D" w14:textId="77777777" w:rsidTr="001F58E4">
        <w:tc>
          <w:tcPr>
            <w:tcW w:w="851" w:type="dxa"/>
          </w:tcPr>
          <w:p w14:paraId="46128717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4FD55FF6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Log into the Microsoft Endpoint Manager at </w:t>
            </w:r>
            <w:hyperlink r:id="rId42" w:history="1">
              <w:r w:rsidRPr="00FE0913">
                <w:rPr>
                  <w:rStyle w:val="Hyperlink"/>
                  <w:rFonts w:eastAsiaTheme="majorEastAsia"/>
                  <w:color w:val="auto"/>
                  <w:u w:val="none"/>
                </w:rPr>
                <w:t>https://endpoint.microsoft.com</w:t>
              </w:r>
            </w:hyperlink>
            <w:r w:rsidRPr="00FE0913">
              <w:t xml:space="preserve"> and select Devices </w:t>
            </w:r>
          </w:p>
          <w:p w14:paraId="47CF3BB4" w14:textId="77777777" w:rsidR="00363D37" w:rsidRDefault="00363D37" w:rsidP="00B751DB">
            <w:pPr>
              <w:pStyle w:val="o-Tabletext"/>
            </w:pPr>
          </w:p>
        </w:tc>
        <w:tc>
          <w:tcPr>
            <w:tcW w:w="4105" w:type="dxa"/>
          </w:tcPr>
          <w:p w14:paraId="74325256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3330" w:dyaOrig="3825" w14:anchorId="0DD7083B">
                <v:shape id="_x0000_i1029" type="#_x0000_t75" alt="A screenshot of a cell phone&#10;&#10;&#10;&#10;Description automatically generated" style="width:166.5pt;height:191.25pt;mso-width-percent:0;mso-height-percent:0;mso-width-percent:0;mso-height-percent:0" o:ole="">
                  <v:imagedata r:id="rId43" o:title=""/>
                </v:shape>
                <o:OLEObject Type="Embed" ProgID="PBrush" ShapeID="_x0000_i1029" DrawAspect="Content" ObjectID="_1689669640" r:id="rId44"/>
              </w:object>
            </w:r>
          </w:p>
        </w:tc>
      </w:tr>
      <w:tr w:rsidR="00363D37" w14:paraId="28CF1ACA" w14:textId="77777777" w:rsidTr="001F58E4">
        <w:tc>
          <w:tcPr>
            <w:tcW w:w="851" w:type="dxa"/>
          </w:tcPr>
          <w:p w14:paraId="5A580AC4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7EA1DA37" w14:textId="77777777" w:rsidR="00363D37" w:rsidRPr="00FE0913" w:rsidRDefault="00363D37" w:rsidP="00FE0913">
            <w:pPr>
              <w:pStyle w:val="oobe-Table-Text"/>
            </w:pPr>
            <w:r w:rsidRPr="00FE0913">
              <w:t>From the devices blade select iOS/</w:t>
            </w:r>
            <w:proofErr w:type="spellStart"/>
            <w:r w:rsidRPr="00FE0913">
              <w:t>iPadOS</w:t>
            </w:r>
            <w:proofErr w:type="spellEnd"/>
          </w:p>
        </w:tc>
        <w:tc>
          <w:tcPr>
            <w:tcW w:w="4105" w:type="dxa"/>
          </w:tcPr>
          <w:p w14:paraId="223D6818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3735" w:dyaOrig="4155" w14:anchorId="3A5ED046">
                <v:shape id="_x0000_i1030" type="#_x0000_t75" alt="A screenshot of a cell phone&#10;&#10;&#10;&#10;Description automatically generated" style="width:186.75pt;height:207.75pt;mso-width-percent:0;mso-height-percent:0;mso-width-percent:0;mso-height-percent:0" o:ole="">
                  <v:imagedata r:id="rId45" o:title=""/>
                </v:shape>
                <o:OLEObject Type="Embed" ProgID="PBrush" ShapeID="_x0000_i1030" DrawAspect="Content" ObjectID="_1689669641" r:id="rId46"/>
              </w:object>
            </w:r>
          </w:p>
        </w:tc>
      </w:tr>
      <w:tr w:rsidR="00363D37" w14:paraId="590DF1FD" w14:textId="77777777" w:rsidTr="001F58E4">
        <w:tc>
          <w:tcPr>
            <w:tcW w:w="851" w:type="dxa"/>
          </w:tcPr>
          <w:p w14:paraId="2C438875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35D6B883" w14:textId="77777777" w:rsidR="00363D37" w:rsidRPr="00FE0913" w:rsidRDefault="00363D37" w:rsidP="00FE0913">
            <w:pPr>
              <w:pStyle w:val="oobe-Table-Text"/>
            </w:pPr>
            <w:r w:rsidRPr="00FE0913">
              <w:t>From the iOS/</w:t>
            </w:r>
            <w:proofErr w:type="spellStart"/>
            <w:r w:rsidRPr="00FE0913">
              <w:t>iPadOS</w:t>
            </w:r>
            <w:proofErr w:type="spellEnd"/>
            <w:r w:rsidRPr="00FE0913">
              <w:t xml:space="preserve"> blade select iOS/</w:t>
            </w:r>
            <w:proofErr w:type="spellStart"/>
            <w:r w:rsidRPr="00FE0913">
              <w:t>iPadOS</w:t>
            </w:r>
            <w:proofErr w:type="spellEnd"/>
            <w:r w:rsidRPr="00FE0913">
              <w:t xml:space="preserve"> enrolment</w:t>
            </w:r>
          </w:p>
        </w:tc>
        <w:tc>
          <w:tcPr>
            <w:tcW w:w="4105" w:type="dxa"/>
          </w:tcPr>
          <w:p w14:paraId="0971426C" w14:textId="77777777" w:rsidR="00363D37" w:rsidRPr="001F58E4" w:rsidRDefault="002513C9" w:rsidP="001F58E4">
            <w:pPr>
              <w:pStyle w:val="oobe-Table-Text"/>
            </w:pPr>
            <w:r w:rsidRPr="001F58E4">
              <w:rPr>
                <w:noProof/>
              </w:rPr>
              <w:object w:dxaOrig="3615" w:dyaOrig="2985" w14:anchorId="6EFB6289">
                <v:shape id="_x0000_i1031" type="#_x0000_t75" alt="A screenshot of a cell phone&#10;&#10;&#10;&#10;Description automatically generated" style="width:180.75pt;height:149.25pt;mso-width-percent:0;mso-height-percent:0;mso-width-percent:0;mso-height-percent:0" o:ole="">
                  <v:imagedata r:id="rId47" o:title=""/>
                </v:shape>
                <o:OLEObject Type="Embed" ProgID="PBrush" ShapeID="_x0000_i1031" DrawAspect="Content" ObjectID="_1689669642" r:id="rId48"/>
              </w:object>
            </w:r>
          </w:p>
        </w:tc>
      </w:tr>
      <w:tr w:rsidR="00363D37" w14:paraId="44A1A614" w14:textId="77777777" w:rsidTr="001F58E4">
        <w:tc>
          <w:tcPr>
            <w:tcW w:w="851" w:type="dxa"/>
          </w:tcPr>
          <w:p w14:paraId="07095F10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0D90AEB9" w14:textId="77777777" w:rsidR="00363D37" w:rsidRPr="00FE0913" w:rsidRDefault="00363D37" w:rsidP="00FE0913">
            <w:pPr>
              <w:pStyle w:val="oobe-Table-Text"/>
            </w:pPr>
            <w:r w:rsidRPr="00FE0913">
              <w:t>Under Bulk enrolment methods select Enrolment program tokens</w:t>
            </w:r>
          </w:p>
        </w:tc>
        <w:tc>
          <w:tcPr>
            <w:tcW w:w="4105" w:type="dxa"/>
          </w:tcPr>
          <w:p w14:paraId="028BB4BF" w14:textId="77777777" w:rsidR="00363D37" w:rsidRDefault="00363D37" w:rsidP="001F58E4">
            <w:pPr>
              <w:pStyle w:val="oobe-Table-Text"/>
            </w:pPr>
            <w:r w:rsidRPr="00A44F82">
              <w:rPr>
                <w:noProof/>
              </w:rPr>
              <w:drawing>
                <wp:inline distT="0" distB="0" distL="0" distR="0" wp14:anchorId="476C5311" wp14:editId="21BB84DA">
                  <wp:extent cx="2473325" cy="819785"/>
                  <wp:effectExtent l="0" t="0" r="3175" b="0"/>
                  <wp:docPr id="33" name="Picture 33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screenshot of a cell phone&#10;&#10;Description automatically generated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2CC20DE7" w14:textId="77777777" w:rsidTr="001F58E4">
        <w:tc>
          <w:tcPr>
            <w:tcW w:w="851" w:type="dxa"/>
          </w:tcPr>
          <w:p w14:paraId="086D2AE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5F14B8E3" w14:textId="77777777" w:rsidR="00363D37" w:rsidRPr="00FE0913" w:rsidRDefault="00363D37" w:rsidP="00FE0913">
            <w:pPr>
              <w:pStyle w:val="oobe-Table-Text"/>
            </w:pPr>
            <w:r w:rsidRPr="00FE0913">
              <w:t>Select the Token name for the appropriate Apple ID</w:t>
            </w:r>
          </w:p>
        </w:tc>
        <w:tc>
          <w:tcPr>
            <w:tcW w:w="4105" w:type="dxa"/>
          </w:tcPr>
          <w:p w14:paraId="3905C0CB" w14:textId="77777777" w:rsidR="00363D37" w:rsidRPr="00A44F82" w:rsidRDefault="00363D37" w:rsidP="001F58E4">
            <w:pPr>
              <w:pStyle w:val="oobe-Table-Text"/>
            </w:pPr>
            <w:r w:rsidRPr="00493079">
              <w:rPr>
                <w:noProof/>
              </w:rPr>
              <w:drawing>
                <wp:inline distT="0" distB="0" distL="0" distR="0" wp14:anchorId="31E45239" wp14:editId="1F3322EF">
                  <wp:extent cx="2473325" cy="443230"/>
                  <wp:effectExtent l="0" t="0" r="3175" b="0"/>
                  <wp:docPr id="6" name="Picture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lose up of a logo&#10;&#10;Description automatically generated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28779A1E" w14:textId="77777777" w:rsidTr="001F58E4">
        <w:tc>
          <w:tcPr>
            <w:tcW w:w="851" w:type="dxa"/>
          </w:tcPr>
          <w:p w14:paraId="2B9C2EC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21BC9783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Select Profiles </w:t>
            </w:r>
          </w:p>
        </w:tc>
        <w:tc>
          <w:tcPr>
            <w:tcW w:w="4105" w:type="dxa"/>
          </w:tcPr>
          <w:p w14:paraId="5B0D4E09" w14:textId="77777777" w:rsidR="00363D37" w:rsidRPr="00A44F82" w:rsidRDefault="002513C9" w:rsidP="001F58E4">
            <w:pPr>
              <w:pStyle w:val="oobe-Table-Text"/>
            </w:pPr>
            <w:r>
              <w:rPr>
                <w:noProof/>
              </w:rPr>
              <w:object w:dxaOrig="3195" w:dyaOrig="3690" w14:anchorId="07CFF695">
                <v:shape id="_x0000_i1032" type="#_x0000_t75" alt="A screenshot of a cell phone&#10;&#10;&#10;&#10;Description automatically generated" style="width:159.75pt;height:184.5pt;mso-width-percent:0;mso-height-percent:0;mso-width-percent:0;mso-height-percent:0" o:ole="">
                  <v:imagedata r:id="rId51" o:title=""/>
                </v:shape>
                <o:OLEObject Type="Embed" ProgID="PBrush" ShapeID="_x0000_i1032" DrawAspect="Content" ObjectID="_1689669643" r:id="rId52"/>
              </w:object>
            </w:r>
          </w:p>
        </w:tc>
      </w:tr>
      <w:tr w:rsidR="00363D37" w14:paraId="74347B64" w14:textId="77777777" w:rsidTr="001F58E4">
        <w:tc>
          <w:tcPr>
            <w:tcW w:w="851" w:type="dxa"/>
          </w:tcPr>
          <w:p w14:paraId="0F604B7D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7C3CC509" w14:textId="77777777" w:rsidR="00363D37" w:rsidRPr="00FE0913" w:rsidRDefault="00363D37" w:rsidP="00FE0913">
            <w:pPr>
              <w:pStyle w:val="oobe-Table-Text"/>
            </w:pPr>
            <w:r w:rsidRPr="00FE0913">
              <w:t>Select the profile for which you want to renew the VPP token</w:t>
            </w:r>
          </w:p>
        </w:tc>
        <w:tc>
          <w:tcPr>
            <w:tcW w:w="4105" w:type="dxa"/>
          </w:tcPr>
          <w:p w14:paraId="425FE72D" w14:textId="77777777" w:rsidR="00363D37" w:rsidRDefault="00363D37" w:rsidP="001F58E4">
            <w:pPr>
              <w:pStyle w:val="oobe-Table-Text"/>
            </w:pPr>
            <w:r w:rsidRPr="000B751B">
              <w:rPr>
                <w:noProof/>
              </w:rPr>
              <w:drawing>
                <wp:inline distT="0" distB="0" distL="0" distR="0" wp14:anchorId="5CB9F4E7" wp14:editId="64F53CCC">
                  <wp:extent cx="1895740" cy="704948"/>
                  <wp:effectExtent l="0" t="0" r="9525" b="0"/>
                  <wp:docPr id="34" name="Picture 3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screenshot of a cell phone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D37" w14:paraId="49310E4A" w14:textId="77777777" w:rsidTr="001F58E4">
        <w:tc>
          <w:tcPr>
            <w:tcW w:w="851" w:type="dxa"/>
          </w:tcPr>
          <w:p w14:paraId="1C6EA790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5C1EF915" w14:textId="77777777" w:rsidR="00363D37" w:rsidRPr="00FE0913" w:rsidRDefault="00363D37" w:rsidP="00FE0913">
            <w:pPr>
              <w:pStyle w:val="oobe-Table-Text"/>
            </w:pPr>
            <w:r w:rsidRPr="00FE0913">
              <w:t>In the profile’s blade select Properties</w:t>
            </w:r>
          </w:p>
        </w:tc>
        <w:tc>
          <w:tcPr>
            <w:tcW w:w="4105" w:type="dxa"/>
          </w:tcPr>
          <w:p w14:paraId="2B467631" w14:textId="77777777" w:rsidR="00363D37" w:rsidRDefault="002513C9" w:rsidP="001F58E4">
            <w:pPr>
              <w:pStyle w:val="oobe-Table-Text"/>
            </w:pPr>
            <w:r>
              <w:rPr>
                <w:noProof/>
              </w:rPr>
              <w:object w:dxaOrig="2865" w:dyaOrig="1650" w14:anchorId="2F2A5A1E">
                <v:shape id="_x0000_i1033" type="#_x0000_t75" alt="A screenshot of a cell phone&#10;&#10;&#10;&#10;Description automatically generated" style="width:143.25pt;height:82.5pt;mso-width-percent:0;mso-height-percent:0;mso-width-percent:0;mso-height-percent:0" o:ole="">
                  <v:imagedata r:id="rId54" o:title=""/>
                </v:shape>
                <o:OLEObject Type="Embed" ProgID="PBrush" ShapeID="_x0000_i1033" DrawAspect="Content" ObjectID="_1689669644" r:id="rId55"/>
              </w:object>
            </w:r>
          </w:p>
        </w:tc>
      </w:tr>
      <w:tr w:rsidR="00363D37" w14:paraId="4DE0CAD1" w14:textId="77777777" w:rsidTr="001F58E4">
        <w:tc>
          <w:tcPr>
            <w:tcW w:w="851" w:type="dxa"/>
          </w:tcPr>
          <w:p w14:paraId="79FE1A93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244E769C" w14:textId="77777777" w:rsidR="00363D37" w:rsidRPr="00FE0913" w:rsidRDefault="00363D37" w:rsidP="00FE0913">
            <w:pPr>
              <w:pStyle w:val="oobe-Table-Text"/>
            </w:pPr>
            <w:r w:rsidRPr="00FE0913">
              <w:t>Under Management Settings select Edit</w:t>
            </w:r>
          </w:p>
        </w:tc>
        <w:tc>
          <w:tcPr>
            <w:tcW w:w="4105" w:type="dxa"/>
          </w:tcPr>
          <w:p w14:paraId="7129063A" w14:textId="77777777" w:rsidR="00363D37" w:rsidRPr="00DA749B" w:rsidRDefault="002513C9" w:rsidP="001F58E4">
            <w:pPr>
              <w:pStyle w:val="oobe-Table-Text"/>
            </w:pPr>
            <w:r>
              <w:rPr>
                <w:noProof/>
              </w:rPr>
              <w:object w:dxaOrig="7245" w:dyaOrig="5550" w14:anchorId="74027FCE">
                <v:shape id="_x0000_i1034" type="#_x0000_t75" alt="A screenshot of a social media post&#10;&#10;&#10;&#10;Description automatically generated" style="width:193.5pt;height:149.25pt;mso-width-percent:0;mso-height-percent:0;mso-width-percent:0;mso-height-percent:0" o:ole="">
                  <v:imagedata r:id="rId56" o:title=""/>
                </v:shape>
                <o:OLEObject Type="Embed" ProgID="PBrush" ShapeID="_x0000_i1034" DrawAspect="Content" ObjectID="_1689669645" r:id="rId57"/>
              </w:object>
            </w:r>
          </w:p>
        </w:tc>
      </w:tr>
      <w:tr w:rsidR="00363D37" w14:paraId="3F92B584" w14:textId="77777777" w:rsidTr="001F58E4">
        <w:tc>
          <w:tcPr>
            <w:tcW w:w="851" w:type="dxa"/>
          </w:tcPr>
          <w:p w14:paraId="43D1958F" w14:textId="77777777" w:rsidR="00363D37" w:rsidRDefault="00363D37" w:rsidP="001F58E4">
            <w:pPr>
              <w:pStyle w:val="oobe-Table-Number-L1"/>
            </w:pPr>
          </w:p>
        </w:tc>
        <w:tc>
          <w:tcPr>
            <w:tcW w:w="4105" w:type="dxa"/>
          </w:tcPr>
          <w:p w14:paraId="5A635C6C" w14:textId="77777777" w:rsidR="00363D37" w:rsidRPr="00FE0913" w:rsidRDefault="00363D37" w:rsidP="00FE0913">
            <w:pPr>
              <w:pStyle w:val="oobe-Table-Text"/>
            </w:pPr>
            <w:r w:rsidRPr="00FE0913">
              <w:t xml:space="preserve">Ensure that the Install Company Portal with VPP is set to Use Token and the token is the one configured earlier. </w:t>
            </w:r>
          </w:p>
        </w:tc>
        <w:tc>
          <w:tcPr>
            <w:tcW w:w="4105" w:type="dxa"/>
          </w:tcPr>
          <w:p w14:paraId="30DD9465" w14:textId="77777777" w:rsidR="00363D37" w:rsidRDefault="00363D37" w:rsidP="001F58E4">
            <w:pPr>
              <w:pStyle w:val="oobe-Table-Text"/>
            </w:pPr>
            <w:r w:rsidRPr="00944077">
              <w:rPr>
                <w:noProof/>
              </w:rPr>
              <w:drawing>
                <wp:inline distT="0" distB="0" distL="0" distR="0" wp14:anchorId="2CAE6159" wp14:editId="17A2714F">
                  <wp:extent cx="2473325" cy="127000"/>
                  <wp:effectExtent l="0" t="0" r="317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06EFF" w14:textId="77777777" w:rsidR="002E028E" w:rsidRDefault="002E028E" w:rsidP="0048304B">
      <w:pPr>
        <w:pStyle w:val="oobe-Para-L1"/>
      </w:pPr>
    </w:p>
    <w:sectPr w:rsidR="002E028E" w:rsidSect="00180FF5">
      <w:headerReference w:type="default" r:id="rId59"/>
      <w:footerReference w:type="default" r:id="rId60"/>
      <w:pgSz w:w="11907" w:h="16839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B973B" w14:textId="77777777" w:rsidR="00E906D2" w:rsidRDefault="00E906D2" w:rsidP="008C5E3B">
      <w:r>
        <w:separator/>
      </w:r>
    </w:p>
  </w:endnote>
  <w:endnote w:type="continuationSeparator" w:id="0">
    <w:p w14:paraId="55F739CB" w14:textId="77777777" w:rsidR="00E906D2" w:rsidRDefault="00E906D2" w:rsidP="008C5E3B">
      <w:r>
        <w:continuationSeparator/>
      </w:r>
    </w:p>
  </w:endnote>
  <w:endnote w:type="continuationNotice" w:id="1">
    <w:p w14:paraId="6178FB6D" w14:textId="77777777" w:rsidR="002513C9" w:rsidRDefault="002513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F10D" w14:textId="13E1EF51" w:rsidR="00EA3D70" w:rsidRDefault="00A20D6B" w:rsidP="005C4753">
    <w:pPr>
      <w:pStyle w:val="oobe-Footer-Right"/>
    </w:pPr>
    <w:sdt>
      <w:sdtPr>
        <w:alias w:val="Title"/>
        <w:tag w:val=""/>
        <w:id w:val="2097590252"/>
        <w:placeholder>
          <w:docPart w:val="9125726444F145CA869EFA808374C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1CE7">
          <w:t>Protected Utility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CD9C" w14:textId="77777777" w:rsidR="0057432E" w:rsidRDefault="00574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FCCA" w14:textId="77777777" w:rsidR="0057432E" w:rsidRDefault="00574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029" w14:textId="5C60E524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616E06F" wp14:editId="46ACD44C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ABEFB4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" strokecolor="#091c33 [3212]" strokeweight="4.5pt"/>
          </w:pict>
        </mc:Fallback>
      </mc:AlternateContent>
    </w:r>
    <w:sdt>
      <w:sdtPr>
        <w:alias w:val="Title"/>
        <w:tag w:val=""/>
        <w:id w:val="-1459022867"/>
        <w:placeholder>
          <w:docPart w:val="9992C0596E744CADB75BE59009D6EE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1CE7">
          <w:t>Protected Utility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D7E7B" w14:textId="1667EB29" w:rsidR="00EA3D70" w:rsidRDefault="00EA3D70" w:rsidP="00DE7DE7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593682" wp14:editId="4C8CFD55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52705" b="381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562BC91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vbumt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1443648646"/>
        <w:placeholder>
          <w:docPart w:val="65EA5429617D492E82B56F54384F2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1CE7">
          <w:t>Protected Utility</w:t>
        </w:r>
      </w:sdtContent>
    </w:sdt>
  </w:p>
  <w:p w14:paraId="0F3A0EFA" w14:textId="77777777" w:rsidR="00EA3D70" w:rsidRDefault="00A20D6B" w:rsidP="008A603B">
    <w:pPr>
      <w:pStyle w:val="oobe-Footer-Right"/>
    </w:pPr>
    <w:r>
      <w:fldChar w:fldCharType="begin"/>
    </w:r>
    <w:r>
      <w:instrText>DOCPROPERTY  oobe-Classification  \* MERGEFORMAT</w:instrText>
    </w:r>
    <w:r>
      <w:fldChar w:fldCharType="separate"/>
    </w:r>
    <w:r w:rsidR="00E906D2">
      <w:t xml:space="preserve"> 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597C" w14:textId="644D6FD5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AD2EB6" wp14:editId="63E5D821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E12C856" id="Straight Connector 23" o:spid="_x0000_s1026" style="position:absolute;z-index:25167052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0lPQw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-363974368"/>
        <w:placeholder>
          <w:docPart w:val="D6D35B55DC694F8591CD767DE4A191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1CE7">
          <w:t>Protected Utility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1FCC7" w14:textId="77777777" w:rsidR="00E906D2" w:rsidRDefault="00E906D2" w:rsidP="008C5E3B">
      <w:r>
        <w:separator/>
      </w:r>
    </w:p>
  </w:footnote>
  <w:footnote w:type="continuationSeparator" w:id="0">
    <w:p w14:paraId="743408F3" w14:textId="77777777" w:rsidR="00E906D2" w:rsidRDefault="00E906D2" w:rsidP="008C5E3B">
      <w:r>
        <w:continuationSeparator/>
      </w:r>
    </w:p>
  </w:footnote>
  <w:footnote w:type="continuationNotice" w:id="1">
    <w:p w14:paraId="43BA6EE6" w14:textId="77777777" w:rsidR="002513C9" w:rsidRDefault="002513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4"/>
      <w:gridCol w:w="907"/>
    </w:tblGrid>
    <w:tr w:rsidR="00EA3D70" w14:paraId="712DD202" w14:textId="77777777" w:rsidTr="003640AD">
      <w:trPr>
        <w:cantSplit/>
      </w:trPr>
      <w:tc>
        <w:tcPr>
          <w:tcW w:w="4360" w:type="dxa"/>
        </w:tcPr>
        <w:p w14:paraId="197B68AE" w14:textId="77777777" w:rsidR="00EA3D70" w:rsidRDefault="00A20D6B" w:rsidP="003640AD">
          <w:pPr>
            <w:pStyle w:val="oobe-Header-Horizontal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500" w:type="pct"/>
        </w:tcPr>
        <w:p w14:paraId="2E6B9B33" w14:textId="77777777" w:rsidR="00EA3D70" w:rsidRDefault="00EA3D70" w:rsidP="003640AD">
          <w:pPr>
            <w:pStyle w:val="oobe-Header-Horizontal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4</w:t>
          </w:r>
          <w:r w:rsidRPr="005C4753">
            <w:fldChar w:fldCharType="end"/>
          </w:r>
        </w:p>
      </w:tc>
    </w:tr>
  </w:tbl>
  <w:p w14:paraId="05DE98CE" w14:textId="77777777" w:rsidR="00EA3D70" w:rsidRDefault="00EA3D70" w:rsidP="003640AD">
    <w:pPr>
      <w:pStyle w:val="oobe-Header-Horizontal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E5082" wp14:editId="2F538F8D">
          <wp:simplePos x="0" y="0"/>
          <wp:positionH relativeFrom="column">
            <wp:posOffset>5463540</wp:posOffset>
          </wp:positionH>
          <wp:positionV relativeFrom="paragraph">
            <wp:posOffset>131445</wp:posOffset>
          </wp:positionV>
          <wp:extent cx="1085215" cy="456565"/>
          <wp:effectExtent l="0" t="9525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8521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59050000" w14:textId="77777777" w:rsidTr="00275A76">
      <w:trPr>
        <w:cantSplit/>
      </w:trPr>
      <w:tc>
        <w:tcPr>
          <w:tcW w:w="1666" w:type="pct"/>
        </w:tcPr>
        <w:p w14:paraId="4D791B02" w14:textId="77777777" w:rsidR="00EA3D70" w:rsidRDefault="00A20D6B" w:rsidP="004E7921">
          <w:pPr>
            <w:pStyle w:val="oobe-Header-Left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1666" w:type="pct"/>
        </w:tcPr>
        <w:p w14:paraId="3A0DF352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443C513A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33B6E5AC" wp14:editId="0A95BBF9">
                <wp:extent cx="486000" cy="18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DE95A" w14:textId="77777777" w:rsidR="00EA3D70" w:rsidRDefault="00EA3D70" w:rsidP="000B52A5">
    <w:pPr>
      <w:pStyle w:val="oobe-Header-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E37" w14:textId="77777777" w:rsidR="0057432E" w:rsidRDefault="005743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4865A604" w14:textId="77777777" w:rsidTr="00275A76">
      <w:trPr>
        <w:cantSplit/>
      </w:trPr>
      <w:tc>
        <w:tcPr>
          <w:tcW w:w="1666" w:type="pct"/>
        </w:tcPr>
        <w:p w14:paraId="4F95B14A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3CBF551A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13308B88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2D58F3AF" wp14:editId="48894B34">
                <wp:extent cx="486000" cy="18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9EB779" w14:textId="77777777" w:rsidR="00EA3D70" w:rsidRDefault="00EA3D70" w:rsidP="000B52A5">
    <w:pPr>
      <w:pStyle w:val="oobe-Header-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303F6080" w14:textId="77777777" w:rsidTr="00275A76">
      <w:trPr>
        <w:cantSplit/>
      </w:trPr>
      <w:tc>
        <w:tcPr>
          <w:tcW w:w="1666" w:type="pct"/>
        </w:tcPr>
        <w:p w14:paraId="30C35D6E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51E4156F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36172050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57DF7321" wp14:editId="32509D3E">
                <wp:extent cx="486000" cy="180000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D443" w14:textId="77777777" w:rsidR="00EA3D70" w:rsidRDefault="00EA3D70" w:rsidP="000B52A5">
    <w:pPr>
      <w:pStyle w:val="oobe-Header-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2CA1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6C81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27293"/>
    <w:multiLevelType w:val="multilevel"/>
    <w:tmpl w:val="B874EF9C"/>
    <w:numStyleLink w:val="oobe-Para-Bullet-ListStyle"/>
  </w:abstractNum>
  <w:abstractNum w:abstractNumId="3" w15:restartNumberingAfterBreak="0">
    <w:nsid w:val="04782B8A"/>
    <w:multiLevelType w:val="multilevel"/>
    <w:tmpl w:val="2686485E"/>
    <w:styleLink w:val="oobe-Table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Table-Number-L1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pStyle w:val="oobe-Table-Number-L2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pStyle w:val="oobe-Table-Number-L3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587108"/>
    <w:multiLevelType w:val="multilevel"/>
    <w:tmpl w:val="378A10EA"/>
    <w:styleLink w:val="oobe-Table-Bullet-ListStyle"/>
    <w:lvl w:ilvl="0">
      <w:start w:val="1"/>
      <w:numFmt w:val="bullet"/>
      <w:pStyle w:val="oobe-Table-Bullet-L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oobe-Table-Bullet-L2"/>
      <w:lvlText w:val="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pStyle w:val="oobe-Table-Bullet-L2-Alt"/>
      <w:lvlText w:val="ο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3">
      <w:start w:val="1"/>
      <w:numFmt w:val="bullet"/>
      <w:pStyle w:val="oobe-Table-Bullet-L3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65497E"/>
    <w:multiLevelType w:val="multilevel"/>
    <w:tmpl w:val="B874EF9C"/>
    <w:numStyleLink w:val="oobe-Para-Bullet-ListStyle"/>
  </w:abstractNum>
  <w:abstractNum w:abstractNumId="6" w15:restartNumberingAfterBreak="0">
    <w:nsid w:val="0EDE1E2C"/>
    <w:multiLevelType w:val="multilevel"/>
    <w:tmpl w:val="C00ABF28"/>
    <w:styleLink w:val="oobe-ListParagraph"/>
    <w:lvl w:ilvl="0">
      <w:start w:val="1"/>
      <w:numFmt w:val="decimal"/>
      <w:pStyle w:val="o-Para-L1"/>
      <w:lvlText w:val="%1."/>
      <w:lvlJc w:val="left"/>
      <w:pPr>
        <w:ind w:left="1134" w:hanging="567"/>
      </w:pPr>
      <w:rPr>
        <w:rFonts w:hint="default"/>
        <w:b w:val="0"/>
      </w:rPr>
    </w:lvl>
    <w:lvl w:ilvl="1">
      <w:start w:val="1"/>
      <w:numFmt w:val="lowerLetter"/>
      <w:pStyle w:val="o-Para-L2"/>
      <w:lvlText w:val="%2."/>
      <w:lvlJc w:val="left"/>
      <w:pPr>
        <w:tabs>
          <w:tab w:val="num" w:pos="1134"/>
        </w:tabs>
        <w:ind w:left="1491" w:hanging="357"/>
      </w:pPr>
      <w:rPr>
        <w:rFonts w:hint="default"/>
        <w:b w:val="0"/>
        <w:i w:val="0"/>
      </w:rPr>
    </w:lvl>
    <w:lvl w:ilvl="2">
      <w:start w:val="1"/>
      <w:numFmt w:val="lowerRoman"/>
      <w:pStyle w:val="o-Para-L3"/>
      <w:lvlText w:val="%3."/>
      <w:lvlJc w:val="left"/>
      <w:pPr>
        <w:tabs>
          <w:tab w:val="num" w:pos="1491"/>
        </w:tabs>
        <w:ind w:left="1848" w:hanging="357"/>
      </w:pPr>
      <w:rPr>
        <w:rFonts w:hint="default"/>
        <w:color w:val="auto"/>
      </w:rPr>
    </w:lvl>
    <w:lvl w:ilvl="3">
      <w:start w:val="1"/>
      <w:numFmt w:val="bullet"/>
      <w:pStyle w:val="o-Para-L4"/>
      <w:lvlText w:val=""/>
      <w:lvlJc w:val="left"/>
      <w:pPr>
        <w:ind w:left="2206" w:hanging="35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201284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95A46DB"/>
    <w:multiLevelType w:val="multilevel"/>
    <w:tmpl w:val="B874EF9C"/>
    <w:numStyleLink w:val="oobe-Para-Bullet-ListStyle"/>
  </w:abstractNum>
  <w:abstractNum w:abstractNumId="9" w15:restartNumberingAfterBreak="0">
    <w:nsid w:val="1DE8022F"/>
    <w:multiLevelType w:val="multilevel"/>
    <w:tmpl w:val="378A10EA"/>
    <w:numStyleLink w:val="oobe-Table-Bullet-ListStyle"/>
  </w:abstractNum>
  <w:abstractNum w:abstractNumId="10" w15:restartNumberingAfterBreak="0">
    <w:nsid w:val="1F537921"/>
    <w:multiLevelType w:val="multilevel"/>
    <w:tmpl w:val="378A10EA"/>
    <w:numStyleLink w:val="oobe-Table-Bullet-ListStyle"/>
  </w:abstractNum>
  <w:abstractNum w:abstractNumId="11" w15:restartNumberingAfterBreak="0">
    <w:nsid w:val="273250B4"/>
    <w:multiLevelType w:val="hybridMultilevel"/>
    <w:tmpl w:val="E3F27114"/>
    <w:styleLink w:val="Headngs"/>
    <w:lvl w:ilvl="0" w:tplc="66B006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93ABFA0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132A"/>
    <w:multiLevelType w:val="multilevel"/>
    <w:tmpl w:val="83362B9C"/>
    <w:styleLink w:val="oobe-Headings-Numbered-ListStyle"/>
    <w:lvl w:ilvl="0">
      <w:start w:val="1"/>
      <w:numFmt w:val="decimal"/>
      <w:pStyle w:val="oobe-Heading-Numbered-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obe-Heading-Numbered-L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obe-Heading-Numbered-L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obe-Heading-Numbered-L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13" w15:restartNumberingAfterBreak="0">
    <w:nsid w:val="32DD18A1"/>
    <w:multiLevelType w:val="multilevel"/>
    <w:tmpl w:val="237E19C2"/>
    <w:numStyleLink w:val="oobe-Para-Num-ListStyle"/>
  </w:abstractNum>
  <w:abstractNum w:abstractNumId="14" w15:restartNumberingAfterBreak="0">
    <w:nsid w:val="33C717A6"/>
    <w:multiLevelType w:val="multilevel"/>
    <w:tmpl w:val="237E19C2"/>
    <w:styleLink w:val="oobe-Para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Para-Num-L1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Letter"/>
      <w:pStyle w:val="oobe-Para-Num-L2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Roman"/>
      <w:pStyle w:val="oobe-Para-Num-L3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B209C9"/>
    <w:multiLevelType w:val="multilevel"/>
    <w:tmpl w:val="378A10EA"/>
    <w:numStyleLink w:val="oobe-Table-Bullet-ListStyle"/>
  </w:abstractNum>
  <w:abstractNum w:abstractNumId="16" w15:restartNumberingAfterBreak="0">
    <w:nsid w:val="589E6505"/>
    <w:multiLevelType w:val="multilevel"/>
    <w:tmpl w:val="2686485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E7D3E95"/>
    <w:multiLevelType w:val="multilevel"/>
    <w:tmpl w:val="ED28CC38"/>
    <w:styleLink w:val="HeadingListStyl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5B63EE6"/>
    <w:multiLevelType w:val="multilevel"/>
    <w:tmpl w:val="B874EF9C"/>
    <w:styleLink w:val="oobe-Para-Bullet-ListStyle"/>
    <w:lvl w:ilvl="0">
      <w:start w:val="1"/>
      <w:numFmt w:val="bullet"/>
      <w:pStyle w:val="oobe-Bullet-L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pStyle w:val="oobe-Bullet-L2"/>
      <w:lvlText w:val="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pStyle w:val="oobe-Bullet-L2-Alt"/>
      <w:lvlText w:val="ο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pStyle w:val="oobe-Bullet-L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64835DB"/>
    <w:multiLevelType w:val="multilevel"/>
    <w:tmpl w:val="B874EF9C"/>
    <w:numStyleLink w:val="oobe-Para-Bullet-ListStyle"/>
  </w:abstractNum>
  <w:abstractNum w:abstractNumId="20" w15:restartNumberingAfterBreak="0">
    <w:nsid w:val="6BB26654"/>
    <w:multiLevelType w:val="multilevel"/>
    <w:tmpl w:val="B874EF9C"/>
    <w:numStyleLink w:val="oobe-Para-Bullet-ListStyle"/>
  </w:abstractNum>
  <w:abstractNum w:abstractNumId="21" w15:restartNumberingAfterBreak="0">
    <w:nsid w:val="7C5D54FD"/>
    <w:multiLevelType w:val="multilevel"/>
    <w:tmpl w:val="B874EF9C"/>
    <w:numStyleLink w:val="oobe-Para-Bullet-ListStyle"/>
  </w:abstractNum>
  <w:num w:numId="1">
    <w:abstractNumId w:val="14"/>
  </w:num>
  <w:num w:numId="2">
    <w:abstractNumId w:val="18"/>
  </w:num>
  <w:num w:numId="3">
    <w:abstractNumId w:val="4"/>
  </w:num>
  <w:num w:numId="4">
    <w:abstractNumId w:val="3"/>
  </w:num>
  <w:num w:numId="5">
    <w:abstractNumId w:val="11"/>
  </w:num>
  <w:num w:numId="6">
    <w:abstractNumId w:val="17"/>
  </w:num>
  <w:num w:numId="7">
    <w:abstractNumId w:val="3"/>
  </w:num>
  <w:num w:numId="8">
    <w:abstractNumId w:val="13"/>
  </w:num>
  <w:num w:numId="9">
    <w:abstractNumId w:val="5"/>
  </w:num>
  <w:num w:numId="10">
    <w:abstractNumId w:val="15"/>
  </w:num>
  <w:num w:numId="11">
    <w:abstractNumId w:val="12"/>
  </w:num>
  <w:num w:numId="12">
    <w:abstractNumId w:val="12"/>
  </w:num>
  <w:num w:numId="13">
    <w:abstractNumId w:val="1"/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0"/>
  </w:num>
  <w:num w:numId="19">
    <w:abstractNumId w:val="8"/>
  </w:num>
  <w:num w:numId="20">
    <w:abstractNumId w:val="2"/>
  </w:num>
  <w:num w:numId="21">
    <w:abstractNumId w:val="21"/>
  </w:num>
  <w:num w:numId="22">
    <w:abstractNumId w:val="9"/>
  </w:num>
  <w:num w:numId="23">
    <w:abstractNumId w:val="10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formsDesign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2E"/>
    <w:rsid w:val="00011FE5"/>
    <w:rsid w:val="00012C68"/>
    <w:rsid w:val="00020BFE"/>
    <w:rsid w:val="0002130D"/>
    <w:rsid w:val="00024262"/>
    <w:rsid w:val="0003467D"/>
    <w:rsid w:val="00040B02"/>
    <w:rsid w:val="00045935"/>
    <w:rsid w:val="000472D3"/>
    <w:rsid w:val="000479E3"/>
    <w:rsid w:val="000537CF"/>
    <w:rsid w:val="000571A0"/>
    <w:rsid w:val="000648B3"/>
    <w:rsid w:val="0007059E"/>
    <w:rsid w:val="000740E7"/>
    <w:rsid w:val="00075E08"/>
    <w:rsid w:val="000910F5"/>
    <w:rsid w:val="00092ADE"/>
    <w:rsid w:val="00092B78"/>
    <w:rsid w:val="00094D2A"/>
    <w:rsid w:val="000A3C91"/>
    <w:rsid w:val="000B05FD"/>
    <w:rsid w:val="000B0F26"/>
    <w:rsid w:val="000B52A5"/>
    <w:rsid w:val="000B57A7"/>
    <w:rsid w:val="000B6BF6"/>
    <w:rsid w:val="000C2002"/>
    <w:rsid w:val="000C3B7E"/>
    <w:rsid w:val="000C5E67"/>
    <w:rsid w:val="000D04B8"/>
    <w:rsid w:val="000D30DF"/>
    <w:rsid w:val="000D57A6"/>
    <w:rsid w:val="000D5A01"/>
    <w:rsid w:val="000E59C2"/>
    <w:rsid w:val="000F1219"/>
    <w:rsid w:val="000F52D4"/>
    <w:rsid w:val="000F69B4"/>
    <w:rsid w:val="0011108B"/>
    <w:rsid w:val="00120525"/>
    <w:rsid w:val="00120541"/>
    <w:rsid w:val="00122076"/>
    <w:rsid w:val="00122F33"/>
    <w:rsid w:val="0012472B"/>
    <w:rsid w:val="001257D0"/>
    <w:rsid w:val="00125CB0"/>
    <w:rsid w:val="00126E78"/>
    <w:rsid w:val="00130E3E"/>
    <w:rsid w:val="00134665"/>
    <w:rsid w:val="001351AB"/>
    <w:rsid w:val="00137307"/>
    <w:rsid w:val="0014059D"/>
    <w:rsid w:val="001429D8"/>
    <w:rsid w:val="00167E8A"/>
    <w:rsid w:val="00180FF5"/>
    <w:rsid w:val="00183675"/>
    <w:rsid w:val="00185241"/>
    <w:rsid w:val="001852AC"/>
    <w:rsid w:val="0019107C"/>
    <w:rsid w:val="00194659"/>
    <w:rsid w:val="001A0597"/>
    <w:rsid w:val="001A22EB"/>
    <w:rsid w:val="001A4BE8"/>
    <w:rsid w:val="001A5EB5"/>
    <w:rsid w:val="001B38C7"/>
    <w:rsid w:val="001B79C3"/>
    <w:rsid w:val="001D00ED"/>
    <w:rsid w:val="001D142A"/>
    <w:rsid w:val="001E2351"/>
    <w:rsid w:val="001F55CF"/>
    <w:rsid w:val="001F58E4"/>
    <w:rsid w:val="001F5BC3"/>
    <w:rsid w:val="0021300C"/>
    <w:rsid w:val="00227201"/>
    <w:rsid w:val="00231127"/>
    <w:rsid w:val="00233B44"/>
    <w:rsid w:val="00236E37"/>
    <w:rsid w:val="00237448"/>
    <w:rsid w:val="00240651"/>
    <w:rsid w:val="00242BBB"/>
    <w:rsid w:val="00243089"/>
    <w:rsid w:val="002510A8"/>
    <w:rsid w:val="002513C9"/>
    <w:rsid w:val="00262386"/>
    <w:rsid w:val="00274B4C"/>
    <w:rsid w:val="00275A76"/>
    <w:rsid w:val="00280516"/>
    <w:rsid w:val="00287793"/>
    <w:rsid w:val="00293A70"/>
    <w:rsid w:val="00296227"/>
    <w:rsid w:val="002A0365"/>
    <w:rsid w:val="002A0724"/>
    <w:rsid w:val="002A385E"/>
    <w:rsid w:val="002A5BF7"/>
    <w:rsid w:val="002B109D"/>
    <w:rsid w:val="002C0641"/>
    <w:rsid w:val="002C1453"/>
    <w:rsid w:val="002E028E"/>
    <w:rsid w:val="002E34BF"/>
    <w:rsid w:val="002F1CE7"/>
    <w:rsid w:val="002F47C2"/>
    <w:rsid w:val="002F4B27"/>
    <w:rsid w:val="002F52F2"/>
    <w:rsid w:val="003008EB"/>
    <w:rsid w:val="00304735"/>
    <w:rsid w:val="00312229"/>
    <w:rsid w:val="00315BE1"/>
    <w:rsid w:val="00334A2B"/>
    <w:rsid w:val="00337862"/>
    <w:rsid w:val="00346CC7"/>
    <w:rsid w:val="0036176A"/>
    <w:rsid w:val="00363D37"/>
    <w:rsid w:val="003640AD"/>
    <w:rsid w:val="0037234C"/>
    <w:rsid w:val="00375046"/>
    <w:rsid w:val="003761A4"/>
    <w:rsid w:val="00395942"/>
    <w:rsid w:val="0039769A"/>
    <w:rsid w:val="003A2D2C"/>
    <w:rsid w:val="003B36E1"/>
    <w:rsid w:val="003C2A96"/>
    <w:rsid w:val="003C4323"/>
    <w:rsid w:val="003D544F"/>
    <w:rsid w:val="003D64A7"/>
    <w:rsid w:val="003D6C0B"/>
    <w:rsid w:val="003E7642"/>
    <w:rsid w:val="003F11A8"/>
    <w:rsid w:val="003F42C9"/>
    <w:rsid w:val="003F4577"/>
    <w:rsid w:val="003F6679"/>
    <w:rsid w:val="003F6B8A"/>
    <w:rsid w:val="00406D7B"/>
    <w:rsid w:val="004105B3"/>
    <w:rsid w:val="004110D6"/>
    <w:rsid w:val="0041165B"/>
    <w:rsid w:val="0042518D"/>
    <w:rsid w:val="0044438F"/>
    <w:rsid w:val="00445113"/>
    <w:rsid w:val="00454EB6"/>
    <w:rsid w:val="004574F1"/>
    <w:rsid w:val="00460D44"/>
    <w:rsid w:val="00476242"/>
    <w:rsid w:val="00480A60"/>
    <w:rsid w:val="0048304B"/>
    <w:rsid w:val="00491390"/>
    <w:rsid w:val="00493006"/>
    <w:rsid w:val="00496586"/>
    <w:rsid w:val="004A093C"/>
    <w:rsid w:val="004A4FC2"/>
    <w:rsid w:val="004A6164"/>
    <w:rsid w:val="004B1C7F"/>
    <w:rsid w:val="004C185B"/>
    <w:rsid w:val="004C5896"/>
    <w:rsid w:val="004D0980"/>
    <w:rsid w:val="004D348C"/>
    <w:rsid w:val="004E181F"/>
    <w:rsid w:val="004E7921"/>
    <w:rsid w:val="004F23E4"/>
    <w:rsid w:val="00502FF0"/>
    <w:rsid w:val="005145B4"/>
    <w:rsid w:val="00521E6F"/>
    <w:rsid w:val="00523CFF"/>
    <w:rsid w:val="00531A0A"/>
    <w:rsid w:val="0053322D"/>
    <w:rsid w:val="005416E7"/>
    <w:rsid w:val="00545762"/>
    <w:rsid w:val="00550FEC"/>
    <w:rsid w:val="00562562"/>
    <w:rsid w:val="005635C0"/>
    <w:rsid w:val="005639D9"/>
    <w:rsid w:val="00565408"/>
    <w:rsid w:val="0057432E"/>
    <w:rsid w:val="005B06FB"/>
    <w:rsid w:val="005B2FA3"/>
    <w:rsid w:val="005B3BF2"/>
    <w:rsid w:val="005C180B"/>
    <w:rsid w:val="005C4753"/>
    <w:rsid w:val="005D071A"/>
    <w:rsid w:val="005D56EE"/>
    <w:rsid w:val="005D67D7"/>
    <w:rsid w:val="005E5896"/>
    <w:rsid w:val="005E65C8"/>
    <w:rsid w:val="005F31ED"/>
    <w:rsid w:val="005F7AE1"/>
    <w:rsid w:val="00603933"/>
    <w:rsid w:val="00605310"/>
    <w:rsid w:val="006167BA"/>
    <w:rsid w:val="0062440A"/>
    <w:rsid w:val="00644395"/>
    <w:rsid w:val="0064643C"/>
    <w:rsid w:val="00646FEE"/>
    <w:rsid w:val="00650103"/>
    <w:rsid w:val="00652605"/>
    <w:rsid w:val="00681CB0"/>
    <w:rsid w:val="00685944"/>
    <w:rsid w:val="00685FCD"/>
    <w:rsid w:val="00691A5B"/>
    <w:rsid w:val="006B33CF"/>
    <w:rsid w:val="006B54F4"/>
    <w:rsid w:val="006B7AEA"/>
    <w:rsid w:val="006C218A"/>
    <w:rsid w:val="006C2329"/>
    <w:rsid w:val="006C7334"/>
    <w:rsid w:val="006D3251"/>
    <w:rsid w:val="006E1F40"/>
    <w:rsid w:val="006E27E1"/>
    <w:rsid w:val="006E49BE"/>
    <w:rsid w:val="006E6CBC"/>
    <w:rsid w:val="006F7685"/>
    <w:rsid w:val="00727076"/>
    <w:rsid w:val="00733A74"/>
    <w:rsid w:val="00743861"/>
    <w:rsid w:val="00744E1D"/>
    <w:rsid w:val="007465D0"/>
    <w:rsid w:val="00757F93"/>
    <w:rsid w:val="007703DB"/>
    <w:rsid w:val="00772A7A"/>
    <w:rsid w:val="00784A8C"/>
    <w:rsid w:val="00791F7A"/>
    <w:rsid w:val="007A14AE"/>
    <w:rsid w:val="007A4C43"/>
    <w:rsid w:val="007A648C"/>
    <w:rsid w:val="007B4AE9"/>
    <w:rsid w:val="007C296F"/>
    <w:rsid w:val="007C67A0"/>
    <w:rsid w:val="007C7D56"/>
    <w:rsid w:val="007D41C5"/>
    <w:rsid w:val="007E104E"/>
    <w:rsid w:val="007E4C61"/>
    <w:rsid w:val="007E7627"/>
    <w:rsid w:val="007F7311"/>
    <w:rsid w:val="00810B4C"/>
    <w:rsid w:val="00815D03"/>
    <w:rsid w:val="00822427"/>
    <w:rsid w:val="0082534F"/>
    <w:rsid w:val="00831849"/>
    <w:rsid w:val="00843939"/>
    <w:rsid w:val="00847A59"/>
    <w:rsid w:val="00857F28"/>
    <w:rsid w:val="0086603E"/>
    <w:rsid w:val="00893A57"/>
    <w:rsid w:val="00895AD6"/>
    <w:rsid w:val="008A3789"/>
    <w:rsid w:val="008A603B"/>
    <w:rsid w:val="008A6B65"/>
    <w:rsid w:val="008B3A66"/>
    <w:rsid w:val="008B3B8F"/>
    <w:rsid w:val="008C5A69"/>
    <w:rsid w:val="008C5E3B"/>
    <w:rsid w:val="008C5E87"/>
    <w:rsid w:val="008C645B"/>
    <w:rsid w:val="008C6DDF"/>
    <w:rsid w:val="008D122E"/>
    <w:rsid w:val="008D1F4C"/>
    <w:rsid w:val="008D30E8"/>
    <w:rsid w:val="008D5D48"/>
    <w:rsid w:val="008E6940"/>
    <w:rsid w:val="008F4A3A"/>
    <w:rsid w:val="009065C4"/>
    <w:rsid w:val="00912244"/>
    <w:rsid w:val="00914ED5"/>
    <w:rsid w:val="0093290B"/>
    <w:rsid w:val="009758A0"/>
    <w:rsid w:val="00983F70"/>
    <w:rsid w:val="00987C72"/>
    <w:rsid w:val="00990798"/>
    <w:rsid w:val="00991595"/>
    <w:rsid w:val="00995879"/>
    <w:rsid w:val="009A6B89"/>
    <w:rsid w:val="009C4DE2"/>
    <w:rsid w:val="009D34B1"/>
    <w:rsid w:val="009E1A51"/>
    <w:rsid w:val="009F01D7"/>
    <w:rsid w:val="009F6DB1"/>
    <w:rsid w:val="00A02273"/>
    <w:rsid w:val="00A0273D"/>
    <w:rsid w:val="00A11C2E"/>
    <w:rsid w:val="00A12523"/>
    <w:rsid w:val="00A20D6B"/>
    <w:rsid w:val="00A23216"/>
    <w:rsid w:val="00A26405"/>
    <w:rsid w:val="00A27E2E"/>
    <w:rsid w:val="00A44242"/>
    <w:rsid w:val="00A569C6"/>
    <w:rsid w:val="00A57732"/>
    <w:rsid w:val="00A61F2D"/>
    <w:rsid w:val="00A72F8D"/>
    <w:rsid w:val="00A74306"/>
    <w:rsid w:val="00A81B00"/>
    <w:rsid w:val="00A839C1"/>
    <w:rsid w:val="00A84B11"/>
    <w:rsid w:val="00A86126"/>
    <w:rsid w:val="00A87389"/>
    <w:rsid w:val="00A91859"/>
    <w:rsid w:val="00A92E2B"/>
    <w:rsid w:val="00A93276"/>
    <w:rsid w:val="00A97E92"/>
    <w:rsid w:val="00AA051C"/>
    <w:rsid w:val="00AB68AB"/>
    <w:rsid w:val="00AC5D95"/>
    <w:rsid w:val="00AC695B"/>
    <w:rsid w:val="00AE5451"/>
    <w:rsid w:val="00AE612E"/>
    <w:rsid w:val="00AF3EF5"/>
    <w:rsid w:val="00B018A3"/>
    <w:rsid w:val="00B24087"/>
    <w:rsid w:val="00B24950"/>
    <w:rsid w:val="00B27981"/>
    <w:rsid w:val="00B348B9"/>
    <w:rsid w:val="00B36DFA"/>
    <w:rsid w:val="00B40519"/>
    <w:rsid w:val="00B41804"/>
    <w:rsid w:val="00B42D20"/>
    <w:rsid w:val="00B60CF0"/>
    <w:rsid w:val="00B62398"/>
    <w:rsid w:val="00B70B3B"/>
    <w:rsid w:val="00B751DB"/>
    <w:rsid w:val="00B804B9"/>
    <w:rsid w:val="00B83CEA"/>
    <w:rsid w:val="00B90FEB"/>
    <w:rsid w:val="00B9158C"/>
    <w:rsid w:val="00B9327C"/>
    <w:rsid w:val="00BA33CE"/>
    <w:rsid w:val="00BA794A"/>
    <w:rsid w:val="00BE4BFC"/>
    <w:rsid w:val="00BE5499"/>
    <w:rsid w:val="00BE54EF"/>
    <w:rsid w:val="00BE76EC"/>
    <w:rsid w:val="00BF06A3"/>
    <w:rsid w:val="00BF4346"/>
    <w:rsid w:val="00C06DEF"/>
    <w:rsid w:val="00C13485"/>
    <w:rsid w:val="00C15F75"/>
    <w:rsid w:val="00C16221"/>
    <w:rsid w:val="00C31CE3"/>
    <w:rsid w:val="00C32474"/>
    <w:rsid w:val="00C356FA"/>
    <w:rsid w:val="00C3796D"/>
    <w:rsid w:val="00C42F97"/>
    <w:rsid w:val="00C43CF1"/>
    <w:rsid w:val="00C5083B"/>
    <w:rsid w:val="00C51BA8"/>
    <w:rsid w:val="00C53C83"/>
    <w:rsid w:val="00C53DAD"/>
    <w:rsid w:val="00C56AF3"/>
    <w:rsid w:val="00C62DDA"/>
    <w:rsid w:val="00C717EE"/>
    <w:rsid w:val="00C7539C"/>
    <w:rsid w:val="00C75855"/>
    <w:rsid w:val="00C92E71"/>
    <w:rsid w:val="00CA1152"/>
    <w:rsid w:val="00CA4093"/>
    <w:rsid w:val="00CB36B8"/>
    <w:rsid w:val="00CB721B"/>
    <w:rsid w:val="00CC1F8E"/>
    <w:rsid w:val="00CC282F"/>
    <w:rsid w:val="00CE0A18"/>
    <w:rsid w:val="00CE53AF"/>
    <w:rsid w:val="00CE6643"/>
    <w:rsid w:val="00CE7066"/>
    <w:rsid w:val="00CF0234"/>
    <w:rsid w:val="00CF26A0"/>
    <w:rsid w:val="00CF40BB"/>
    <w:rsid w:val="00CF5F92"/>
    <w:rsid w:val="00D00ED3"/>
    <w:rsid w:val="00D22156"/>
    <w:rsid w:val="00D2692E"/>
    <w:rsid w:val="00D3737C"/>
    <w:rsid w:val="00D41F60"/>
    <w:rsid w:val="00D42DCB"/>
    <w:rsid w:val="00D46F0E"/>
    <w:rsid w:val="00D621EC"/>
    <w:rsid w:val="00D65BEC"/>
    <w:rsid w:val="00D6703D"/>
    <w:rsid w:val="00D7006B"/>
    <w:rsid w:val="00D74F4C"/>
    <w:rsid w:val="00D77288"/>
    <w:rsid w:val="00D96413"/>
    <w:rsid w:val="00D9745B"/>
    <w:rsid w:val="00DA3930"/>
    <w:rsid w:val="00DA505A"/>
    <w:rsid w:val="00DB2DD8"/>
    <w:rsid w:val="00DC52D9"/>
    <w:rsid w:val="00DC72F8"/>
    <w:rsid w:val="00DE7DE7"/>
    <w:rsid w:val="00DF0B07"/>
    <w:rsid w:val="00DF128D"/>
    <w:rsid w:val="00E0680A"/>
    <w:rsid w:val="00E14730"/>
    <w:rsid w:val="00E15783"/>
    <w:rsid w:val="00E22C44"/>
    <w:rsid w:val="00E3028D"/>
    <w:rsid w:val="00E3246F"/>
    <w:rsid w:val="00E42DC3"/>
    <w:rsid w:val="00E47C5A"/>
    <w:rsid w:val="00E56FD8"/>
    <w:rsid w:val="00E61447"/>
    <w:rsid w:val="00E66EB0"/>
    <w:rsid w:val="00E71FF1"/>
    <w:rsid w:val="00E906D2"/>
    <w:rsid w:val="00E90845"/>
    <w:rsid w:val="00E9185C"/>
    <w:rsid w:val="00E925FC"/>
    <w:rsid w:val="00E951DB"/>
    <w:rsid w:val="00E96966"/>
    <w:rsid w:val="00EA3D70"/>
    <w:rsid w:val="00EA51A1"/>
    <w:rsid w:val="00EB2E6C"/>
    <w:rsid w:val="00EB5DB5"/>
    <w:rsid w:val="00EB77D9"/>
    <w:rsid w:val="00EC1085"/>
    <w:rsid w:val="00EC12FA"/>
    <w:rsid w:val="00EC2176"/>
    <w:rsid w:val="00EE69B8"/>
    <w:rsid w:val="00EF5A6A"/>
    <w:rsid w:val="00F108AF"/>
    <w:rsid w:val="00F20435"/>
    <w:rsid w:val="00F229B0"/>
    <w:rsid w:val="00F425A6"/>
    <w:rsid w:val="00F5058C"/>
    <w:rsid w:val="00F6529E"/>
    <w:rsid w:val="00F833D7"/>
    <w:rsid w:val="00F85461"/>
    <w:rsid w:val="00F91465"/>
    <w:rsid w:val="00F954CA"/>
    <w:rsid w:val="00FB2E6F"/>
    <w:rsid w:val="00FB6443"/>
    <w:rsid w:val="00FD2B13"/>
    <w:rsid w:val="00FD67B5"/>
    <w:rsid w:val="00FD7A1F"/>
    <w:rsid w:val="00FE0415"/>
    <w:rsid w:val="00FE0913"/>
    <w:rsid w:val="00FE4827"/>
    <w:rsid w:val="00FF753F"/>
    <w:rsid w:val="729E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D046A11"/>
  <w15:docId w15:val="{59D6E773-BE04-044C-85D3-2A619E6B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99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0D6B"/>
    <w:rPr>
      <w:rFonts w:asciiTheme="minorHAnsi" w:hAnsiTheme="minorHAnsi"/>
      <w:sz w:val="22"/>
    </w:rPr>
  </w:style>
  <w:style w:type="paragraph" w:styleId="Heading1">
    <w:name w:val="heading 1"/>
    <w:aliases w:val="Heading 1(oobe)"/>
    <w:basedOn w:val="oobe-Title"/>
    <w:next w:val="Normal"/>
    <w:link w:val="Heading1Char"/>
    <w:qFormat/>
    <w:rsid w:val="00A20D6B"/>
    <w:pPr>
      <w:keepNext/>
      <w:keepLines/>
      <w:pageBreakBefore/>
      <w:spacing w:after="10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aliases w:val="Heading 2(oobe)"/>
    <w:basedOn w:val="oobe-Normal"/>
    <w:next w:val="oobe-Para-L1"/>
    <w:link w:val="Heading2Char"/>
    <w:qFormat/>
    <w:rsid w:val="00A20D6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aliases w:val="Heading 3(oobe)"/>
    <w:basedOn w:val="oobe-Normal"/>
    <w:next w:val="oobe-Para-L1"/>
    <w:link w:val="Heading3Char"/>
    <w:qFormat/>
    <w:rsid w:val="00A20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sz w:val="32"/>
    </w:rPr>
  </w:style>
  <w:style w:type="paragraph" w:styleId="Heading4">
    <w:name w:val="heading 4"/>
    <w:aliases w:val="Heading 4(oobe)"/>
    <w:basedOn w:val="oobe-Normal"/>
    <w:next w:val="oobe-Para-L1"/>
    <w:link w:val="Heading4Char"/>
    <w:qFormat/>
    <w:rsid w:val="00A20D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rsid w:val="00A20D6B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20D6B"/>
    <w:pPr>
      <w:keepNext/>
      <w:outlineLvl w:val="5"/>
    </w:pPr>
    <w:rPr>
      <w:sz w:val="3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20D6B"/>
    <w:pPr>
      <w:keepNext/>
      <w:outlineLvl w:val="6"/>
    </w:pPr>
    <w:rPr>
      <w:sz w:val="28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20D6B"/>
    <w:pPr>
      <w:keepNext/>
      <w:outlineLvl w:val="7"/>
    </w:pPr>
    <w:rPr>
      <w:b/>
      <w:bCs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20D6B"/>
    <w:pPr>
      <w:keepNext/>
      <w:tabs>
        <w:tab w:val="left" w:pos="360"/>
      </w:tabs>
      <w:outlineLvl w:val="8"/>
    </w:pPr>
    <w:rPr>
      <w:i/>
      <w:lang w:eastAsia="zh-CN"/>
    </w:rPr>
  </w:style>
  <w:style w:type="character" w:default="1" w:styleId="DefaultParagraphFont">
    <w:name w:val="Default Paragraph Font"/>
    <w:uiPriority w:val="1"/>
    <w:semiHidden/>
    <w:unhideWhenUsed/>
    <w:rsid w:val="00A20D6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20D6B"/>
  </w:style>
  <w:style w:type="character" w:customStyle="1" w:styleId="Heading1Char">
    <w:name w:val="Heading 1 Char"/>
    <w:aliases w:val="Heading 1(oobe) Char"/>
    <w:basedOn w:val="DefaultParagraphFont"/>
    <w:link w:val="Heading1"/>
    <w:rsid w:val="00A20D6B"/>
    <w:rPr>
      <w:rFonts w:asciiTheme="majorHAnsi" w:eastAsiaTheme="majorEastAsia" w:hAnsiTheme="majorHAnsi" w:cstheme="majorBidi"/>
      <w:b/>
      <w:bCs/>
      <w:sz w:val="56"/>
      <w:szCs w:val="28"/>
    </w:rPr>
  </w:style>
  <w:style w:type="paragraph" w:customStyle="1" w:styleId="oobe-Title">
    <w:name w:val="oobe-Title"/>
    <w:basedOn w:val="Normal"/>
    <w:next w:val="Normal"/>
    <w:qFormat/>
    <w:rsid w:val="00A20D6B"/>
    <w:pPr>
      <w:spacing w:after="400"/>
    </w:pPr>
    <w:rPr>
      <w:rFonts w:asciiTheme="majorHAnsi" w:hAnsiTheme="majorHAnsi"/>
      <w:b/>
      <w:sz w:val="56"/>
    </w:rPr>
  </w:style>
  <w:style w:type="paragraph" w:customStyle="1" w:styleId="oobe-Subtitle">
    <w:name w:val="oobe-Subtitle"/>
    <w:basedOn w:val="oobe-Title"/>
    <w:qFormat/>
    <w:rsid w:val="00A20D6B"/>
    <w:pPr>
      <w:spacing w:after="0"/>
    </w:pPr>
  </w:style>
  <w:style w:type="paragraph" w:customStyle="1" w:styleId="oobe-Normal">
    <w:name w:val="oobe-Normal"/>
    <w:basedOn w:val="oobe-Subtitle"/>
    <w:next w:val="oobe-Para-L1"/>
    <w:qFormat/>
    <w:rsid w:val="00A20D6B"/>
    <w:pPr>
      <w:spacing w:before="100" w:after="100"/>
    </w:pPr>
    <w:rPr>
      <w:rFonts w:asciiTheme="minorHAnsi" w:hAnsiTheme="minorHAnsi"/>
      <w:b w:val="0"/>
      <w:sz w:val="22"/>
    </w:rPr>
  </w:style>
  <w:style w:type="character" w:customStyle="1" w:styleId="Heading2Char">
    <w:name w:val="Heading 2 Char"/>
    <w:aliases w:val="Heading 2(oobe) Char"/>
    <w:basedOn w:val="DefaultParagraphFont"/>
    <w:link w:val="Heading2"/>
    <w:rsid w:val="00A20D6B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Heading3Char">
    <w:name w:val="Heading 3 Char"/>
    <w:aliases w:val="Heading 3(oobe) Char"/>
    <w:basedOn w:val="DefaultParagraphFont"/>
    <w:link w:val="Heading3"/>
    <w:rsid w:val="00A20D6B"/>
    <w:rPr>
      <w:rFonts w:asciiTheme="majorHAnsi" w:eastAsiaTheme="majorEastAsia" w:hAnsiTheme="majorHAnsi" w:cstheme="majorBidi"/>
      <w:b/>
      <w:bCs/>
      <w:i/>
      <w:sz w:val="32"/>
    </w:rPr>
  </w:style>
  <w:style w:type="character" w:customStyle="1" w:styleId="Heading4Char">
    <w:name w:val="Heading 4 Char"/>
    <w:aliases w:val="Heading 4(oobe) Char"/>
    <w:basedOn w:val="DefaultParagraphFont"/>
    <w:link w:val="Heading4"/>
    <w:rsid w:val="00A20D6B"/>
    <w:rPr>
      <w:rFonts w:asciiTheme="majorHAnsi" w:eastAsiaTheme="majorEastAsia" w:hAnsiTheme="majorHAnsi" w:cstheme="majorBidi"/>
      <w:b/>
      <w:bCs/>
      <w:iCs/>
      <w:sz w:val="22"/>
    </w:rPr>
  </w:style>
  <w:style w:type="paragraph" w:customStyle="1" w:styleId="oobe-Heading1-NonTOC">
    <w:name w:val="oobe-Heading 1-Non TOC"/>
    <w:basedOn w:val="Heading1"/>
    <w:qFormat/>
    <w:rsid w:val="00A20D6B"/>
  </w:style>
  <w:style w:type="paragraph" w:customStyle="1" w:styleId="oobe-Heading2-NonTOC">
    <w:name w:val="oobe-Heading 2-Non TOC"/>
    <w:basedOn w:val="Heading2"/>
    <w:qFormat/>
    <w:rsid w:val="00A20D6B"/>
  </w:style>
  <w:style w:type="paragraph" w:customStyle="1" w:styleId="oobe-Heading3-NonTOC">
    <w:name w:val="oobe-Heading 3-Non TOC"/>
    <w:basedOn w:val="Heading3"/>
    <w:qFormat/>
    <w:rsid w:val="00A20D6B"/>
  </w:style>
  <w:style w:type="paragraph" w:customStyle="1" w:styleId="oobe-Para-L1">
    <w:name w:val="oobe-Para-L1"/>
    <w:basedOn w:val="oobe-Normal"/>
    <w:qFormat/>
    <w:rsid w:val="00A20D6B"/>
  </w:style>
  <w:style w:type="paragraph" w:customStyle="1" w:styleId="oobe-Para-L2">
    <w:name w:val="oobe-Para-L2"/>
    <w:basedOn w:val="oobe-Para-L1"/>
    <w:qFormat/>
    <w:rsid w:val="00A20D6B"/>
    <w:pPr>
      <w:ind w:left="567"/>
    </w:pPr>
  </w:style>
  <w:style w:type="paragraph" w:customStyle="1" w:styleId="oobe-Para-L3">
    <w:name w:val="oobe-Para-L3"/>
    <w:basedOn w:val="oobe-Para-L1"/>
    <w:qFormat/>
    <w:rsid w:val="00A20D6B"/>
    <w:pPr>
      <w:ind w:left="1134"/>
    </w:pPr>
  </w:style>
  <w:style w:type="paragraph" w:customStyle="1" w:styleId="oobe-Para-Num-L1">
    <w:name w:val="oobe-Para-Num-L1"/>
    <w:basedOn w:val="oobe-Para-L1"/>
    <w:qFormat/>
    <w:rsid w:val="00A20D6B"/>
    <w:pPr>
      <w:numPr>
        <w:ilvl w:val="1"/>
        <w:numId w:val="8"/>
      </w:numPr>
      <w:spacing w:before="60" w:after="60"/>
    </w:pPr>
  </w:style>
  <w:style w:type="paragraph" w:customStyle="1" w:styleId="oobe-Para-Num-L2">
    <w:name w:val="oobe-Para-Num-L2"/>
    <w:basedOn w:val="oobe-Para-L2"/>
    <w:qFormat/>
    <w:rsid w:val="00A20D6B"/>
    <w:pPr>
      <w:numPr>
        <w:ilvl w:val="2"/>
        <w:numId w:val="8"/>
      </w:numPr>
      <w:spacing w:before="60" w:after="60"/>
    </w:pPr>
  </w:style>
  <w:style w:type="paragraph" w:customStyle="1" w:styleId="oobe-Para-Num-L3">
    <w:name w:val="oobe-Para-Num-L3"/>
    <w:basedOn w:val="oobe-Para-L3"/>
    <w:qFormat/>
    <w:rsid w:val="00A20D6B"/>
    <w:pPr>
      <w:numPr>
        <w:ilvl w:val="3"/>
        <w:numId w:val="8"/>
      </w:numPr>
      <w:spacing w:before="60" w:after="60"/>
    </w:pPr>
  </w:style>
  <w:style w:type="numbering" w:customStyle="1" w:styleId="oobe-Para-Num-ListStyle">
    <w:name w:val="oobe-Para-Num-List Style"/>
    <w:uiPriority w:val="99"/>
    <w:rsid w:val="00A20D6B"/>
    <w:pPr>
      <w:numPr>
        <w:numId w:val="1"/>
      </w:numPr>
    </w:pPr>
  </w:style>
  <w:style w:type="paragraph" w:customStyle="1" w:styleId="oobe-Bullet-L1">
    <w:name w:val="oobe-Bullet-L1"/>
    <w:basedOn w:val="oobe-Para-Num-L1"/>
    <w:qFormat/>
    <w:rsid w:val="00A20D6B"/>
    <w:pPr>
      <w:numPr>
        <w:ilvl w:val="0"/>
        <w:numId w:val="21"/>
      </w:numPr>
    </w:pPr>
  </w:style>
  <w:style w:type="paragraph" w:customStyle="1" w:styleId="oobe-Bullet-L2">
    <w:name w:val="oobe-Bullet-L2"/>
    <w:basedOn w:val="oobe-Para-Num-L2"/>
    <w:qFormat/>
    <w:rsid w:val="00A20D6B"/>
    <w:pPr>
      <w:numPr>
        <w:ilvl w:val="1"/>
        <w:numId w:val="21"/>
      </w:numPr>
    </w:pPr>
  </w:style>
  <w:style w:type="paragraph" w:customStyle="1" w:styleId="oobe-Bullet-L3">
    <w:name w:val="oobe-Bullet-L3"/>
    <w:basedOn w:val="oobe-Para-Num-L3"/>
    <w:qFormat/>
    <w:rsid w:val="00A20D6B"/>
    <w:pPr>
      <w:numPr>
        <w:numId w:val="21"/>
      </w:numPr>
    </w:pPr>
  </w:style>
  <w:style w:type="numbering" w:customStyle="1" w:styleId="oobe-Para-Bullet-ListStyle">
    <w:name w:val="oobe-Para-Bullet-List Style"/>
    <w:uiPriority w:val="99"/>
    <w:rsid w:val="00A20D6B"/>
    <w:pPr>
      <w:numPr>
        <w:numId w:val="2"/>
      </w:numPr>
    </w:pPr>
  </w:style>
  <w:style w:type="paragraph" w:customStyle="1" w:styleId="oobe-Footer-Right">
    <w:name w:val="oobe-Footer-Right"/>
    <w:basedOn w:val="oobe-Normal"/>
    <w:qFormat/>
    <w:rsid w:val="00A20D6B"/>
    <w:pPr>
      <w:tabs>
        <w:tab w:val="left" w:pos="0"/>
        <w:tab w:val="left" w:pos="1134"/>
      </w:tabs>
      <w:spacing w:before="80"/>
      <w:jc w:val="right"/>
    </w:pPr>
    <w:rPr>
      <w:color w:val="091C33" w:themeColor="background1"/>
      <w:sz w:val="18"/>
    </w:rPr>
  </w:style>
  <w:style w:type="character" w:customStyle="1" w:styleId="oobe-Character-Navy">
    <w:name w:val="oobe-Character-Navy"/>
    <w:basedOn w:val="DefaultParagraphFont"/>
    <w:uiPriority w:val="1"/>
    <w:qFormat/>
    <w:rsid w:val="00A20D6B"/>
    <w:rPr>
      <w:b/>
      <w:noProof w:val="0"/>
      <w:color w:val="091C33" w:themeColor="background1"/>
      <w:lang w:val="en-AU"/>
    </w:rPr>
  </w:style>
  <w:style w:type="paragraph" w:customStyle="1" w:styleId="oobe-Header-Horizontal">
    <w:name w:val="oobe-Header-Horizontal"/>
    <w:basedOn w:val="oobe-Footer-Right"/>
    <w:qFormat/>
    <w:rsid w:val="00A20D6B"/>
  </w:style>
  <w:style w:type="paragraph" w:customStyle="1" w:styleId="oobe-Header-Centred">
    <w:name w:val="oobe-Header-Centred"/>
    <w:basedOn w:val="oobe-Header-Left"/>
    <w:qFormat/>
    <w:rsid w:val="00A20D6B"/>
    <w:pPr>
      <w:jc w:val="center"/>
    </w:pPr>
  </w:style>
  <w:style w:type="paragraph" w:styleId="Header">
    <w:name w:val="header"/>
    <w:basedOn w:val="Normal"/>
    <w:link w:val="HeaderChar"/>
    <w:rsid w:val="00A20D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20D6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rsid w:val="00A20D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20D6B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A20D6B"/>
    <w:rPr>
      <w:color w:val="666767" w:themeColor="accent4"/>
    </w:rPr>
  </w:style>
  <w:style w:type="paragraph" w:styleId="BalloonText">
    <w:name w:val="Balloon Text"/>
    <w:basedOn w:val="Normal"/>
    <w:link w:val="BalloonTextChar"/>
    <w:rsid w:val="00A20D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0D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20D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obe-Para-LineOnly">
    <w:name w:val="oobe-Para-Line Only"/>
    <w:basedOn w:val="Heading1"/>
    <w:next w:val="oobe-Para-L1"/>
    <w:qFormat/>
    <w:rsid w:val="00A20D6B"/>
    <w:pPr>
      <w:pageBreakBefore w:val="0"/>
      <w:spacing w:before="200" w:after="300"/>
      <w:ind w:right="7655"/>
      <w:outlineLvl w:val="9"/>
    </w:pPr>
    <w:rPr>
      <w:b w:val="0"/>
      <w:sz w:val="22"/>
    </w:rPr>
  </w:style>
  <w:style w:type="paragraph" w:customStyle="1" w:styleId="oobe-Table-Heading">
    <w:name w:val="oobe-Table-Heading"/>
    <w:basedOn w:val="oobe-Para-L1"/>
    <w:qFormat/>
    <w:rsid w:val="00A20D6B"/>
    <w:pPr>
      <w:keepNext/>
      <w:jc w:val="center"/>
    </w:pPr>
    <w:rPr>
      <w:b/>
      <w:color w:val="F8F8F8" w:themeColor="accent6"/>
      <w:sz w:val="18"/>
    </w:rPr>
  </w:style>
  <w:style w:type="paragraph" w:customStyle="1" w:styleId="oobe-Table-Text">
    <w:name w:val="oobe-Table-Text"/>
    <w:basedOn w:val="oobe-Table-Heading"/>
    <w:qFormat/>
    <w:rsid w:val="00A20D6B"/>
    <w:pPr>
      <w:keepNext w:val="0"/>
      <w:jc w:val="left"/>
    </w:pPr>
    <w:rPr>
      <w:b w:val="0"/>
      <w:color w:val="auto"/>
    </w:rPr>
  </w:style>
  <w:style w:type="paragraph" w:customStyle="1" w:styleId="oobe-Table-Bullet-L1">
    <w:name w:val="oobe-Table-Bullet-L1"/>
    <w:basedOn w:val="oobe-Table-Text"/>
    <w:qFormat/>
    <w:rsid w:val="00A20D6B"/>
    <w:pPr>
      <w:numPr>
        <w:numId w:val="23"/>
      </w:numPr>
    </w:pPr>
  </w:style>
  <w:style w:type="paragraph" w:customStyle="1" w:styleId="oobe-Table-Bullet-L2">
    <w:name w:val="oobe-Table-Bullet-L2"/>
    <w:basedOn w:val="oobe-Table-Text"/>
    <w:qFormat/>
    <w:rsid w:val="00A20D6B"/>
    <w:pPr>
      <w:numPr>
        <w:ilvl w:val="1"/>
        <w:numId w:val="23"/>
      </w:numPr>
    </w:pPr>
  </w:style>
  <w:style w:type="paragraph" w:customStyle="1" w:styleId="oobe-Table-Bullet-L3">
    <w:name w:val="oobe-Table-Bullet-L3"/>
    <w:basedOn w:val="oobe-Table-Text"/>
    <w:qFormat/>
    <w:rsid w:val="00A20D6B"/>
    <w:pPr>
      <w:numPr>
        <w:ilvl w:val="3"/>
        <w:numId w:val="23"/>
      </w:numPr>
    </w:pPr>
  </w:style>
  <w:style w:type="numbering" w:customStyle="1" w:styleId="oobe-Table-Bullet-ListStyle">
    <w:name w:val="oobe-Table-Bullet-List Style"/>
    <w:uiPriority w:val="99"/>
    <w:rsid w:val="00A20D6B"/>
    <w:pPr>
      <w:numPr>
        <w:numId w:val="3"/>
      </w:numPr>
    </w:pPr>
  </w:style>
  <w:style w:type="table" w:customStyle="1" w:styleId="oobe-Table-Navy">
    <w:name w:val="oobe-Table-Navy"/>
    <w:basedOn w:val="TableNormal"/>
    <w:uiPriority w:val="99"/>
    <w:rsid w:val="00A20D6B"/>
    <w:tblPr>
      <w:tblBorders>
        <w:top w:val="single" w:sz="4" w:space="0" w:color="091C33" w:themeColor="background1"/>
        <w:left w:val="dotted" w:sz="4" w:space="0" w:color="091C33" w:themeColor="background1"/>
        <w:bottom w:val="single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091C33" w:themeColor="background1"/>
      </w:tblBorders>
    </w:tblPr>
    <w:tblStylePr w:type="firstRow">
      <w:tblPr/>
      <w:trPr>
        <w:cantSplit/>
        <w:tblHeader/>
      </w:trPr>
      <w:tcPr>
        <w:tcBorders>
          <w:bottom w:val="single" w:sz="4" w:space="0" w:color="091C33" w:themeColor="background1"/>
          <w:insideV w:val="single" w:sz="4" w:space="0" w:color="F8F8F8" w:themeColor="accent6"/>
        </w:tcBorders>
        <w:shd w:val="clear" w:color="auto" w:fill="091C33" w:themeFill="background1"/>
      </w:tcPr>
    </w:tblStylePr>
  </w:style>
  <w:style w:type="paragraph" w:customStyle="1" w:styleId="oobe-Table-Number-L1">
    <w:name w:val="oobe-Table-Number-L1"/>
    <w:basedOn w:val="oobe-Table-Bullet-L1"/>
    <w:qFormat/>
    <w:rsid w:val="00A20D6B"/>
    <w:pPr>
      <w:numPr>
        <w:ilvl w:val="1"/>
        <w:numId w:val="4"/>
      </w:numPr>
    </w:pPr>
  </w:style>
  <w:style w:type="paragraph" w:customStyle="1" w:styleId="oobe-Table-Number-L2">
    <w:name w:val="oobe-Table-Number-L2"/>
    <w:basedOn w:val="oobe-Table-Bullet-L2"/>
    <w:qFormat/>
    <w:rsid w:val="00A20D6B"/>
    <w:pPr>
      <w:numPr>
        <w:ilvl w:val="2"/>
        <w:numId w:val="4"/>
      </w:numPr>
    </w:pPr>
  </w:style>
  <w:style w:type="paragraph" w:customStyle="1" w:styleId="oobe-Table-Number-L3">
    <w:name w:val="oobe-Table-Number-L3"/>
    <w:basedOn w:val="oobe-Table-Bullet-L3"/>
    <w:qFormat/>
    <w:rsid w:val="00A20D6B"/>
    <w:pPr>
      <w:numPr>
        <w:numId w:val="4"/>
      </w:numPr>
    </w:pPr>
  </w:style>
  <w:style w:type="numbering" w:customStyle="1" w:styleId="oobe-Table-Num-ListStyle">
    <w:name w:val="oobe-Table-Num-List Style"/>
    <w:uiPriority w:val="99"/>
    <w:rsid w:val="00A20D6B"/>
    <w:pPr>
      <w:numPr>
        <w:numId w:val="4"/>
      </w:numPr>
    </w:pPr>
  </w:style>
  <w:style w:type="paragraph" w:styleId="Caption">
    <w:name w:val="caption"/>
    <w:aliases w:val="Caption(oobe)"/>
    <w:basedOn w:val="Normal"/>
    <w:next w:val="oobe-Para-L1"/>
    <w:link w:val="CaptionChar"/>
    <w:unhideWhenUsed/>
    <w:qFormat/>
    <w:rsid w:val="00A20D6B"/>
    <w:pPr>
      <w:keepNext/>
      <w:spacing w:before="200" w:after="100"/>
      <w:jc w:val="center"/>
    </w:pPr>
    <w:rPr>
      <w:bCs/>
      <w:color w:val="F47821" w:themeColor="text1"/>
      <w:szCs w:val="18"/>
    </w:rPr>
  </w:style>
  <w:style w:type="paragraph" w:customStyle="1" w:styleId="oobe-Para-Emphasis-Orange">
    <w:name w:val="oobe-Para-Emphasis-Orange"/>
    <w:basedOn w:val="oobe-Para-L1"/>
    <w:next w:val="oobe-Para-L1"/>
    <w:qFormat/>
    <w:rsid w:val="00A20D6B"/>
    <w:pPr>
      <w:spacing w:after="200"/>
    </w:pPr>
    <w:rPr>
      <w:b/>
      <w:color w:val="F47821" w:themeColor="text1"/>
    </w:rPr>
  </w:style>
  <w:style w:type="paragraph" w:customStyle="1" w:styleId="oobe-Para-Emphasis-Navy">
    <w:name w:val="oobe-Para-Emphasis-Navy"/>
    <w:basedOn w:val="oobe-Para-Emphasis-Orange"/>
    <w:next w:val="oobe-Para-L1"/>
    <w:qFormat/>
    <w:rsid w:val="00A20D6B"/>
    <w:rPr>
      <w:color w:val="091C33" w:themeColor="background1"/>
    </w:rPr>
  </w:style>
  <w:style w:type="paragraph" w:customStyle="1" w:styleId="oobe-Para-Emphasis-Grey">
    <w:name w:val="oobe-Para-Emphasis-Grey"/>
    <w:basedOn w:val="oobe-Para-Emphasis-Orange"/>
    <w:next w:val="oobe-Para-L1"/>
    <w:qFormat/>
    <w:rsid w:val="00A20D6B"/>
    <w:rPr>
      <w:color w:val="666767" w:themeColor="text2"/>
    </w:rPr>
  </w:style>
  <w:style w:type="table" w:customStyle="1" w:styleId="oobe-Table-Orange">
    <w:name w:val="oobe-Table-Orange"/>
    <w:basedOn w:val="TableNormal"/>
    <w:uiPriority w:val="99"/>
    <w:rsid w:val="00A20D6B"/>
    <w:rPr>
      <w:rFonts w:asciiTheme="minorHAnsi" w:hAnsiTheme="minorHAnsi"/>
    </w:rPr>
    <w:tblPr>
      <w:tblBorders>
        <w:top w:val="single" w:sz="4" w:space="0" w:color="F47821" w:themeColor="text1"/>
        <w:left w:val="dotted" w:sz="4" w:space="0" w:color="F47821" w:themeColor="text1"/>
        <w:bottom w:val="single" w:sz="4" w:space="0" w:color="F47821" w:themeColor="text1"/>
        <w:right w:val="dotted" w:sz="4" w:space="0" w:color="F47821" w:themeColor="text1"/>
        <w:insideH w:val="dotted" w:sz="4" w:space="0" w:color="F47821" w:themeColor="text1"/>
        <w:insideV w:val="single" w:sz="4" w:space="0" w:color="F47821" w:themeColor="text1"/>
      </w:tblBorders>
    </w:tblPr>
    <w:tblStylePr w:type="firstRow">
      <w:tblPr/>
      <w:trPr>
        <w:cantSplit/>
        <w:tblHeader/>
      </w:trPr>
      <w:tcPr>
        <w:tcBorders>
          <w:top w:val="single" w:sz="4" w:space="0" w:color="F47821" w:themeColor="text1"/>
          <w:left w:val="single" w:sz="4" w:space="0" w:color="F47821" w:themeColor="text1"/>
          <w:bottom w:val="single" w:sz="4" w:space="0" w:color="F47821" w:themeColor="text1"/>
          <w:right w:val="single" w:sz="4" w:space="0" w:color="F47821" w:themeColor="text1"/>
          <w:insideH w:val="single" w:sz="4" w:space="0" w:color="F47821" w:themeColor="text1"/>
          <w:insideV w:val="dotted" w:sz="4" w:space="0" w:color="F8F8F8" w:themeColor="accent6"/>
          <w:tl2br w:val="nil"/>
          <w:tr2bl w:val="nil"/>
        </w:tcBorders>
        <w:shd w:val="clear" w:color="auto" w:fill="F47821" w:themeFill="text1"/>
      </w:tcPr>
    </w:tblStylePr>
  </w:style>
  <w:style w:type="paragraph" w:customStyle="1" w:styleId="oobe-Para-Line-Heading1">
    <w:name w:val="oobe-Para-Line-Heading 1"/>
    <w:basedOn w:val="oobe-Para-LineOnly"/>
    <w:next w:val="oobe-Para-L1"/>
    <w:qFormat/>
    <w:rsid w:val="00A20D6B"/>
    <w:pPr>
      <w:spacing w:before="0" w:after="400"/>
    </w:pPr>
  </w:style>
  <w:style w:type="paragraph" w:customStyle="1" w:styleId="oobe-Header-Left">
    <w:name w:val="oobe-Header-Left"/>
    <w:basedOn w:val="oobe-Footer-Right"/>
    <w:qFormat/>
    <w:rsid w:val="00A20D6B"/>
    <w:pPr>
      <w:spacing w:before="0"/>
      <w:jc w:val="left"/>
    </w:pPr>
  </w:style>
  <w:style w:type="paragraph" w:customStyle="1" w:styleId="oobe-Header-Right">
    <w:name w:val="oobe-Header-Right"/>
    <w:basedOn w:val="Normal"/>
    <w:qFormat/>
    <w:rsid w:val="00A20D6B"/>
    <w:pPr>
      <w:jc w:val="right"/>
    </w:pPr>
    <w:rPr>
      <w:sz w:val="18"/>
    </w:rPr>
  </w:style>
  <w:style w:type="table" w:customStyle="1" w:styleId="oobe-Table-Grey">
    <w:name w:val="oobe-Table-Grey"/>
    <w:basedOn w:val="TableNormal"/>
    <w:uiPriority w:val="99"/>
    <w:rsid w:val="00A20D6B"/>
    <w:tblPr>
      <w:tblBorders>
        <w:top w:val="single" w:sz="4" w:space="0" w:color="666767" w:themeColor="text2"/>
        <w:left w:val="single" w:sz="4" w:space="0" w:color="666767" w:themeColor="text2"/>
        <w:bottom w:val="single" w:sz="4" w:space="0" w:color="666767" w:themeColor="text2"/>
        <w:right w:val="single" w:sz="4" w:space="0" w:color="666767" w:themeColor="text2"/>
        <w:insideH w:val="dotted" w:sz="4" w:space="0" w:color="auto"/>
        <w:insideV w:val="single" w:sz="4" w:space="0" w:color="666767" w:themeColor="text2"/>
      </w:tblBorders>
    </w:tblPr>
    <w:tblStylePr w:type="firstRow">
      <w:tblPr/>
      <w:trPr>
        <w:cantSplit/>
        <w:tblHeader/>
      </w:trPr>
      <w:tcPr>
        <w:tcBorders>
          <w:top w:val="single" w:sz="4" w:space="0" w:color="666767" w:themeColor="text2"/>
          <w:left w:val="single" w:sz="4" w:space="0" w:color="666767" w:themeColor="text2"/>
          <w:bottom w:val="single" w:sz="4" w:space="0" w:color="666767" w:themeColor="text2"/>
          <w:right w:val="single" w:sz="4" w:space="0" w:color="666767" w:themeColor="text2"/>
          <w:insideH w:val="single" w:sz="4" w:space="0" w:color="666767" w:themeColor="text2"/>
          <w:insideV w:val="dotted" w:sz="4" w:space="0" w:color="F8F8F8" w:themeColor="accent6"/>
        </w:tcBorders>
        <w:shd w:val="clear" w:color="auto" w:fill="666767" w:themeFill="text2"/>
      </w:tcPr>
    </w:tblStylePr>
  </w:style>
  <w:style w:type="paragraph" w:customStyle="1" w:styleId="oobe-Figure">
    <w:name w:val="oobe-Figure"/>
    <w:basedOn w:val="oobe-Para-L1"/>
    <w:next w:val="oobe-Para-L1"/>
    <w:qFormat/>
    <w:rsid w:val="00A20D6B"/>
    <w:pPr>
      <w:jc w:val="center"/>
    </w:pPr>
  </w:style>
  <w:style w:type="paragraph" w:customStyle="1" w:styleId="oobe-Table-Subheading">
    <w:name w:val="oobe-Table-Subheading"/>
    <w:basedOn w:val="oobe-Table-Heading"/>
    <w:qFormat/>
    <w:rsid w:val="00A20D6B"/>
    <w:pPr>
      <w:jc w:val="left"/>
    </w:pPr>
    <w:rPr>
      <w:color w:val="auto"/>
    </w:rPr>
  </w:style>
  <w:style w:type="character" w:customStyle="1" w:styleId="oobe-Character-Orange">
    <w:name w:val="oobe-Character-Orange"/>
    <w:basedOn w:val="oobe-Character-Navy"/>
    <w:uiPriority w:val="1"/>
    <w:qFormat/>
    <w:rsid w:val="00A20D6B"/>
    <w:rPr>
      <w:b/>
      <w:noProof w:val="0"/>
      <w:color w:val="F47821" w:themeColor="text1"/>
      <w:lang w:val="en-AU"/>
    </w:rPr>
  </w:style>
  <w:style w:type="character" w:customStyle="1" w:styleId="oobe-Character-Grey">
    <w:name w:val="oobe-Character-Grey"/>
    <w:basedOn w:val="DefaultParagraphFont"/>
    <w:uiPriority w:val="1"/>
    <w:qFormat/>
    <w:rsid w:val="00A20D6B"/>
    <w:rPr>
      <w:b/>
      <w:noProof w:val="0"/>
      <w:color w:val="666767" w:themeColor="text2"/>
      <w:lang w:val="en-AU"/>
    </w:rPr>
  </w:style>
  <w:style w:type="paragraph" w:styleId="ListParagraph">
    <w:name w:val="List Paragraph"/>
    <w:basedOn w:val="Normal"/>
    <w:uiPriority w:val="34"/>
    <w:qFormat/>
    <w:rsid w:val="00A20D6B"/>
    <w:pPr>
      <w:ind w:left="720"/>
      <w:contextualSpacing/>
    </w:pPr>
  </w:style>
  <w:style w:type="table" w:customStyle="1" w:styleId="oobe-Table-Navy-Left">
    <w:name w:val="oobe-Table-Navy-Left"/>
    <w:basedOn w:val="TableNormal"/>
    <w:uiPriority w:val="99"/>
    <w:rsid w:val="00A20D6B"/>
    <w:tblPr>
      <w:tblBorders>
        <w:top w:val="dotted" w:sz="4" w:space="0" w:color="091C33" w:themeColor="background1"/>
        <w:left w:val="dotted" w:sz="4" w:space="0" w:color="091C33" w:themeColor="background1"/>
        <w:bottom w:val="dotted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auto"/>
      </w:tblBorders>
    </w:tblPr>
    <w:tblStylePr w:type="firstCol">
      <w:tblPr/>
      <w:tcPr>
        <w:shd w:val="clear" w:color="auto" w:fill="091C33" w:themeFill="background1"/>
      </w:tcPr>
    </w:tblStylePr>
  </w:style>
  <w:style w:type="paragraph" w:customStyle="1" w:styleId="oobe-Table-Heading-Left">
    <w:name w:val="oobe-Table-Heading-Left"/>
    <w:basedOn w:val="oobe-Table-Heading"/>
    <w:qFormat/>
    <w:rsid w:val="00A20D6B"/>
    <w:pPr>
      <w:keepNext w:val="0"/>
      <w:jc w:val="left"/>
    </w:pPr>
  </w:style>
  <w:style w:type="table" w:customStyle="1" w:styleId="oobe-technicaldiscussionpaper">
    <w:name w:val="oobe - technical discussion paper"/>
    <w:basedOn w:val="TableNormal"/>
    <w:uiPriority w:val="99"/>
    <w:rsid w:val="00A20D6B"/>
    <w:rPr>
      <w:rFonts w:ascii="Arial" w:hAnsi="Arial"/>
      <w:sz w:val="18"/>
    </w:rPr>
    <w:tblPr>
      <w:tblBorders>
        <w:top w:val="single" w:sz="4" w:space="0" w:color="4B5351"/>
        <w:left w:val="single" w:sz="4" w:space="0" w:color="4B5351"/>
        <w:bottom w:val="single" w:sz="4" w:space="0" w:color="4B5351"/>
        <w:right w:val="single" w:sz="4" w:space="0" w:color="4B5351"/>
        <w:insideH w:val="single" w:sz="4" w:space="0" w:color="4B5351"/>
        <w:insideV w:val="dotted" w:sz="4" w:space="0" w:color="4B5351"/>
      </w:tblBorders>
    </w:tblPr>
    <w:trPr>
      <w:cantSplit/>
    </w:trPr>
    <w:tblStylePr w:type="firstRow">
      <w:rPr>
        <w:rFonts w:ascii="Arial" w:hAnsi="Arial"/>
        <w:b w:val="0"/>
        <w:color w:val="F8F8F8" w:themeColor="accent6"/>
        <w:sz w:val="18"/>
      </w:rPr>
      <w:tblPr/>
      <w:trPr>
        <w:tblHeader/>
      </w:trPr>
      <w:tcPr>
        <w:shd w:val="clear" w:color="auto" w:fill="091C33" w:themeFill="background1"/>
      </w:tcPr>
    </w:tblStylePr>
    <w:tblStylePr w:type="firstCol">
      <w:rPr>
        <w:rFonts w:ascii="Arial" w:hAnsi="Arial"/>
        <w:b w:val="0"/>
        <w:color w:val="F8F8F8" w:themeColor="accent6"/>
        <w:sz w:val="18"/>
      </w:rPr>
      <w:tblPr/>
      <w:tcPr>
        <w:tcBorders>
          <w:insideH w:val="nil"/>
        </w:tcBorders>
        <w:shd w:val="clear" w:color="auto" w:fill="091C33" w:themeFill="background1"/>
      </w:tcPr>
    </w:tblStylePr>
  </w:style>
  <w:style w:type="character" w:styleId="Hyperlink">
    <w:name w:val="Hyperlink"/>
    <w:aliases w:val="Hyperlink(oobe)"/>
    <w:uiPriority w:val="99"/>
    <w:unhideWhenUsed/>
    <w:qFormat/>
    <w:rsid w:val="00A20D6B"/>
    <w:rPr>
      <w:color w:val="091C33" w:themeColor="background1"/>
      <w:u w:val="single"/>
    </w:rPr>
  </w:style>
  <w:style w:type="paragraph" w:styleId="FootnoteText">
    <w:name w:val="footnote text"/>
    <w:aliases w:val="Footnote Text(oobe)"/>
    <w:basedOn w:val="Normal"/>
    <w:link w:val="FootnoteTextChar"/>
    <w:rsid w:val="00A20D6B"/>
    <w:rPr>
      <w:sz w:val="18"/>
    </w:rPr>
  </w:style>
  <w:style w:type="character" w:customStyle="1" w:styleId="FootnoteTextChar">
    <w:name w:val="Footnote Text Char"/>
    <w:aliases w:val="Footnote Text(oobe) Char"/>
    <w:basedOn w:val="DefaultParagraphFont"/>
    <w:link w:val="FootnoteText"/>
    <w:rsid w:val="00A20D6B"/>
    <w:rPr>
      <w:rFonts w:asciiTheme="minorHAnsi" w:hAnsiTheme="minorHAnsi"/>
      <w:sz w:val="18"/>
    </w:rPr>
  </w:style>
  <w:style w:type="paragraph" w:styleId="TOC1">
    <w:name w:val="toc 1"/>
    <w:aliases w:val="TOC 1(oobe)"/>
    <w:basedOn w:val="Normal"/>
    <w:next w:val="Normal"/>
    <w:uiPriority w:val="39"/>
    <w:unhideWhenUsed/>
    <w:rsid w:val="00A20D6B"/>
    <w:pPr>
      <w:tabs>
        <w:tab w:val="right" w:leader="dot" w:pos="9072"/>
      </w:tabs>
      <w:spacing w:before="80"/>
    </w:pPr>
    <w:rPr>
      <w:b/>
      <w:color w:val="091C33" w:themeColor="background1"/>
    </w:rPr>
  </w:style>
  <w:style w:type="paragraph" w:styleId="TOC2">
    <w:name w:val="toc 2"/>
    <w:aliases w:val="TOC 2(oobe)"/>
    <w:basedOn w:val="Normal"/>
    <w:next w:val="Normal"/>
    <w:uiPriority w:val="39"/>
    <w:unhideWhenUsed/>
    <w:rsid w:val="00A20D6B"/>
    <w:pPr>
      <w:tabs>
        <w:tab w:val="right" w:leader="dot" w:pos="9072"/>
      </w:tabs>
      <w:spacing w:before="20"/>
      <w:ind w:left="567"/>
    </w:pPr>
  </w:style>
  <w:style w:type="paragraph" w:styleId="TOC3">
    <w:name w:val="toc 3"/>
    <w:aliases w:val="TOC 3(oobe)"/>
    <w:basedOn w:val="Normal"/>
    <w:next w:val="Normal"/>
    <w:uiPriority w:val="39"/>
    <w:unhideWhenUsed/>
    <w:rsid w:val="00A20D6B"/>
    <w:pPr>
      <w:tabs>
        <w:tab w:val="right" w:leader="dot" w:pos="9072"/>
      </w:tabs>
      <w:ind w:left="1418"/>
    </w:pPr>
  </w:style>
  <w:style w:type="paragraph" w:styleId="TOC4">
    <w:name w:val="toc 4"/>
    <w:aliases w:val="TOC 4(oobe)"/>
    <w:basedOn w:val="Normal"/>
    <w:next w:val="Normal"/>
    <w:uiPriority w:val="39"/>
    <w:unhideWhenUsed/>
    <w:rsid w:val="00A20D6B"/>
    <w:pPr>
      <w:tabs>
        <w:tab w:val="right" w:leader="dot" w:pos="9072"/>
      </w:tabs>
      <w:ind w:left="2552"/>
    </w:pPr>
    <w:rPr>
      <w:color w:val="666767" w:themeColor="text2"/>
      <w:lang w:eastAsia="zh-CN"/>
    </w:rPr>
  </w:style>
  <w:style w:type="character" w:styleId="FootnoteReference">
    <w:name w:val="footnote reference"/>
    <w:aliases w:val="Footnote Reference(oobe)"/>
    <w:unhideWhenUsed/>
    <w:rsid w:val="00A20D6B"/>
    <w:rPr>
      <w:vertAlign w:val="superscript"/>
    </w:rPr>
  </w:style>
  <w:style w:type="paragraph" w:customStyle="1" w:styleId="Default">
    <w:name w:val="Default"/>
    <w:rsid w:val="00A20D6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Headngs">
    <w:name w:val="Headngs"/>
    <w:uiPriority w:val="99"/>
    <w:rsid w:val="00A20D6B"/>
    <w:pPr>
      <w:numPr>
        <w:numId w:val="5"/>
      </w:numPr>
    </w:pPr>
  </w:style>
  <w:style w:type="numbering" w:customStyle="1" w:styleId="HeadingListStyle">
    <w:name w:val="Heading List Style"/>
    <w:uiPriority w:val="99"/>
    <w:rsid w:val="00A20D6B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6B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6B"/>
    <w:rPr>
      <w:rFonts w:asciiTheme="minorHAnsi" w:hAnsiTheme="minorHAnsi"/>
      <w:sz w:val="3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6B"/>
    <w:rPr>
      <w:rFonts w:asciiTheme="minorHAnsi" w:hAnsiTheme="minorHAnsi"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6B"/>
    <w:rPr>
      <w:rFonts w:asciiTheme="minorHAnsi" w:hAnsiTheme="minorHAnsi"/>
      <w:b/>
      <w:bCs/>
      <w:sz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6B"/>
    <w:rPr>
      <w:rFonts w:asciiTheme="minorHAnsi" w:hAnsiTheme="minorHAnsi"/>
      <w:i/>
      <w:sz w:val="22"/>
      <w:lang w:eastAsia="zh-CN"/>
    </w:rPr>
  </w:style>
  <w:style w:type="paragraph" w:styleId="TOC5">
    <w:name w:val="toc 5"/>
    <w:aliases w:val="TOC 5(oobe)"/>
    <w:basedOn w:val="Normal"/>
    <w:next w:val="Normal"/>
    <w:uiPriority w:val="39"/>
    <w:rsid w:val="00A20D6B"/>
    <w:pPr>
      <w:tabs>
        <w:tab w:val="right" w:leader="dot" w:pos="9072"/>
      </w:tabs>
      <w:spacing w:before="80"/>
      <w:ind w:left="567" w:hanging="567"/>
    </w:pPr>
    <w:rPr>
      <w:b/>
      <w:color w:val="091C33" w:themeColor="background1"/>
    </w:rPr>
  </w:style>
  <w:style w:type="paragraph" w:styleId="TOC6">
    <w:name w:val="toc 6"/>
    <w:aliases w:val="TOC 6(oobe)"/>
    <w:basedOn w:val="Normal"/>
    <w:next w:val="Normal"/>
    <w:uiPriority w:val="39"/>
    <w:unhideWhenUsed/>
    <w:rsid w:val="00A20D6B"/>
    <w:pPr>
      <w:tabs>
        <w:tab w:val="right" w:leader="dot" w:pos="9072"/>
      </w:tabs>
      <w:ind w:left="1418" w:hanging="851"/>
    </w:pPr>
    <w:rPr>
      <w:lang w:eastAsia="zh-CN"/>
    </w:rPr>
  </w:style>
  <w:style w:type="paragraph" w:styleId="TOC7">
    <w:name w:val="toc 7"/>
    <w:aliases w:val="TOC 7(oobe)"/>
    <w:basedOn w:val="Normal"/>
    <w:next w:val="Normal"/>
    <w:uiPriority w:val="39"/>
    <w:rsid w:val="00A20D6B"/>
    <w:pPr>
      <w:tabs>
        <w:tab w:val="left" w:pos="2552"/>
        <w:tab w:val="right" w:leader="dot" w:pos="9072"/>
      </w:tabs>
      <w:ind w:left="2552" w:hanging="1134"/>
    </w:pPr>
    <w:rPr>
      <w:rFonts w:asciiTheme="majorHAnsi" w:hAnsiTheme="majorHAnsi"/>
    </w:rPr>
  </w:style>
  <w:style w:type="paragraph" w:styleId="TOC8">
    <w:name w:val="toc 8"/>
    <w:aliases w:val="TOC 8(oobe)"/>
    <w:basedOn w:val="Normal"/>
    <w:next w:val="Normal"/>
    <w:uiPriority w:val="39"/>
    <w:rsid w:val="00A20D6B"/>
    <w:pPr>
      <w:tabs>
        <w:tab w:val="left" w:pos="3686"/>
        <w:tab w:val="right" w:leader="dot" w:pos="9072"/>
      </w:tabs>
      <w:ind w:left="3686" w:hanging="1134"/>
    </w:pPr>
    <w:rPr>
      <w:rFonts w:asciiTheme="majorHAnsi" w:hAnsiTheme="majorHAnsi"/>
      <w:color w:val="666767" w:themeColor="text2"/>
    </w:rPr>
  </w:style>
  <w:style w:type="paragraph" w:styleId="TOC9">
    <w:name w:val="toc 9"/>
    <w:basedOn w:val="Normal"/>
    <w:next w:val="Normal"/>
    <w:autoRedefine/>
    <w:uiPriority w:val="39"/>
    <w:rsid w:val="00A20D6B"/>
    <w:rPr>
      <w:rFonts w:ascii="Times New Roman" w:hAnsi="Times New Roman"/>
    </w:rPr>
  </w:style>
  <w:style w:type="character" w:customStyle="1" w:styleId="CaptionChar">
    <w:name w:val="Caption Char"/>
    <w:aliases w:val="Caption(oobe) Char"/>
    <w:basedOn w:val="DefaultParagraphFont"/>
    <w:link w:val="Caption"/>
    <w:locked/>
    <w:rsid w:val="00A20D6B"/>
    <w:rPr>
      <w:rFonts w:asciiTheme="minorHAnsi" w:hAnsiTheme="minorHAnsi"/>
      <w:bCs/>
      <w:color w:val="F47821" w:themeColor="text1"/>
      <w:sz w:val="22"/>
      <w:szCs w:val="18"/>
    </w:rPr>
  </w:style>
  <w:style w:type="character" w:styleId="PageNumber">
    <w:name w:val="page number"/>
    <w:rsid w:val="00A20D6B"/>
    <w:rPr>
      <w:rFonts w:ascii="Arial" w:hAnsi="Arial"/>
      <w:sz w:val="16"/>
    </w:rPr>
  </w:style>
  <w:style w:type="character" w:styleId="EndnoteReference">
    <w:name w:val="endnote reference"/>
    <w:uiPriority w:val="99"/>
    <w:semiHidden/>
    <w:unhideWhenUsed/>
    <w:rsid w:val="00A20D6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0D6B"/>
    <w:rPr>
      <w:rFonts w:eastAsia="SimSu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0D6B"/>
    <w:rPr>
      <w:rFonts w:asciiTheme="minorHAnsi" w:eastAsia="SimSun" w:hAnsiTheme="minorHAnsi"/>
      <w:sz w:val="22"/>
    </w:rPr>
  </w:style>
  <w:style w:type="paragraph" w:styleId="BodyText">
    <w:name w:val="Body Text"/>
    <w:basedOn w:val="Normal"/>
    <w:link w:val="BodyTextChar"/>
    <w:uiPriority w:val="99"/>
    <w:unhideWhenUsed/>
    <w:qFormat/>
    <w:rsid w:val="00A20D6B"/>
  </w:style>
  <w:style w:type="character" w:customStyle="1" w:styleId="BodyTextChar">
    <w:name w:val="Body Text Char"/>
    <w:basedOn w:val="DefaultParagraphFont"/>
    <w:link w:val="BodyText"/>
    <w:uiPriority w:val="99"/>
    <w:rsid w:val="00A20D6B"/>
    <w:rPr>
      <w:rFonts w:asciiTheme="minorHAnsi" w:hAnsiTheme="minorHAnsi"/>
      <w:sz w:val="22"/>
    </w:rPr>
  </w:style>
  <w:style w:type="character" w:styleId="FollowedHyperlink">
    <w:name w:val="FollowedHyperlink"/>
    <w:unhideWhenUsed/>
    <w:rsid w:val="00A20D6B"/>
    <w:rPr>
      <w:color w:val="C77C0E"/>
      <w:u w:val="single"/>
    </w:rPr>
  </w:style>
  <w:style w:type="character" w:styleId="Emphasis">
    <w:name w:val="Emphasis"/>
    <w:uiPriority w:val="99"/>
    <w:qFormat/>
    <w:rsid w:val="00A20D6B"/>
    <w:rPr>
      <w:i/>
      <w:iCs/>
    </w:rPr>
  </w:style>
  <w:style w:type="paragraph" w:styleId="DocumentMap">
    <w:name w:val="Document Map"/>
    <w:basedOn w:val="Normal"/>
    <w:link w:val="DocumentMapChar"/>
    <w:semiHidden/>
    <w:rsid w:val="00A20D6B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A20D6B"/>
    <w:rPr>
      <w:rFonts w:asciiTheme="minorHAnsi" w:hAnsiTheme="minorHAnsi"/>
      <w:sz w:val="22"/>
      <w:shd w:val="clear" w:color="auto" w:fill="000080"/>
    </w:rPr>
  </w:style>
  <w:style w:type="paragraph" w:styleId="NoSpacing">
    <w:name w:val="No Spacing"/>
    <w:uiPriority w:val="1"/>
    <w:qFormat/>
    <w:rsid w:val="00A20D6B"/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99"/>
    <w:rsid w:val="00A20D6B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A20D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0D6B"/>
    <w:rPr>
      <w:rFonts w:ascii="Tahoma" w:hAnsi="Tahoma"/>
      <w:sz w:val="18"/>
      <w:szCs w:val="24"/>
      <w:lang w:val="en-US" w:eastAsia="en-US"/>
    </w:rPr>
  </w:style>
  <w:style w:type="paragraph" w:customStyle="1" w:styleId="oobe-Date">
    <w:name w:val="oobe-Date"/>
    <w:basedOn w:val="Normal"/>
    <w:qFormat/>
    <w:rsid w:val="00A20D6B"/>
    <w:rPr>
      <w:b/>
    </w:rPr>
  </w:style>
  <w:style w:type="paragraph" w:customStyle="1" w:styleId="oobe-Title-Black">
    <w:name w:val="oobe-Title-Black"/>
    <w:basedOn w:val="oobe-Title"/>
    <w:qFormat/>
    <w:rsid w:val="00A20D6B"/>
    <w:pPr>
      <w:framePr w:wrap="around" w:vAnchor="page" w:hAnchor="page" w:xAlign="center" w:yAlign="center"/>
    </w:pPr>
  </w:style>
  <w:style w:type="character" w:customStyle="1" w:styleId="oobe-Table-Emphasis-Character-Grey">
    <w:name w:val="oobe-Table-Emphasis-Character-Grey"/>
    <w:basedOn w:val="DefaultParagraphFont"/>
    <w:uiPriority w:val="1"/>
    <w:qFormat/>
    <w:rsid w:val="00A20D6B"/>
    <w:rPr>
      <w:b/>
      <w:color w:val="666767" w:themeColor="text2"/>
    </w:rPr>
  </w:style>
  <w:style w:type="character" w:customStyle="1" w:styleId="oobe-Table-Emphasis-Character-Navy">
    <w:name w:val="oobe-Table-Emphasis-Character-Navy"/>
    <w:basedOn w:val="oobe-Table-Emphasis-Character-Grey"/>
    <w:uiPriority w:val="1"/>
    <w:qFormat/>
    <w:rsid w:val="00A20D6B"/>
    <w:rPr>
      <w:b/>
      <w:color w:val="091C33" w:themeColor="background1"/>
    </w:rPr>
  </w:style>
  <w:style w:type="character" w:customStyle="1" w:styleId="oobe-Table-Emphasis-Character-Orange">
    <w:name w:val="oobe-Table-Emphasis-Character-Orange"/>
    <w:basedOn w:val="oobe-Table-Emphasis-Character-Grey"/>
    <w:uiPriority w:val="1"/>
    <w:qFormat/>
    <w:rsid w:val="00A20D6B"/>
    <w:rPr>
      <w:b/>
      <w:color w:val="F47821" w:themeColor="text1"/>
    </w:rPr>
  </w:style>
  <w:style w:type="paragraph" w:customStyle="1" w:styleId="oobe-Table-Emphasis-Grey">
    <w:name w:val="oobe-Table-Emphasis-Grey"/>
    <w:basedOn w:val="oobe-Table-Text"/>
    <w:next w:val="oobe-Table-Text"/>
    <w:qFormat/>
    <w:rsid w:val="00A20D6B"/>
    <w:rPr>
      <w:b/>
      <w:color w:val="666767" w:themeColor="text2"/>
    </w:rPr>
  </w:style>
  <w:style w:type="paragraph" w:customStyle="1" w:styleId="oobe-Table-Emphasis-Navy">
    <w:name w:val="oobe-Table-Emphasis-Navy"/>
    <w:basedOn w:val="oobe-Table-Emphasis-Grey"/>
    <w:next w:val="oobe-Table-Text"/>
    <w:qFormat/>
    <w:rsid w:val="00A20D6B"/>
    <w:rPr>
      <w:color w:val="091C33" w:themeColor="background1"/>
    </w:rPr>
  </w:style>
  <w:style w:type="paragraph" w:customStyle="1" w:styleId="oobe-Table-Emphasis-Orange">
    <w:name w:val="oobe-Table-Emphasis-Orange"/>
    <w:basedOn w:val="oobe-Table-Emphasis-Navy"/>
    <w:next w:val="oobe-Table-Text"/>
    <w:qFormat/>
    <w:rsid w:val="00A20D6B"/>
    <w:rPr>
      <w:color w:val="F47821" w:themeColor="text1"/>
    </w:rPr>
  </w:style>
  <w:style w:type="paragraph" w:customStyle="1" w:styleId="oobe-Client">
    <w:name w:val="oobe-Client"/>
    <w:basedOn w:val="oobe-Subtitle"/>
    <w:qFormat/>
    <w:rsid w:val="00A20D6B"/>
    <w:pPr>
      <w:spacing w:before="600"/>
    </w:pPr>
  </w:style>
  <w:style w:type="paragraph" w:customStyle="1" w:styleId="oobe-Bullet-L2-Alt">
    <w:name w:val="oobe-Bullet-L2-Alt"/>
    <w:basedOn w:val="oobe-Bullet-L2"/>
    <w:qFormat/>
    <w:rsid w:val="00A20D6B"/>
    <w:pPr>
      <w:numPr>
        <w:ilvl w:val="2"/>
      </w:numPr>
    </w:pPr>
  </w:style>
  <w:style w:type="paragraph" w:customStyle="1" w:styleId="oobe-Table-Bullet-L2-Alt">
    <w:name w:val="oobe-Table-Bullet-L2-Alt"/>
    <w:basedOn w:val="oobe-Table-Bullet-L1"/>
    <w:qFormat/>
    <w:rsid w:val="00A20D6B"/>
    <w:pPr>
      <w:numPr>
        <w:ilvl w:val="2"/>
      </w:numPr>
    </w:pPr>
  </w:style>
  <w:style w:type="paragraph" w:customStyle="1" w:styleId="oobe-Heading-Numbered-L2">
    <w:name w:val="oobe-Heading-Numbered-L2"/>
    <w:basedOn w:val="Heading2"/>
    <w:next w:val="oobe-Para-L1"/>
    <w:qFormat/>
    <w:rsid w:val="00A20D6B"/>
    <w:pPr>
      <w:numPr>
        <w:ilvl w:val="1"/>
        <w:numId w:val="11"/>
      </w:numPr>
    </w:pPr>
  </w:style>
  <w:style w:type="paragraph" w:customStyle="1" w:styleId="oobe-Heading-Numbered-L1">
    <w:name w:val="oobe-Heading-Numbered-L1"/>
    <w:basedOn w:val="Heading1"/>
    <w:next w:val="oobe-Para-L1"/>
    <w:qFormat/>
    <w:rsid w:val="00A20D6B"/>
    <w:pPr>
      <w:numPr>
        <w:numId w:val="11"/>
      </w:numPr>
    </w:pPr>
  </w:style>
  <w:style w:type="paragraph" w:customStyle="1" w:styleId="oobe-Heading-Numbered-L3">
    <w:name w:val="oobe-Heading-Numbered-L3"/>
    <w:basedOn w:val="Heading3"/>
    <w:next w:val="oobe-Para-L1"/>
    <w:qFormat/>
    <w:rsid w:val="00A20D6B"/>
    <w:pPr>
      <w:numPr>
        <w:ilvl w:val="2"/>
        <w:numId w:val="11"/>
      </w:numPr>
    </w:pPr>
  </w:style>
  <w:style w:type="paragraph" w:customStyle="1" w:styleId="oobe-Heading-Numbered-L4">
    <w:name w:val="oobe-Heading-Numbered-L4"/>
    <w:basedOn w:val="Heading3"/>
    <w:next w:val="oobe-Para-L1"/>
    <w:qFormat/>
    <w:rsid w:val="00A20D6B"/>
    <w:pPr>
      <w:numPr>
        <w:ilvl w:val="3"/>
        <w:numId w:val="11"/>
      </w:numPr>
    </w:pPr>
    <w:rPr>
      <w:sz w:val="22"/>
    </w:rPr>
  </w:style>
  <w:style w:type="numbering" w:customStyle="1" w:styleId="oobe-Headings-Numbered-ListStyle">
    <w:name w:val="oobe-Headings-Numbered-List Style"/>
    <w:uiPriority w:val="99"/>
    <w:rsid w:val="00A20D6B"/>
    <w:pPr>
      <w:numPr>
        <w:numId w:val="11"/>
      </w:numPr>
    </w:pPr>
  </w:style>
  <w:style w:type="character" w:styleId="SubtleEmphasis">
    <w:name w:val="Subtle Emphasis"/>
    <w:basedOn w:val="DefaultParagraphFont"/>
    <w:uiPriority w:val="19"/>
    <w:qFormat/>
    <w:rsid w:val="00A20D6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20D6B"/>
    <w:rPr>
      <w:smallCap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6B"/>
    <w:pPr>
      <w:numPr>
        <w:ilvl w:val="1"/>
      </w:numPr>
      <w:spacing w:after="160"/>
    </w:pPr>
    <w:rPr>
      <w:rFonts w:eastAsiaTheme="minorEastAsia" w:cstheme="minorBidi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0D6B"/>
    <w:rPr>
      <w:rFonts w:asciiTheme="minorHAnsi" w:eastAsiaTheme="minorEastAsia" w:hAnsiTheme="minorHAnsi" w:cstheme="minorBidi"/>
      <w:spacing w:val="15"/>
      <w:sz w:val="22"/>
      <w:szCs w:val="22"/>
    </w:rPr>
  </w:style>
  <w:style w:type="numbering" w:customStyle="1" w:styleId="oobe-ListParagraph">
    <w:name w:val="oobe - List Paragraph"/>
    <w:uiPriority w:val="99"/>
    <w:rsid w:val="00363D37"/>
    <w:pPr>
      <w:numPr>
        <w:numId w:val="24"/>
      </w:numPr>
    </w:pPr>
  </w:style>
  <w:style w:type="paragraph" w:customStyle="1" w:styleId="o-Para-L2">
    <w:name w:val="o-Para-L2"/>
    <w:basedOn w:val="o-Para-L1"/>
    <w:uiPriority w:val="1"/>
    <w:qFormat/>
    <w:rsid w:val="00363D37"/>
    <w:pPr>
      <w:numPr>
        <w:ilvl w:val="1"/>
      </w:numPr>
      <w:ind w:left="1134" w:hanging="1134"/>
    </w:pPr>
  </w:style>
  <w:style w:type="paragraph" w:customStyle="1" w:styleId="o-Tabletext">
    <w:name w:val="o-Table text"/>
    <w:basedOn w:val="Normal"/>
    <w:qFormat/>
    <w:rsid w:val="00363D37"/>
    <w:pPr>
      <w:spacing w:before="60" w:after="60"/>
    </w:pPr>
    <w:rPr>
      <w:rFonts w:ascii="Trebuchet MS" w:hAnsi="Trebuchet MS"/>
      <w:sz w:val="18"/>
      <w:lang w:eastAsia="x-none"/>
    </w:rPr>
  </w:style>
  <w:style w:type="paragraph" w:customStyle="1" w:styleId="o-Para-L1">
    <w:name w:val="o-Para-L1"/>
    <w:basedOn w:val="Normal"/>
    <w:link w:val="o-Para-L1Char"/>
    <w:uiPriority w:val="1"/>
    <w:qFormat/>
    <w:rsid w:val="00363D37"/>
    <w:pPr>
      <w:numPr>
        <w:numId w:val="24"/>
      </w:numPr>
      <w:spacing w:before="100" w:after="100" w:line="264" w:lineRule="auto"/>
    </w:pPr>
    <w:rPr>
      <w:rFonts w:ascii="Trebuchet MS" w:eastAsia="Calibri" w:hAnsi="Trebuchet MS"/>
      <w:sz w:val="20"/>
      <w:szCs w:val="22"/>
      <w:lang w:eastAsia="en-US"/>
    </w:rPr>
  </w:style>
  <w:style w:type="character" w:customStyle="1" w:styleId="o-Para-L1Char">
    <w:name w:val="o-Para-L1 Char"/>
    <w:basedOn w:val="DefaultParagraphFont"/>
    <w:link w:val="o-Para-L1"/>
    <w:uiPriority w:val="1"/>
    <w:rsid w:val="00363D37"/>
    <w:rPr>
      <w:rFonts w:ascii="Trebuchet MS" w:eastAsia="Calibri" w:hAnsi="Trebuchet MS"/>
      <w:szCs w:val="22"/>
      <w:lang w:eastAsia="en-US"/>
    </w:rPr>
  </w:style>
  <w:style w:type="paragraph" w:customStyle="1" w:styleId="o-Tableheadings">
    <w:name w:val="o-Table headings"/>
    <w:basedOn w:val="Normal"/>
    <w:qFormat/>
    <w:rsid w:val="00363D37"/>
    <w:pPr>
      <w:keepNext/>
      <w:keepLines/>
      <w:widowControl w:val="0"/>
      <w:adjustRightInd w:val="0"/>
      <w:spacing w:before="60" w:after="60"/>
      <w:textAlignment w:val="baseline"/>
    </w:pPr>
    <w:rPr>
      <w:rFonts w:ascii="Trebuchet MS" w:eastAsia="Calibri" w:hAnsi="Trebuchet MS"/>
      <w:b/>
      <w:bCs/>
      <w:color w:val="FFFFFF"/>
      <w:sz w:val="18"/>
      <w:szCs w:val="18"/>
      <w:lang w:eastAsia="en-US"/>
    </w:rPr>
  </w:style>
  <w:style w:type="paragraph" w:customStyle="1" w:styleId="o-Para-L3">
    <w:name w:val="o-Para-L3"/>
    <w:basedOn w:val="o-Para-L2"/>
    <w:uiPriority w:val="1"/>
    <w:qFormat/>
    <w:rsid w:val="00363D37"/>
    <w:pPr>
      <w:numPr>
        <w:ilvl w:val="2"/>
      </w:numPr>
      <w:tabs>
        <w:tab w:val="clear" w:pos="1491"/>
        <w:tab w:val="num" w:pos="1134"/>
      </w:tabs>
      <w:ind w:left="1134" w:hanging="1134"/>
    </w:pPr>
  </w:style>
  <w:style w:type="paragraph" w:customStyle="1" w:styleId="o-Para-L4">
    <w:name w:val="o-Para-L4"/>
    <w:basedOn w:val="Normal"/>
    <w:uiPriority w:val="1"/>
    <w:qFormat/>
    <w:rsid w:val="00363D37"/>
    <w:pPr>
      <w:numPr>
        <w:ilvl w:val="3"/>
        <w:numId w:val="24"/>
      </w:numPr>
      <w:spacing w:before="100" w:after="100" w:line="264" w:lineRule="auto"/>
      <w:contextualSpacing/>
    </w:pPr>
    <w:rPr>
      <w:rFonts w:ascii="Trebuchet MS" w:eastAsia="Calibri" w:hAnsi="Trebuchet MS"/>
      <w:sz w:val="20"/>
      <w:szCs w:val="22"/>
      <w:lang w:eastAsia="en-US"/>
    </w:rPr>
  </w:style>
  <w:style w:type="table" w:customStyle="1" w:styleId="oobeTable">
    <w:name w:val="oobe Table"/>
    <w:basedOn w:val="TableNormal"/>
    <w:uiPriority w:val="99"/>
    <w:rsid w:val="00363D37"/>
    <w:pPr>
      <w:widowControl w:val="0"/>
    </w:pPr>
    <w:rPr>
      <w:rFonts w:ascii="Arial" w:eastAsia="Calibri" w:hAnsi="Arial"/>
      <w:lang w:val="en-GB" w:eastAsia="en-GB"/>
    </w:rPr>
    <w:tblPr>
      <w:tblStyleRowBandSize w:val="1"/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color w:val="F8F8F8" w:themeColor="accent6"/>
        <w:sz w:val="20"/>
      </w:rPr>
      <w:tblPr/>
      <w:tcPr>
        <w:tcBorders>
          <w:top w:val="single" w:sz="4" w:space="0" w:color="auto"/>
        </w:tcBorders>
        <w:shd w:val="clear" w:color="auto" w:fill="333333"/>
      </w:tcPr>
    </w:tblStylePr>
    <w:tblStylePr w:type="band1Horz">
      <w:rPr>
        <w:rFonts w:ascii="Arial" w:hAnsi="Arial"/>
        <w:color w:val="auto"/>
        <w:sz w:val="18"/>
      </w:rPr>
      <w:tblPr/>
      <w:tcPr>
        <w:shd w:val="clear" w:color="auto" w:fill="F8F8F8" w:themeFill="accent6"/>
      </w:tcPr>
    </w:tblStylePr>
    <w:tblStylePr w:type="band2Horz">
      <w:rPr>
        <w:rFonts w:ascii="Arial" w:hAnsi="Arial"/>
        <w:sz w:val="18"/>
      </w:rPr>
      <w:tblPr/>
      <w:tcPr>
        <w:shd w:val="clear" w:color="auto" w:fill="F8F8F8" w:themeFill="accent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26" Type="http://schemas.openxmlformats.org/officeDocument/2006/relationships/image" Target="media/image6.png"/><Relationship Id="rId39" Type="http://schemas.openxmlformats.org/officeDocument/2006/relationships/image" Target="media/image15.png"/><Relationship Id="rId21" Type="http://schemas.openxmlformats.org/officeDocument/2006/relationships/header" Target="header4.xml"/><Relationship Id="rId34" Type="http://schemas.openxmlformats.org/officeDocument/2006/relationships/oleObject" Target="embeddings/oleObject2.bin"/><Relationship Id="rId42" Type="http://schemas.openxmlformats.org/officeDocument/2006/relationships/hyperlink" Target="https://endpoint.microsoft.com" TargetMode="External"/><Relationship Id="rId47" Type="http://schemas.openxmlformats.org/officeDocument/2006/relationships/image" Target="media/image19.png"/><Relationship Id="rId50" Type="http://schemas.openxmlformats.org/officeDocument/2006/relationships/image" Target="media/image21.png"/><Relationship Id="rId55" Type="http://schemas.openxmlformats.org/officeDocument/2006/relationships/oleObject" Target="embeddings/oleObject9.bin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9.png"/><Relationship Id="rId11" Type="http://schemas.openxmlformats.org/officeDocument/2006/relationships/image" Target="media/image1.png"/><Relationship Id="rId24" Type="http://schemas.openxmlformats.org/officeDocument/2006/relationships/hyperlink" Target="https://business.apple.com" TargetMode="External"/><Relationship Id="rId32" Type="http://schemas.openxmlformats.org/officeDocument/2006/relationships/oleObject" Target="embeddings/oleObject1.bin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18.png"/><Relationship Id="rId53" Type="http://schemas.openxmlformats.org/officeDocument/2006/relationships/image" Target="media/image23.png"/><Relationship Id="rId58" Type="http://schemas.openxmlformats.org/officeDocument/2006/relationships/image" Target="media/image26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footer" Target="footer3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7.png"/><Relationship Id="rId30" Type="http://schemas.openxmlformats.org/officeDocument/2006/relationships/hyperlink" Target="https://endpoint.microsoft.com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7.png"/><Relationship Id="rId48" Type="http://schemas.openxmlformats.org/officeDocument/2006/relationships/oleObject" Target="embeddings/oleObject7.bin"/><Relationship Id="rId56" Type="http://schemas.openxmlformats.org/officeDocument/2006/relationships/image" Target="media/image25.png"/><Relationship Id="rId8" Type="http://schemas.openxmlformats.org/officeDocument/2006/relationships/webSettings" Target="webSettings.xml"/><Relationship Id="rId51" Type="http://schemas.openxmlformats.org/officeDocument/2006/relationships/image" Target="media/image2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hyperlink" Target="mailto:applemobile@abs.gov.au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oleObject" Target="embeddings/oleObject6.bin"/><Relationship Id="rId59" Type="http://schemas.openxmlformats.org/officeDocument/2006/relationships/header" Target="header5.xml"/><Relationship Id="rId20" Type="http://schemas.openxmlformats.org/officeDocument/2006/relationships/hyperlink" Target="http://www.oobe.com.au" TargetMode="External"/><Relationship Id="rId41" Type="http://schemas.openxmlformats.org/officeDocument/2006/relationships/oleObject" Target="embeddings/oleObject4.bin"/><Relationship Id="rId54" Type="http://schemas.openxmlformats.org/officeDocument/2006/relationships/image" Target="media/image24.png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image" Target="media/image8.png"/><Relationship Id="rId36" Type="http://schemas.openxmlformats.org/officeDocument/2006/relationships/oleObject" Target="embeddings/oleObject3.bin"/><Relationship Id="rId49" Type="http://schemas.openxmlformats.org/officeDocument/2006/relationships/image" Target="media/image20.png"/><Relationship Id="rId57" Type="http://schemas.openxmlformats.org/officeDocument/2006/relationships/oleObject" Target="embeddings/oleObject10.bin"/><Relationship Id="rId10" Type="http://schemas.openxmlformats.org/officeDocument/2006/relationships/endnotes" Target="endnotes.xml"/><Relationship Id="rId31" Type="http://schemas.openxmlformats.org/officeDocument/2006/relationships/image" Target="media/image10.png"/><Relationship Id="rId44" Type="http://schemas.openxmlformats.org/officeDocument/2006/relationships/oleObject" Target="embeddings/oleObject5.bin"/><Relationship Id="rId52" Type="http://schemas.openxmlformats.org/officeDocument/2006/relationships/oleObject" Target="embeddings/oleObject8.bin"/><Relationship Id="rId60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oobecloud.sharepoint.com/sites/alloobe/Shared%20Documents/oobe%20document%20templates/Templates/oobe-Base%20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5726444F145CA869EFA808374C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8214-6E62-4178-9447-867D1593D357}"/>
      </w:docPartPr>
      <w:docPartBody>
        <w:p w:rsidR="000A3F7A" w:rsidRDefault="009B3C22" w:rsidP="009B3C22">
          <w:pPr>
            <w:pStyle w:val="9125726444F145CA869EFA808374C8081"/>
          </w:pPr>
          <w:r w:rsidRPr="00BF4346">
            <w:rPr>
              <w:rFonts w:eastAsiaTheme="majorEastAsia"/>
            </w:rPr>
            <w:t>[Client]</w:t>
          </w:r>
        </w:p>
      </w:docPartBody>
    </w:docPart>
    <w:docPart>
      <w:docPartPr>
        <w:name w:val="4A9D57C7291342D68A5F2757B7824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DD426-B494-4860-8475-CA89143EC21D}"/>
      </w:docPartPr>
      <w:docPartBody>
        <w:p w:rsidR="000A3F7A" w:rsidRDefault="009B3C22" w:rsidP="009B3C22">
          <w:pPr>
            <w:pStyle w:val="4A9D57C7291342D68A5F2757B78247DD1"/>
          </w:pPr>
          <w:r w:rsidRPr="00CF26A0">
            <w:rPr>
              <w:rFonts w:eastAsiaTheme="majorEastAsia"/>
            </w:rPr>
            <w:t>[Title]</w:t>
          </w:r>
        </w:p>
      </w:docPartBody>
    </w:docPart>
    <w:docPart>
      <w:docPartPr>
        <w:name w:val="A0C4DAC4356A44D3ACCEB942FBDBD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D567-A97D-412D-92DC-0025C5A9A197}"/>
      </w:docPartPr>
      <w:docPartBody>
        <w:p w:rsidR="000A3F7A" w:rsidRDefault="009B3C22" w:rsidP="009B3C22">
          <w:pPr>
            <w:pStyle w:val="A0C4DAC4356A44D3ACCEB942FBDBD8931"/>
          </w:pPr>
          <w:r w:rsidRPr="00CF26A0">
            <w:rPr>
              <w:rFonts w:eastAsiaTheme="majorEastAsia"/>
            </w:rPr>
            <w:t>[Subtitle]</w:t>
          </w:r>
        </w:p>
      </w:docPartBody>
    </w:docPart>
    <w:docPart>
      <w:docPartPr>
        <w:name w:val="45D92BCD1B0C4402A87B236593963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17F7-35A8-42A7-8672-95BE139A9725}"/>
      </w:docPartPr>
      <w:docPartBody>
        <w:p w:rsidR="000A3F7A" w:rsidRDefault="009B3C22" w:rsidP="009B3C22">
          <w:pPr>
            <w:pStyle w:val="45D92BCD1B0C4402A87B236593963FA91"/>
          </w:pPr>
          <w:r w:rsidRPr="009065C4">
            <w:rPr>
              <w:rStyle w:val="PlaceholderText"/>
              <w:rFonts w:eastAsiaTheme="majorEastAsia"/>
            </w:rPr>
            <w:t>[Date]</w:t>
          </w:r>
        </w:p>
      </w:docPartBody>
    </w:docPart>
    <w:docPart>
      <w:docPartPr>
        <w:name w:val="9992C0596E744CADB75BE59009D6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4FAD-068E-42E6-834B-FA3B4A89688B}"/>
      </w:docPartPr>
      <w:docPartBody>
        <w:p w:rsidR="000A3F7A" w:rsidRDefault="009B3C22" w:rsidP="009B3C22">
          <w:pPr>
            <w:pStyle w:val="9992C0596E744CADB75BE59009D6EE6E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5EA5429617D492E82B56F54384F2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EBED-E554-4BC8-9663-5B936B41DD58}"/>
      </w:docPartPr>
      <w:docPartBody>
        <w:p w:rsidR="000A3F7A" w:rsidRDefault="009B3C22" w:rsidP="009B3C22">
          <w:pPr>
            <w:pStyle w:val="65EA5429617D492E82B56F54384F2D79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D6D35B55DC694F8591CD767DE4A19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4701B-BB32-4304-9DD2-593FCB62567C}"/>
      </w:docPartPr>
      <w:docPartBody>
        <w:p w:rsidR="000A3F7A" w:rsidRDefault="000A3F7A">
          <w:pPr>
            <w:pStyle w:val="D6D35B55DC694F8591CD767DE4A19126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F6C36D860C67764491B15B9575EBE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4A42F-0331-9B4E-9709-166224EA8710}"/>
      </w:docPartPr>
      <w:docPartBody>
        <w:p w:rsidR="00AE6CC1" w:rsidRDefault="00AD29A7" w:rsidP="00AD29A7">
          <w:pPr>
            <w:pStyle w:val="F6C36D860C67764491B15B9575EBE121"/>
          </w:pPr>
          <w:r w:rsidRPr="00A44242">
            <w:t>Date</w:t>
          </w:r>
        </w:p>
      </w:docPartBody>
    </w:docPart>
    <w:docPart>
      <w:docPartPr>
        <w:name w:val="6D8532FACCD51D4698A25CBCEE67B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62EDF-A3EB-964F-8108-5D9E5BF2B1E4}"/>
      </w:docPartPr>
      <w:docPartBody>
        <w:p w:rsidR="00AE6CC1" w:rsidRDefault="00AD29A7" w:rsidP="00AD29A7">
          <w:pPr>
            <w:pStyle w:val="6D8532FACCD51D4698A25CBCEE67B835"/>
          </w:pPr>
          <w:r w:rsidRPr="00A44242">
            <w:t>Date</w:t>
          </w:r>
        </w:p>
      </w:docPartBody>
    </w:docPart>
    <w:docPart>
      <w:docPartPr>
        <w:name w:val="162AC9DBEF72CD49AC0D70F7506B8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F63B7-C76A-7645-8F9C-66A60E90A65E}"/>
      </w:docPartPr>
      <w:docPartBody>
        <w:p w:rsidR="00AE6CC1" w:rsidRDefault="00AD29A7" w:rsidP="00AD29A7">
          <w:pPr>
            <w:pStyle w:val="162AC9DBEF72CD49AC0D70F7506B8B81"/>
          </w:pPr>
          <w:r w:rsidRPr="00A44242">
            <w:t>Date</w:t>
          </w:r>
        </w:p>
      </w:docPartBody>
    </w:docPart>
    <w:docPart>
      <w:docPartPr>
        <w:name w:val="7663EBBE9F684A4FACF94AA2F54B7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F6475-CEDF-3F42-807F-8BE39E7C6D46}"/>
      </w:docPartPr>
      <w:docPartBody>
        <w:p w:rsidR="00AE6CC1" w:rsidRDefault="00AD29A7" w:rsidP="00AD29A7">
          <w:pPr>
            <w:pStyle w:val="7663EBBE9F684A4FACF94AA2F54B76A4"/>
          </w:pPr>
          <w:r w:rsidRPr="00A44242">
            <w:t>Date</w:t>
          </w:r>
        </w:p>
      </w:docPartBody>
    </w:docPart>
    <w:docPart>
      <w:docPartPr>
        <w:name w:val="95B0E62E6B53C24F86E4A7ED0607C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C58C5-9183-FE41-A33A-AAAF9706E3C2}"/>
      </w:docPartPr>
      <w:docPartBody>
        <w:p w:rsidR="00AE6CC1" w:rsidRDefault="00AD29A7" w:rsidP="00AD29A7">
          <w:pPr>
            <w:pStyle w:val="95B0E62E6B53C24F86E4A7ED0607C504"/>
          </w:pPr>
          <w:r w:rsidRPr="00A44242">
            <w:t>Date</w:t>
          </w:r>
        </w:p>
      </w:docPartBody>
    </w:docPart>
    <w:docPart>
      <w:docPartPr>
        <w:name w:val="F2311F8079D1904983FB9C81DA03C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33D85-38BB-8243-B968-06841742AF85}"/>
      </w:docPartPr>
      <w:docPartBody>
        <w:p w:rsidR="00AE6CC1" w:rsidRDefault="00AD29A7" w:rsidP="00AD29A7">
          <w:pPr>
            <w:pStyle w:val="F2311F8079D1904983FB9C81DA03CC10"/>
          </w:pPr>
          <w:r w:rsidRPr="003F1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F3E1D164852E41980C25B7E54D0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DE12A-40C3-B34E-B0BF-8C33E12DBA51}"/>
      </w:docPartPr>
      <w:docPartBody>
        <w:p w:rsidR="00AE6CC1" w:rsidRDefault="00AD29A7" w:rsidP="00AD29A7">
          <w:pPr>
            <w:pStyle w:val="42F3E1D164852E41980C25B7E54D0C10"/>
          </w:pPr>
          <w:r w:rsidRPr="00A44242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A"/>
    <w:rsid w:val="000A3F7A"/>
    <w:rsid w:val="00350122"/>
    <w:rsid w:val="004A4B9D"/>
    <w:rsid w:val="007A5CFD"/>
    <w:rsid w:val="009B3C22"/>
    <w:rsid w:val="00AD29A7"/>
    <w:rsid w:val="00AE6CC1"/>
    <w:rsid w:val="00D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C36D860C67764491B15B9575EBE121">
    <w:name w:val="F6C36D860C67764491B15B9575EBE121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6D8532FACCD51D4698A25CBCEE67B835">
    <w:name w:val="6D8532FACCD51D4698A25CBCEE67B835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162AC9DBEF72CD49AC0D70F7506B8B81">
    <w:name w:val="162AC9DBEF72CD49AC0D70F7506B8B81"/>
    <w:rsid w:val="00AD29A7"/>
    <w:pPr>
      <w:spacing w:after="0" w:line="240" w:lineRule="auto"/>
    </w:pPr>
    <w:rPr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D29A7"/>
    <w:rPr>
      <w:color w:val="FFC000" w:themeColor="accent4"/>
    </w:rPr>
  </w:style>
  <w:style w:type="paragraph" w:customStyle="1" w:styleId="7663EBBE9F684A4FACF94AA2F54B76A4">
    <w:name w:val="7663EBBE9F684A4FACF94AA2F54B76A4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95B0E62E6B53C24F86E4A7ED0607C504">
    <w:name w:val="95B0E62E6B53C24F86E4A7ED0607C504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F2311F8079D1904983FB9C81DA03CC10">
    <w:name w:val="F2311F8079D1904983FB9C81DA03CC10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42F3E1D164852E41980C25B7E54D0C10">
    <w:name w:val="42F3E1D164852E41980C25B7E54D0C10"/>
    <w:rsid w:val="00AD29A7"/>
    <w:pPr>
      <w:spacing w:after="0" w:line="240" w:lineRule="auto"/>
    </w:pPr>
    <w:rPr>
      <w:sz w:val="24"/>
      <w:szCs w:val="24"/>
      <w:lang w:eastAsia="en-GB"/>
    </w:rPr>
  </w:style>
  <w:style w:type="paragraph" w:customStyle="1" w:styleId="D6D35B55DC694F8591CD767DE4A19126">
    <w:name w:val="D6D35B55DC694F8591CD767DE4A19126"/>
  </w:style>
  <w:style w:type="paragraph" w:customStyle="1" w:styleId="9125726444F145CA869EFA808374C8081">
    <w:name w:val="9125726444F145CA869EFA808374C8081"/>
    <w:rsid w:val="009B3C22"/>
    <w:pPr>
      <w:spacing w:before="600"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A9D57C7291342D68A5F2757B78247DD1">
    <w:name w:val="4A9D57C7291342D68A5F2757B78247DD1"/>
    <w:rsid w:val="009B3C22"/>
    <w:pPr>
      <w:spacing w:after="40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A0C4DAC4356A44D3ACCEB942FBDBD8931">
    <w:name w:val="A0C4DAC4356A44D3ACCEB942FBDBD8931"/>
    <w:rsid w:val="009B3C22"/>
    <w:pPr>
      <w:spacing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5D92BCD1B0C4402A87B236593963FA91">
    <w:name w:val="45D92BCD1B0C4402A87B236593963FA91"/>
    <w:rsid w:val="009B3C22"/>
    <w:pPr>
      <w:spacing w:after="0" w:line="240" w:lineRule="auto"/>
    </w:pPr>
    <w:rPr>
      <w:rFonts w:eastAsia="Times New Roman" w:cs="Times New Roman"/>
      <w:b/>
      <w:szCs w:val="20"/>
    </w:rPr>
  </w:style>
  <w:style w:type="paragraph" w:customStyle="1" w:styleId="9992C0596E744CADB75BE59009D6EE6E1">
    <w:name w:val="9992C0596E744CADB75BE59009D6EE6E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65EA5429617D492E82B56F54384F2D791">
    <w:name w:val="65EA5429617D492E82B56F54384F2D79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obe">
      <a:dk1>
        <a:srgbClr val="F47821"/>
      </a:dk1>
      <a:lt1>
        <a:srgbClr val="091C33"/>
      </a:lt1>
      <a:dk2>
        <a:srgbClr val="666767"/>
      </a:dk2>
      <a:lt2>
        <a:srgbClr val="F0EFEF"/>
      </a:lt2>
      <a:accent1>
        <a:srgbClr val="F8F8F8"/>
      </a:accent1>
      <a:accent2>
        <a:srgbClr val="F47821"/>
      </a:accent2>
      <a:accent3>
        <a:srgbClr val="091C33"/>
      </a:accent3>
      <a:accent4>
        <a:srgbClr val="666767"/>
      </a:accent4>
      <a:accent5>
        <a:srgbClr val="F0EFEF"/>
      </a:accent5>
      <a:accent6>
        <a:srgbClr val="F8F8F8"/>
      </a:accent6>
      <a:hlink>
        <a:srgbClr val="091C33"/>
      </a:hlink>
      <a:folHlink>
        <a:srgbClr val="091C33"/>
      </a:folHlink>
    </a:clrScheme>
    <a:fontScheme name="oobe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E9816DD42134FA1AA2AC1E3DAD405" ma:contentTypeVersion="12" ma:contentTypeDescription="Create a new document." ma:contentTypeScope="" ma:versionID="75b3f0d5c092d8dd2acea4f794cf59af">
  <xsd:schema xmlns:xsd="http://www.w3.org/2001/XMLSchema" xmlns:xs="http://www.w3.org/2001/XMLSchema" xmlns:p="http://schemas.microsoft.com/office/2006/metadata/properties" xmlns:ns2="3a2d0238-c998-4ae6-bad0-55a4a5e02be0" xmlns:ns3="5f58d9cf-ac58-40c3-9828-327bbedeeafe" targetNamespace="http://schemas.microsoft.com/office/2006/metadata/properties" ma:root="true" ma:fieldsID="9b598e6c4bc4ee4273350bbd3a6b0c5e" ns2:_="" ns3:_="">
    <xsd:import namespace="3a2d0238-c998-4ae6-bad0-55a4a5e02be0"/>
    <xsd:import namespace="5f58d9cf-ac58-40c3-9828-327bbedee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d0238-c998-4ae6-bad0-55a4a5e0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8d9cf-ac58-40c3-9828-327bbedee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58d9cf-ac58-40c3-9828-327bbedeeafe">
      <UserInfo>
        <DisplayName>Mat Laurence-Rogers</DisplayName>
        <AccountId>15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EE1736-ECF1-4424-B678-05530C102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d0238-c998-4ae6-bad0-55a4a5e02be0"/>
    <ds:schemaRef ds:uri="5f58d9cf-ac58-40c3-9828-327bbedee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0DB0CC-E533-4377-A5B1-437F7B77B2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60A871-0F7E-4641-BCAF-9940F31ECB2D}">
  <ds:schemaRefs>
    <ds:schemaRef ds:uri="a9defcf8-7dce-4227-8197-0874e3a4ab5b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5f58d9cf-ac58-40c3-9828-327bbedeeafe"/>
  </ds:schemaRefs>
</ds:datastoreItem>
</file>

<file path=customXml/itemProps4.xml><?xml version="1.0" encoding="utf-8"?>
<ds:datastoreItem xmlns:ds="http://schemas.openxmlformats.org/officeDocument/2006/customXml" ds:itemID="{7B77B3D0-A789-41F8-9AB1-799AD2556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oobe-Base%20template.dotm</Template>
  <TotalTime>10</TotalTime>
  <Pages>9</Pages>
  <Words>468</Words>
  <Characters>3528</Characters>
  <Application>Microsoft Office Word</Application>
  <DocSecurity>0</DocSecurity>
  <Lines>29</Lines>
  <Paragraphs>7</Paragraphs>
  <ScaleCrop>false</ScaleCrop>
  <Company>AGENCY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Utility</dc:title>
  <dc:subject>AGENCY - SOP - Renew VPP Token - Admin</dc:subject>
  <dc:creator>Matt Shaw</dc:creator>
  <cp:keywords/>
  <dc:description/>
  <cp:lastModifiedBy>Col McKeahnie</cp:lastModifiedBy>
  <cp:revision>15</cp:revision>
  <cp:lastPrinted>2018-05-16T06:18:00Z</cp:lastPrinted>
  <dcterms:created xsi:type="dcterms:W3CDTF">2020-06-30T12:53:00Z</dcterms:created>
  <dcterms:modified xsi:type="dcterms:W3CDTF">2021-08-05T01:54:00Z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be-Client">
    <vt:lpwstr>Client</vt:lpwstr>
  </property>
  <property fmtid="{D5CDD505-2E9C-101B-9397-08002B2CF9AE}" pid="3" name="oobe-Classification">
    <vt:lpwstr> </vt:lpwstr>
  </property>
  <property fmtid="{D5CDD505-2E9C-101B-9397-08002B2CF9AE}" pid="4" name="MSIP_Label_f4b07542-c192-4ebe-83db-29fa1df14e65_Enabled">
    <vt:lpwstr>True</vt:lpwstr>
  </property>
  <property fmtid="{D5CDD505-2E9C-101B-9397-08002B2CF9AE}" pid="5" name="MSIP_Label_f4b07542-c192-4ebe-83db-29fa1df14e65_SiteId">
    <vt:lpwstr>05f72b90-815c-4cb9-8b40-96c29b862189</vt:lpwstr>
  </property>
  <property fmtid="{D5CDD505-2E9C-101B-9397-08002B2CF9AE}" pid="6" name="MSIP_Label_f4b07542-c192-4ebe-83db-29fa1df14e65_Owner">
    <vt:lpwstr>Rodney.Loo@oobe.com.au</vt:lpwstr>
  </property>
  <property fmtid="{D5CDD505-2E9C-101B-9397-08002B2CF9AE}" pid="7" name="MSIP_Label_f4b07542-c192-4ebe-83db-29fa1df14e65_SetDate">
    <vt:lpwstr>2019-08-17T01:30:14.5538617Z</vt:lpwstr>
  </property>
  <property fmtid="{D5CDD505-2E9C-101B-9397-08002B2CF9AE}" pid="8" name="MSIP_Label_f4b07542-c192-4ebe-83db-29fa1df14e65_Name">
    <vt:lpwstr>General</vt:lpwstr>
  </property>
  <property fmtid="{D5CDD505-2E9C-101B-9397-08002B2CF9AE}" pid="9" name="MSIP_Label_f4b07542-c192-4ebe-83db-29fa1df14e65_Application">
    <vt:lpwstr>Microsoft Azure Information Protection</vt:lpwstr>
  </property>
  <property fmtid="{D5CDD505-2E9C-101B-9397-08002B2CF9AE}" pid="10" name="MSIP_Label_f4b07542-c192-4ebe-83db-29fa1df14e65_ActionId">
    <vt:lpwstr>08d52e44-7fb3-4ee0-9e38-76698e795331</vt:lpwstr>
  </property>
  <property fmtid="{D5CDD505-2E9C-101B-9397-08002B2CF9AE}" pid="11" name="MSIP_Label_f4b07542-c192-4ebe-83db-29fa1df14e65_Extended_MSFT_Method">
    <vt:lpwstr>Manual</vt:lpwstr>
  </property>
  <property fmtid="{D5CDD505-2E9C-101B-9397-08002B2CF9AE}" pid="12" name="Sensitivity">
    <vt:lpwstr>General</vt:lpwstr>
  </property>
  <property fmtid="{D5CDD505-2E9C-101B-9397-08002B2CF9AE}" pid="13" name="ContentTypeId">
    <vt:lpwstr>0x010100E19E9816DD42134FA1AA2AC1E3DAD405</vt:lpwstr>
  </property>
  <property fmtid="{D5CDD505-2E9C-101B-9397-08002B2CF9AE}" pid="14" name="SharedWithUsers">
    <vt:lpwstr>15;#Mat Laurence-Rogers</vt:lpwstr>
  </property>
</Properties>
</file>