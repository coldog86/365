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760DD" w14:textId="77777777" w:rsidR="00E14730" w:rsidRDefault="00E14730">
      <w:bookmarkStart w:id="0" w:name="_Hlk1357584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9065C4" w:rsidRPr="009065C4" w14:paraId="194E480D" w14:textId="77777777" w:rsidTr="009065C4">
        <w:tc>
          <w:tcPr>
            <w:tcW w:w="9061" w:type="dxa"/>
          </w:tcPr>
          <w:p w14:paraId="078BCD43" w14:textId="7DA0AFFA" w:rsidR="009065C4" w:rsidRPr="009065C4" w:rsidRDefault="001F53B2" w:rsidP="00EA3D70">
            <w:pPr>
              <w:pStyle w:val="oobe-Client"/>
            </w:pPr>
            <w:sdt>
              <w:sdtPr>
                <w:alias w:val="Company"/>
                <w:tag w:val=""/>
                <w:id w:val="-1493174988"/>
                <w:placeholder>
                  <w:docPart w:val="9125726444F145CA869EFA808374C808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EndPr/>
              <w:sdtContent>
                <w:r>
                  <w:t>AGENCY</w:t>
                </w:r>
              </w:sdtContent>
            </w:sdt>
          </w:p>
        </w:tc>
      </w:tr>
    </w:tbl>
    <w:p w14:paraId="6B2EE3DA" w14:textId="77777777" w:rsidR="00D9745B" w:rsidRPr="00C465B4" w:rsidRDefault="00D9745B" w:rsidP="00D9745B">
      <w:pPr>
        <w:pStyle w:val="oobe-Para-L1"/>
        <w:tabs>
          <w:tab w:val="left" w:pos="2508"/>
        </w:tabs>
      </w:pPr>
      <w:r>
        <w:rPr>
          <w:noProof/>
        </w:rPr>
        <mc:AlternateContent>
          <mc:Choice Requires="wps">
            <w:drawing>
              <wp:inline distT="0" distB="0" distL="0" distR="0" wp14:anchorId="32CF11A4" wp14:editId="4CE494B9">
                <wp:extent cx="1440000" cy="0"/>
                <wp:effectExtent l="0" t="19050" r="46355" b="38100"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ED1F13D" id="Straight Connector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3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" strokecolor="#f47821 [3213]" strokeweight="4.5pt">
                <w10:anchorlock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9065C4" w:rsidRPr="009065C4" w14:paraId="605AA464" w14:textId="77777777" w:rsidTr="009065C4">
        <w:tc>
          <w:tcPr>
            <w:tcW w:w="9061" w:type="dxa"/>
          </w:tcPr>
          <w:p w14:paraId="00E806D4" w14:textId="0662C204" w:rsidR="009065C4" w:rsidRPr="009065C4" w:rsidRDefault="001F53B2" w:rsidP="00EA3D70">
            <w:pPr>
              <w:pStyle w:val="oobe-Title"/>
            </w:pPr>
            <w:sdt>
              <w:sdtPr>
                <w:alias w:val="Title"/>
                <w:tag w:val=""/>
                <w:id w:val="1243214930"/>
                <w:placeholder>
                  <w:docPart w:val="4A9D57C7291342D68A5F2757B78247DD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5977F7">
                  <w:t>Protected Utility</w:t>
                </w:r>
              </w:sdtContent>
            </w:sdt>
          </w:p>
        </w:tc>
      </w:tr>
    </w:tbl>
    <w:p w14:paraId="10618512" w14:textId="77777777" w:rsidR="00D9745B" w:rsidRDefault="00D9745B" w:rsidP="00D9745B">
      <w:pPr>
        <w:pStyle w:val="oobe-Para-L1"/>
      </w:pPr>
      <w:r>
        <w:rPr>
          <w:noProof/>
        </w:rPr>
        <mc:AlternateContent>
          <mc:Choice Requires="wps">
            <w:drawing>
              <wp:inline distT="0" distB="0" distL="0" distR="0" wp14:anchorId="782A565E" wp14:editId="0B405A33">
                <wp:extent cx="1440000" cy="0"/>
                <wp:effectExtent l="0" t="19050" r="46355" b="38100"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2AB171A" id="Straight Connector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3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" strokecolor="#f47821 [3213]" strokeweight="4.5pt">
                <w10:anchorlock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9065C4" w:rsidRPr="009065C4" w14:paraId="513DF299" w14:textId="77777777" w:rsidTr="009065C4">
        <w:trPr>
          <w:trHeight w:val="1301"/>
        </w:trPr>
        <w:tc>
          <w:tcPr>
            <w:tcW w:w="9061" w:type="dxa"/>
          </w:tcPr>
          <w:sdt>
            <w:sdtPr>
              <w:alias w:val="Subtitle"/>
              <w:tag w:val=""/>
              <w:id w:val="1739823503"/>
              <w:placeholder>
                <w:docPart w:val="A0C4DAC4356A44D3ACCEB942FBDBD893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 w:multiLine="1"/>
            </w:sdtPr>
            <w:sdtEndPr/>
            <w:sdtContent>
              <w:p w14:paraId="083AC255" w14:textId="4D8F0F57" w:rsidR="009065C4" w:rsidRPr="00CF26A0" w:rsidRDefault="001F53B2" w:rsidP="00CF26A0">
                <w:pPr>
                  <w:pStyle w:val="oobe-Subtitle"/>
                </w:pPr>
                <w:r>
                  <w:t>AGENCY</w:t>
                </w:r>
                <w:r w:rsidR="008C0351" w:rsidRPr="008C0351">
                  <w:t xml:space="preserve"> - SOP - Renew MDM Server Token - Admin</w:t>
                </w:r>
              </w:p>
            </w:sdtContent>
          </w:sdt>
        </w:tc>
      </w:tr>
    </w:tbl>
    <w:tbl>
      <w:tblPr>
        <w:tblStyle w:val="TableGrid"/>
        <w:tblpPr w:vertAnchor="page" w:horzAnchor="margin" w:tblpY="13826"/>
        <w:tblW w:w="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3"/>
        <w:gridCol w:w="4531"/>
      </w:tblGrid>
      <w:tr w:rsidR="00C53DAD" w14:paraId="23455DAF" w14:textId="77777777" w:rsidTr="00EE69B8">
        <w:trPr>
          <w:trHeight w:val="1701"/>
        </w:trPr>
        <w:tc>
          <w:tcPr>
            <w:tcW w:w="4593" w:type="dxa"/>
            <w:shd w:val="clear" w:color="auto" w:fill="auto"/>
            <w:vAlign w:val="center"/>
          </w:tcPr>
          <w:p w14:paraId="5090A881" w14:textId="77777777" w:rsidR="00C53DAD" w:rsidRDefault="00C53DAD" w:rsidP="00C53DAD">
            <w:pPr>
              <w:pStyle w:val="oobe-Table-Text"/>
              <w:tabs>
                <w:tab w:val="left" w:pos="2508"/>
              </w:tabs>
              <w:spacing w:before="0" w:after="0"/>
              <w:jc w:val="center"/>
            </w:pPr>
            <w:r>
              <w:rPr>
                <w:noProof/>
              </w:rPr>
              <w:drawing>
                <wp:inline distT="0" distB="0" distL="0" distR="0" wp14:anchorId="3ED1085B" wp14:editId="743A5CE1">
                  <wp:extent cx="2779395" cy="1028700"/>
                  <wp:effectExtent l="0" t="0" r="190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obe-blue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39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89D3D4B" w14:textId="6A7D0595" w:rsidR="00C53DAD" w:rsidRPr="00865AA6" w:rsidRDefault="00865AA6" w:rsidP="00E16B3D">
            <w:pPr>
              <w:pStyle w:val="oobe-Table-Text"/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94C17FE" wp14:editId="57415692">
                  <wp:extent cx="1174652" cy="1085850"/>
                  <wp:effectExtent l="0" t="0" r="0" b="0"/>
                  <wp:docPr id="44" name="Graphic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419" cy="109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7CA95" w14:textId="49F36EF4" w:rsidR="008D122E" w:rsidRDefault="001D00ED" w:rsidP="00BF4346">
      <w:pPr>
        <w:pStyle w:val="oobe-Date"/>
      </w:pPr>
      <w:r w:rsidRPr="009065C4">
        <w:t xml:space="preserve"> </w:t>
      </w:r>
      <w:r w:rsidR="00BF4346" w:rsidRPr="009065C4">
        <w:t xml:space="preserve">Date </w:t>
      </w:r>
      <w:sdt>
        <w:sdtPr>
          <w:id w:val="1755310288"/>
          <w:placeholder>
            <w:docPart w:val="45D92BCD1B0C4402A87B236593963FA9"/>
          </w:placeholder>
          <w:date w:fullDate="2020-09-23T00:00:00Z">
            <w:dateFormat w:val="d MMMM yyyy"/>
            <w:lid w:val="en-AU"/>
            <w:storeMappedDataAs w:val="dateTime"/>
            <w:calendar w:val="gregorian"/>
          </w:date>
        </w:sdtPr>
        <w:sdtEndPr/>
        <w:sdtContent>
          <w:r w:rsidR="00453351">
            <w:t>23 September 2020</w:t>
          </w:r>
        </w:sdtContent>
      </w:sdt>
    </w:p>
    <w:p w14:paraId="0C937EF6" w14:textId="77777777" w:rsidR="00012C68" w:rsidRPr="00A44242" w:rsidRDefault="00012C68" w:rsidP="009F6DB1">
      <w:pPr>
        <w:pStyle w:val="oobe-Para-L1"/>
        <w:sectPr w:rsidR="00012C68" w:rsidRPr="00A44242" w:rsidSect="003F4577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7" w:h="16839" w:code="9"/>
          <w:pgMar w:top="1418" w:right="1418" w:bottom="567" w:left="1418" w:header="567" w:footer="567" w:gutter="0"/>
          <w:cols w:space="708"/>
          <w:titlePg/>
          <w:docGrid w:linePitch="360"/>
        </w:sectPr>
      </w:pPr>
    </w:p>
    <w:p w14:paraId="117A6C20" w14:textId="77777777" w:rsidR="0021300C" w:rsidRPr="00A44242" w:rsidRDefault="0021300C" w:rsidP="0021300C">
      <w:pPr>
        <w:pStyle w:val="oobe-Heading1-NonTOC"/>
      </w:pPr>
      <w:bookmarkStart w:id="1" w:name="_Ref515101761"/>
      <w:bookmarkEnd w:id="0"/>
      <w:r w:rsidRPr="00A44242">
        <w:lastRenderedPageBreak/>
        <w:t>Document Information</w:t>
      </w:r>
    </w:p>
    <w:p w14:paraId="2092C96A" w14:textId="77777777" w:rsidR="00857F28" w:rsidRPr="00A44242" w:rsidRDefault="00857F28" w:rsidP="00EA3D70">
      <w:pPr>
        <w:ind w:right="7654"/>
      </w:pPr>
      <w:r w:rsidRPr="00A44242">
        <w:rPr>
          <w:noProof/>
        </w:rPr>
        <mc:AlternateContent>
          <mc:Choice Requires="wps">
            <w:drawing>
              <wp:inline distT="0" distB="0" distL="0" distR="0" wp14:anchorId="7E0A0B10" wp14:editId="6257513B">
                <wp:extent cx="900000" cy="0"/>
                <wp:effectExtent l="0" t="19050" r="52705" b="38100"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EC8E104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" strokecolor="#f47821 [3213]" strokeweight="4.5pt">
                <w10:anchorlock/>
              </v:line>
            </w:pict>
          </mc:Fallback>
        </mc:AlternateContent>
      </w:r>
    </w:p>
    <w:p w14:paraId="3A45AD6B" w14:textId="176C5C59" w:rsidR="0021300C" w:rsidRPr="00A44242" w:rsidRDefault="0021300C" w:rsidP="0021300C">
      <w:pPr>
        <w:pStyle w:val="oobe-Heading2-NonTOC"/>
      </w:pPr>
      <w:r w:rsidRPr="00A44242">
        <w:t xml:space="preserve">Document Acceptance for </w:t>
      </w:r>
      <w:r w:rsidRPr="00A44242">
        <w:rPr>
          <w:rFonts w:eastAsia="Arial"/>
        </w:rPr>
        <w:t>v</w:t>
      </w:r>
      <w:r w:rsidR="00CF5589">
        <w:t>1.0</w:t>
      </w:r>
    </w:p>
    <w:tbl>
      <w:tblPr>
        <w:tblStyle w:val="oobe-Table-Navy"/>
        <w:tblW w:w="5000" w:type="pct"/>
        <w:tblLook w:val="04A0" w:firstRow="1" w:lastRow="0" w:firstColumn="1" w:lastColumn="0" w:noHBand="0" w:noVBand="1"/>
      </w:tblPr>
      <w:tblGrid>
        <w:gridCol w:w="1168"/>
        <w:gridCol w:w="1318"/>
        <w:gridCol w:w="3287"/>
        <w:gridCol w:w="3288"/>
      </w:tblGrid>
      <w:tr w:rsidR="000479E3" w:rsidRPr="00A44242" w14:paraId="532F8B07" w14:textId="77777777" w:rsidTr="00047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blHeader w:val="0"/>
        </w:trPr>
        <w:tc>
          <w:tcPr>
            <w:tcW w:w="1168" w:type="dxa"/>
            <w:tcBorders>
              <w:bottom w:val="none" w:sz="0" w:space="0" w:color="auto"/>
              <w:right w:val="none" w:sz="0" w:space="0" w:color="auto"/>
            </w:tcBorders>
          </w:tcPr>
          <w:p w14:paraId="1E1AA768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Function</w:t>
            </w:r>
          </w:p>
        </w:tc>
        <w:tc>
          <w:tcPr>
            <w:tcW w:w="131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F9509D5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Date</w:t>
            </w:r>
          </w:p>
        </w:tc>
        <w:tc>
          <w:tcPr>
            <w:tcW w:w="3287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3A73468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Name</w:t>
            </w:r>
          </w:p>
        </w:tc>
        <w:tc>
          <w:tcPr>
            <w:tcW w:w="3288" w:type="dxa"/>
            <w:tcBorders>
              <w:left w:val="none" w:sz="0" w:space="0" w:color="auto"/>
              <w:bottom w:val="none" w:sz="0" w:space="0" w:color="auto"/>
            </w:tcBorders>
          </w:tcPr>
          <w:p w14:paraId="10922F5C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Position</w:t>
            </w:r>
          </w:p>
        </w:tc>
      </w:tr>
      <w:tr w:rsidR="00C86E6F" w:rsidRPr="00A44242" w14:paraId="206E1805" w14:textId="77777777" w:rsidTr="000479E3">
        <w:tc>
          <w:tcPr>
            <w:tcW w:w="1168" w:type="dxa"/>
          </w:tcPr>
          <w:p w14:paraId="61F564A2" w14:textId="1C7FA0A7" w:rsidR="00C86E6F" w:rsidRPr="00A44242" w:rsidRDefault="00C86E6F" w:rsidP="00C86E6F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</w:rPr>
              <w:t>Prepared:</w:t>
            </w:r>
          </w:p>
        </w:tc>
        <w:sdt>
          <w:sdtPr>
            <w:rPr>
              <w:rFonts w:eastAsia="Arial"/>
            </w:rPr>
            <w:id w:val="1899244037"/>
            <w:placeholder>
              <w:docPart w:val="47C58A671F9B0042A807F84522B330BD"/>
            </w:placeholder>
            <w:date w:fullDate="2020-09-14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1E227392" w14:textId="5844D042" w:rsidR="00C86E6F" w:rsidRPr="00A44242" w:rsidRDefault="00C86E6F" w:rsidP="00C86E6F">
                <w:pPr>
                  <w:pStyle w:val="oobe-Table-Text"/>
                  <w:rPr>
                    <w:rFonts w:eastAsia="Arial"/>
                  </w:rPr>
                </w:pPr>
                <w:r>
                  <w:rPr>
                    <w:rFonts w:eastAsia="Arial"/>
                  </w:rPr>
                  <w:t>14-09-2020</w:t>
                </w:r>
              </w:p>
            </w:tc>
          </w:sdtContent>
        </w:sdt>
        <w:tc>
          <w:tcPr>
            <w:tcW w:w="3287" w:type="dxa"/>
          </w:tcPr>
          <w:p w14:paraId="2AB85DEA" w14:textId="08BB1854" w:rsidR="00C86E6F" w:rsidRPr="00A44242" w:rsidRDefault="00C86E6F" w:rsidP="00C86E6F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Collin M</w:t>
            </w:r>
            <w:r w:rsidRPr="003525FC">
              <w:rPr>
                <w:rFonts w:eastAsia="Arial"/>
              </w:rPr>
              <w:t>c</w:t>
            </w:r>
            <w:r>
              <w:rPr>
                <w:rFonts w:eastAsia="Arial"/>
              </w:rPr>
              <w:t>K</w:t>
            </w:r>
            <w:r w:rsidRPr="003525FC">
              <w:rPr>
                <w:rFonts w:eastAsia="Arial"/>
              </w:rPr>
              <w:t>eahnie</w:t>
            </w:r>
          </w:p>
        </w:tc>
        <w:tc>
          <w:tcPr>
            <w:tcW w:w="3288" w:type="dxa"/>
          </w:tcPr>
          <w:p w14:paraId="7DF7A47C" w14:textId="0CA100CC" w:rsidR="00C86E6F" w:rsidRPr="00A44242" w:rsidRDefault="00C86E6F" w:rsidP="00C86E6F">
            <w:pPr>
              <w:pStyle w:val="oobe-Table-Text"/>
            </w:pPr>
            <w:r>
              <w:t>Consultant</w:t>
            </w:r>
          </w:p>
        </w:tc>
      </w:tr>
      <w:tr w:rsidR="00C86E6F" w:rsidRPr="00A44242" w14:paraId="0DE3E026" w14:textId="77777777" w:rsidTr="000479E3">
        <w:tc>
          <w:tcPr>
            <w:tcW w:w="1168" w:type="dxa"/>
          </w:tcPr>
          <w:p w14:paraId="3A9C2BBE" w14:textId="2CD3050E" w:rsidR="00C86E6F" w:rsidRPr="00A44242" w:rsidRDefault="00C86E6F" w:rsidP="00C86E6F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Review</w:t>
            </w:r>
          </w:p>
        </w:tc>
        <w:sdt>
          <w:sdtPr>
            <w:rPr>
              <w:rFonts w:eastAsia="Arial"/>
            </w:rPr>
            <w:id w:val="-946699266"/>
            <w:placeholder>
              <w:docPart w:val="C46B8EC71A65A6428CDF1CCC7BBBEB6D"/>
            </w:placeholder>
            <w:date w:fullDate="2020-09-21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1446ED25" w14:textId="5C46AB29" w:rsidR="00C86E6F" w:rsidRPr="00A44242" w:rsidRDefault="00C86E6F" w:rsidP="00C86E6F">
                <w:pPr>
                  <w:pStyle w:val="oobe-Table-Text"/>
                </w:pPr>
                <w:r>
                  <w:rPr>
                    <w:rFonts w:eastAsia="Arial"/>
                  </w:rPr>
                  <w:t>21-09-2020</w:t>
                </w:r>
              </w:p>
            </w:tc>
          </w:sdtContent>
        </w:sdt>
        <w:tc>
          <w:tcPr>
            <w:tcW w:w="3287" w:type="dxa"/>
          </w:tcPr>
          <w:p w14:paraId="0004651C" w14:textId="1181F189" w:rsidR="00C86E6F" w:rsidRPr="00A44242" w:rsidRDefault="00C86E6F" w:rsidP="00C86E6F">
            <w:pPr>
              <w:pStyle w:val="oobe-Table-Text"/>
            </w:pPr>
          </w:p>
        </w:tc>
        <w:tc>
          <w:tcPr>
            <w:tcW w:w="3288" w:type="dxa"/>
          </w:tcPr>
          <w:p w14:paraId="43A78D48" w14:textId="7E8901FB" w:rsidR="00C86E6F" w:rsidRPr="00A44242" w:rsidRDefault="00C86E6F" w:rsidP="00C86E6F">
            <w:pPr>
              <w:pStyle w:val="oobe-Table-Text"/>
            </w:pPr>
            <w:r>
              <w:t>Managing Consultant</w:t>
            </w:r>
          </w:p>
        </w:tc>
      </w:tr>
      <w:tr w:rsidR="00C86E6F" w:rsidRPr="00A44242" w14:paraId="2EF24E5C" w14:textId="77777777" w:rsidTr="000479E3">
        <w:tc>
          <w:tcPr>
            <w:tcW w:w="1168" w:type="dxa"/>
          </w:tcPr>
          <w:p w14:paraId="7A1ABCBC" w14:textId="3F7FE9AD" w:rsidR="00C86E6F" w:rsidRPr="00A44242" w:rsidRDefault="00C86E6F" w:rsidP="00C86E6F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Release</w:t>
            </w:r>
          </w:p>
        </w:tc>
        <w:sdt>
          <w:sdtPr>
            <w:rPr>
              <w:rFonts w:eastAsia="Arial"/>
            </w:rPr>
            <w:id w:val="-347569293"/>
            <w:placeholder>
              <w:docPart w:val="8CB421D9B69B2C4A86F0B0A5AEF1C7D5"/>
            </w:placeholder>
            <w:date w:fullDate="2020-09-22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6EC77B92" w14:textId="5A36BA91" w:rsidR="00C86E6F" w:rsidRPr="00A44242" w:rsidRDefault="00C86E6F" w:rsidP="00C86E6F">
                <w:pPr>
                  <w:pStyle w:val="oobe-Table-Text"/>
                </w:pPr>
                <w:r>
                  <w:rPr>
                    <w:rFonts w:eastAsia="Arial"/>
                  </w:rPr>
                  <w:t>22-09-2020</w:t>
                </w:r>
              </w:p>
            </w:tc>
          </w:sdtContent>
        </w:sdt>
        <w:tc>
          <w:tcPr>
            <w:tcW w:w="3287" w:type="dxa"/>
          </w:tcPr>
          <w:p w14:paraId="75DC72DE" w14:textId="46EE5E4E" w:rsidR="00C86E6F" w:rsidRPr="00A44242" w:rsidRDefault="00C86E6F" w:rsidP="00C86E6F">
            <w:pPr>
              <w:pStyle w:val="oobe-Table-Text"/>
            </w:pPr>
          </w:p>
        </w:tc>
        <w:tc>
          <w:tcPr>
            <w:tcW w:w="3288" w:type="dxa"/>
          </w:tcPr>
          <w:p w14:paraId="252F9EF8" w14:textId="395FF6EB" w:rsidR="00C86E6F" w:rsidRPr="00A44242" w:rsidRDefault="00C86E6F" w:rsidP="00C86E6F">
            <w:pPr>
              <w:pStyle w:val="oobe-Table-Text"/>
            </w:pPr>
            <w:r>
              <w:t>Managing Consultant</w:t>
            </w:r>
          </w:p>
        </w:tc>
      </w:tr>
    </w:tbl>
    <w:p w14:paraId="20B4F717" w14:textId="77777777" w:rsidR="0021300C" w:rsidRPr="00A44242" w:rsidRDefault="0021300C" w:rsidP="0021300C">
      <w:pPr>
        <w:pStyle w:val="oobe-Heading2-NonTOC"/>
        <w:rPr>
          <w:rFonts w:eastAsia="Arial"/>
        </w:rPr>
      </w:pPr>
      <w:r w:rsidRPr="00A44242">
        <w:rPr>
          <w:rFonts w:eastAsia="Arial"/>
        </w:rPr>
        <w:t>Drafting and Release History</w:t>
      </w:r>
    </w:p>
    <w:tbl>
      <w:tblPr>
        <w:tblStyle w:val="oobe-Table-Navy"/>
        <w:tblW w:w="5000" w:type="pct"/>
        <w:tblLook w:val="04A0" w:firstRow="1" w:lastRow="0" w:firstColumn="1" w:lastColumn="0" w:noHBand="0" w:noVBand="1"/>
      </w:tblPr>
      <w:tblGrid>
        <w:gridCol w:w="1167"/>
        <w:gridCol w:w="1318"/>
        <w:gridCol w:w="3288"/>
        <w:gridCol w:w="3288"/>
      </w:tblGrid>
      <w:tr w:rsidR="0021300C" w:rsidRPr="00A44242" w14:paraId="46E857BF" w14:textId="77777777" w:rsidTr="00047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blHeader w:val="0"/>
        </w:trPr>
        <w:tc>
          <w:tcPr>
            <w:tcW w:w="1167" w:type="dxa"/>
            <w:tcBorders>
              <w:bottom w:val="none" w:sz="0" w:space="0" w:color="auto"/>
              <w:right w:val="none" w:sz="0" w:space="0" w:color="auto"/>
            </w:tcBorders>
          </w:tcPr>
          <w:p w14:paraId="5977F4C3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Version</w:t>
            </w:r>
          </w:p>
        </w:tc>
        <w:tc>
          <w:tcPr>
            <w:tcW w:w="131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9F5BAA6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Date</w:t>
            </w:r>
          </w:p>
        </w:tc>
        <w:tc>
          <w:tcPr>
            <w:tcW w:w="328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3065C08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Author</w:t>
            </w:r>
          </w:p>
        </w:tc>
        <w:tc>
          <w:tcPr>
            <w:tcW w:w="3288" w:type="dxa"/>
            <w:tcBorders>
              <w:left w:val="none" w:sz="0" w:space="0" w:color="auto"/>
              <w:bottom w:val="none" w:sz="0" w:space="0" w:color="auto"/>
            </w:tcBorders>
          </w:tcPr>
          <w:p w14:paraId="76055DB1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Description</w:t>
            </w:r>
          </w:p>
        </w:tc>
      </w:tr>
      <w:tr w:rsidR="00F76632" w:rsidRPr="00A44242" w14:paraId="0A0FE283" w14:textId="77777777" w:rsidTr="000479E3">
        <w:tc>
          <w:tcPr>
            <w:tcW w:w="1167" w:type="dxa"/>
          </w:tcPr>
          <w:p w14:paraId="5A7B0B62" w14:textId="2358E034" w:rsidR="00F76632" w:rsidRPr="00A44242" w:rsidRDefault="00F76632" w:rsidP="00F76632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0.1</w:t>
            </w:r>
          </w:p>
        </w:tc>
        <w:sdt>
          <w:sdtPr>
            <w:rPr>
              <w:rFonts w:eastAsia="Arial"/>
            </w:rPr>
            <w:id w:val="1134766391"/>
            <w:placeholder>
              <w:docPart w:val="4B94D1B0C28831458E925A1915F7ECD5"/>
            </w:placeholder>
            <w:date w:fullDate="2020-09-14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3D709601" w14:textId="4EFCB0E9" w:rsidR="00F76632" w:rsidRPr="00A44242" w:rsidRDefault="00F76632" w:rsidP="00F76632">
                <w:pPr>
                  <w:pStyle w:val="oobe-Table-Text"/>
                  <w:rPr>
                    <w:rFonts w:eastAsia="Arial"/>
                  </w:rPr>
                </w:pPr>
                <w:r>
                  <w:rPr>
                    <w:rFonts w:eastAsia="Arial"/>
                  </w:rPr>
                  <w:t>14-09-2020</w:t>
                </w:r>
              </w:p>
            </w:tc>
          </w:sdtContent>
        </w:sdt>
        <w:tc>
          <w:tcPr>
            <w:tcW w:w="3288" w:type="dxa"/>
          </w:tcPr>
          <w:p w14:paraId="23377151" w14:textId="7391D45B" w:rsidR="00F76632" w:rsidRPr="00A44242" w:rsidRDefault="00F76632" w:rsidP="00F76632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Collin M</w:t>
            </w:r>
            <w:r w:rsidRPr="003525FC">
              <w:rPr>
                <w:rFonts w:eastAsia="Arial"/>
              </w:rPr>
              <w:t>c</w:t>
            </w:r>
            <w:r>
              <w:rPr>
                <w:rFonts w:eastAsia="Arial"/>
              </w:rPr>
              <w:t>K</w:t>
            </w:r>
            <w:r w:rsidRPr="003525FC">
              <w:rPr>
                <w:rFonts w:eastAsia="Arial"/>
              </w:rPr>
              <w:t>eahnie</w:t>
            </w:r>
          </w:p>
        </w:tc>
        <w:tc>
          <w:tcPr>
            <w:tcW w:w="3288" w:type="dxa"/>
          </w:tcPr>
          <w:p w14:paraId="2102F8CF" w14:textId="3C8C93EE" w:rsidR="00F76632" w:rsidRPr="00A44242" w:rsidRDefault="00F76632" w:rsidP="00F76632">
            <w:pPr>
              <w:pStyle w:val="oobe-Table-Text"/>
            </w:pPr>
            <w:r>
              <w:t>Initial Document</w:t>
            </w:r>
          </w:p>
        </w:tc>
      </w:tr>
      <w:tr w:rsidR="00F76632" w:rsidRPr="00A44242" w14:paraId="5CE77066" w14:textId="77777777" w:rsidTr="000479E3">
        <w:tc>
          <w:tcPr>
            <w:tcW w:w="1167" w:type="dxa"/>
          </w:tcPr>
          <w:p w14:paraId="1E716FBE" w14:textId="7813E873" w:rsidR="00F76632" w:rsidRPr="00A44242" w:rsidRDefault="00F76632" w:rsidP="00F76632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0.2</w:t>
            </w:r>
          </w:p>
        </w:tc>
        <w:sdt>
          <w:sdtPr>
            <w:rPr>
              <w:rFonts w:eastAsia="Arial"/>
            </w:rPr>
            <w:id w:val="454231594"/>
            <w:placeholder>
              <w:docPart w:val="769DD11ABBF0464BB6206CD3A9C30EAA"/>
            </w:placeholder>
            <w:date w:fullDate="2020-09-21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00D88FB0" w14:textId="032F6D7D" w:rsidR="00F76632" w:rsidRPr="00A44242" w:rsidRDefault="00F76632" w:rsidP="00F76632">
                <w:pPr>
                  <w:pStyle w:val="oobe-Table-Text"/>
                </w:pPr>
                <w:r>
                  <w:rPr>
                    <w:rFonts w:eastAsia="Arial"/>
                  </w:rPr>
                  <w:t>21-09-2020</w:t>
                </w:r>
              </w:p>
            </w:tc>
          </w:sdtContent>
        </w:sdt>
        <w:tc>
          <w:tcPr>
            <w:tcW w:w="3288" w:type="dxa"/>
          </w:tcPr>
          <w:p w14:paraId="0F0D073E" w14:textId="175EB81F" w:rsidR="00F76632" w:rsidRPr="00A44242" w:rsidRDefault="00F76632" w:rsidP="00F76632">
            <w:pPr>
              <w:pStyle w:val="oobe-Table-Text"/>
            </w:pPr>
          </w:p>
        </w:tc>
        <w:tc>
          <w:tcPr>
            <w:tcW w:w="3288" w:type="dxa"/>
          </w:tcPr>
          <w:p w14:paraId="01DB80C3" w14:textId="0230ED83" w:rsidR="00F76632" w:rsidRPr="00A44242" w:rsidRDefault="00F76632" w:rsidP="00F76632">
            <w:pPr>
              <w:pStyle w:val="oobe-Table-Text"/>
            </w:pPr>
            <w:r>
              <w:t>Review and update</w:t>
            </w:r>
          </w:p>
        </w:tc>
      </w:tr>
      <w:sdt>
        <w:sdtPr>
          <w:rPr>
            <w:rFonts w:eastAsia="Arial"/>
          </w:rPr>
          <w:id w:val="274298532"/>
          <w15:repeatingSection/>
        </w:sdtPr>
        <w:sdtEndPr>
          <w:rPr>
            <w:rFonts w:eastAsia="Times New Roman"/>
          </w:rPr>
        </w:sdtEndPr>
        <w:sdtContent>
          <w:sdt>
            <w:sdtPr>
              <w:rPr>
                <w:rFonts w:eastAsia="Arial"/>
              </w:rPr>
              <w:id w:val="1964147784"/>
              <w:placeholder>
                <w:docPart w:val="15A4B3238C29E34084ED3F821E000146"/>
              </w:placeholder>
              <w15:repeatingSectionItem/>
            </w:sdtPr>
            <w:sdtEndPr>
              <w:rPr>
                <w:rFonts w:eastAsia="Times New Roman"/>
              </w:rPr>
            </w:sdtEndPr>
            <w:sdtContent>
              <w:tr w:rsidR="00F76632" w:rsidRPr="00A44242" w14:paraId="1FD8139F" w14:textId="77777777" w:rsidTr="000479E3">
                <w:tc>
                  <w:tcPr>
                    <w:tcW w:w="1167" w:type="dxa"/>
                  </w:tcPr>
                  <w:p w14:paraId="35CFDA0D" w14:textId="718C9FC2" w:rsidR="00F76632" w:rsidRPr="00A44242" w:rsidRDefault="00F76632" w:rsidP="00F76632">
                    <w:pPr>
                      <w:pStyle w:val="oobe-Table-Text"/>
                      <w:rPr>
                        <w:rFonts w:eastAsia="Arial"/>
                      </w:rPr>
                    </w:pPr>
                    <w:r>
                      <w:rPr>
                        <w:rFonts w:eastAsia="Arial"/>
                      </w:rPr>
                      <w:t>1.0</w:t>
                    </w:r>
                  </w:p>
                </w:tc>
                <w:sdt>
                  <w:sdtPr>
                    <w:rPr>
                      <w:rFonts w:eastAsia="Arial"/>
                    </w:rPr>
                    <w:id w:val="-331297242"/>
                    <w:placeholder>
                      <w:docPart w:val="97D90DFDCC550042A23FC7FAE82508B4"/>
                    </w:placeholder>
                    <w:date w:fullDate="2020-09-22T00:00:00Z">
                      <w:dateFormat w:val="dd-MM-yyyy"/>
                      <w:lid w:val="en-AU"/>
                      <w:storeMappedDataAs w:val="dateTime"/>
                      <w:calendar w:val="gregorian"/>
                    </w:date>
                  </w:sdtPr>
                  <w:sdtEndPr/>
                  <w:sdtContent>
                    <w:tc>
                      <w:tcPr>
                        <w:tcW w:w="1318" w:type="dxa"/>
                      </w:tcPr>
                      <w:p w14:paraId="01ED077B" w14:textId="6C892660" w:rsidR="00F76632" w:rsidRPr="00A44242" w:rsidRDefault="00F76632" w:rsidP="00F76632">
                        <w:pPr>
                          <w:pStyle w:val="oobe-Table-Text"/>
                        </w:pPr>
                        <w:r>
                          <w:rPr>
                            <w:rFonts w:eastAsia="Arial"/>
                          </w:rPr>
                          <w:t>22-09-2020</w:t>
                        </w:r>
                      </w:p>
                    </w:tc>
                  </w:sdtContent>
                </w:sdt>
                <w:tc>
                  <w:tcPr>
                    <w:tcW w:w="3288" w:type="dxa"/>
                  </w:tcPr>
                  <w:p w14:paraId="7D44BC97" w14:textId="5E80E299" w:rsidR="00F76632" w:rsidRPr="00A44242" w:rsidRDefault="00F76632" w:rsidP="00F76632">
                    <w:pPr>
                      <w:pStyle w:val="oobe-Table-Text"/>
                    </w:pPr>
                  </w:p>
                </w:tc>
                <w:tc>
                  <w:tcPr>
                    <w:tcW w:w="3288" w:type="dxa"/>
                  </w:tcPr>
                  <w:p w14:paraId="5103F4ED" w14:textId="1E06E252" w:rsidR="00F76632" w:rsidRPr="00A44242" w:rsidRDefault="00F76632" w:rsidP="00F76632">
                    <w:pPr>
                      <w:pStyle w:val="oobe-Table-Text"/>
                    </w:pPr>
                    <w:r>
                      <w:t>Release</w:t>
                    </w:r>
                  </w:p>
                </w:tc>
              </w:tr>
            </w:sdtContent>
          </w:sdt>
        </w:sdtContent>
      </w:sdt>
    </w:tbl>
    <w:p w14:paraId="3F758757" w14:textId="77777777" w:rsidR="0021300C" w:rsidRDefault="0021300C" w:rsidP="00F76632">
      <w:pPr>
        <w:pStyle w:val="oobe-Para-L1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224"/>
        <w:gridCol w:w="7847"/>
      </w:tblGrid>
      <w:tr w:rsidR="0021300C" w:rsidRPr="00A44242" w14:paraId="5ABBFEB8" w14:textId="77777777" w:rsidTr="00F85461">
        <w:tc>
          <w:tcPr>
            <w:tcW w:w="1265" w:type="dxa"/>
            <w:vMerge w:val="restart"/>
            <w:shd w:val="clear" w:color="auto" w:fill="091C33" w:themeFill="background1"/>
          </w:tcPr>
          <w:p w14:paraId="1AD5E083" w14:textId="77777777" w:rsidR="0021300C" w:rsidRPr="00A44242" w:rsidRDefault="0021300C" w:rsidP="00EA3D70">
            <w:pPr>
              <w:pStyle w:val="oobe-Table-Heading-Left"/>
              <w:rPr>
                <w:rFonts w:eastAsia="Arial"/>
              </w:rPr>
            </w:pPr>
            <w:r w:rsidRPr="00A44242">
              <w:rPr>
                <w:rFonts w:eastAsia="Arial"/>
              </w:rPr>
              <w:t>oobe contact details</w:t>
            </w:r>
          </w:p>
        </w:tc>
        <w:tc>
          <w:tcPr>
            <w:tcW w:w="8414" w:type="dxa"/>
            <w:shd w:val="clear" w:color="auto" w:fill="091C33" w:themeFill="background1"/>
          </w:tcPr>
          <w:p w14:paraId="1A12B525" w14:textId="77777777" w:rsidR="0021300C" w:rsidRPr="00A44242" w:rsidRDefault="0021300C" w:rsidP="00EA3D70">
            <w:pPr>
              <w:pStyle w:val="oobe-Table-Heading-Left"/>
              <w:rPr>
                <w:rFonts w:eastAsia="Arial"/>
              </w:rPr>
            </w:pPr>
            <w:r w:rsidRPr="00A44242">
              <w:rPr>
                <w:rFonts w:eastAsia="Arial"/>
              </w:rPr>
              <w:t>oobe Pty Ltd</w:t>
            </w:r>
          </w:p>
        </w:tc>
      </w:tr>
      <w:tr w:rsidR="0021300C" w:rsidRPr="00A44242" w14:paraId="56A7BC39" w14:textId="77777777" w:rsidTr="00F85461">
        <w:trPr>
          <w:trHeight w:val="1104"/>
        </w:trPr>
        <w:tc>
          <w:tcPr>
            <w:tcW w:w="1265" w:type="dxa"/>
            <w:vMerge/>
            <w:shd w:val="clear" w:color="auto" w:fill="091C33" w:themeFill="background1"/>
          </w:tcPr>
          <w:p w14:paraId="7927AE1C" w14:textId="77777777" w:rsidR="0021300C" w:rsidRPr="00A44242" w:rsidRDefault="0021300C" w:rsidP="00EA3D70">
            <w:pPr>
              <w:rPr>
                <w:rFonts w:cs="Arial"/>
              </w:rPr>
            </w:pPr>
          </w:p>
        </w:tc>
        <w:tc>
          <w:tcPr>
            <w:tcW w:w="8414" w:type="dxa"/>
          </w:tcPr>
          <w:p w14:paraId="024F5D24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</w:t>
            </w:r>
            <w:hyperlink r:id="rId20">
              <w:r w:rsidRPr="00A44242">
                <w:rPr>
                  <w:rStyle w:val="Hyperlink"/>
                  <w:rFonts w:eastAsia="Arial" w:cs="Arial"/>
                </w:rPr>
                <w:t>www.oobe.com.au</w:t>
              </w:r>
            </w:hyperlink>
          </w:p>
          <w:p w14:paraId="39B4D005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GPO 111 Canberra City 2601</w:t>
            </w:r>
          </w:p>
          <w:p w14:paraId="689D3485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ACN 123 977 846</w:t>
            </w:r>
          </w:p>
          <w:p w14:paraId="71F4C7F3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ABN 48 123 977 846</w:t>
            </w:r>
          </w:p>
        </w:tc>
      </w:tr>
    </w:tbl>
    <w:sdt>
      <w:sdtPr>
        <w:rPr>
          <w:rFonts w:asciiTheme="minorHAnsi" w:eastAsia="Calibri" w:hAnsiTheme="minorHAnsi" w:cs="Times New Roman"/>
          <w:b w:val="0"/>
          <w:bCs w:val="0"/>
          <w:caps/>
          <w:sz w:val="20"/>
          <w:szCs w:val="22"/>
          <w:lang w:eastAsia="en-US"/>
        </w:rPr>
        <w:id w:val="-556316439"/>
        <w:docPartObj>
          <w:docPartGallery w:val="Table of Contents"/>
          <w:docPartUnique/>
        </w:docPartObj>
      </w:sdtPr>
      <w:sdtEndPr>
        <w:rPr>
          <w:rFonts w:eastAsia="Times New Roman"/>
          <w:caps w:val="0"/>
          <w:sz w:val="22"/>
          <w:szCs w:val="20"/>
          <w:lang w:eastAsia="en-AU"/>
        </w:rPr>
      </w:sdtEndPr>
      <w:sdtContent>
        <w:p w14:paraId="7BECB5CA" w14:textId="77777777" w:rsidR="0021300C" w:rsidRPr="00A44242" w:rsidRDefault="0021300C" w:rsidP="0021300C">
          <w:pPr>
            <w:pStyle w:val="oobe-Heading1-NonTOC"/>
            <w:rPr>
              <w:rFonts w:eastAsia="Arial"/>
            </w:rPr>
          </w:pPr>
          <w:r w:rsidRPr="00A44242">
            <w:rPr>
              <w:rFonts w:eastAsia="Arial"/>
            </w:rPr>
            <w:t>Contents</w:t>
          </w:r>
        </w:p>
        <w:p w14:paraId="301532BD" w14:textId="55FFE22B" w:rsidR="00135E06" w:rsidRDefault="008D30E8">
          <w:pPr>
            <w:pStyle w:val="TOC1"/>
            <w:rPr>
              <w:rFonts w:eastAsiaTheme="minorEastAsia" w:cstheme="minorBidi"/>
              <w:b w:val="0"/>
              <w:noProof/>
              <w:color w:val="auto"/>
              <w:sz w:val="24"/>
              <w:szCs w:val="24"/>
              <w:lang w:eastAsia="en-GB"/>
            </w:rPr>
          </w:pPr>
          <w:r w:rsidRPr="00A44242">
            <w:rPr>
              <w:rFonts w:cs="Arial"/>
              <w:b w:val="0"/>
            </w:rPr>
            <w:fldChar w:fldCharType="begin"/>
          </w:r>
          <w:r w:rsidRPr="00A44242">
            <w:rPr>
              <w:rFonts w:cs="Arial"/>
              <w:b w:val="0"/>
            </w:rPr>
            <w:instrText xml:space="preserve"> TOC \o "4-4" \h \z \t "Heading 1,1</w:instrText>
          </w:r>
          <w:r>
            <w:rPr>
              <w:rFonts w:cs="Arial"/>
              <w:b w:val="0"/>
            </w:rPr>
            <w:instrText>,</w:instrText>
          </w:r>
          <w:r w:rsidRPr="00A44242">
            <w:rPr>
              <w:rFonts w:cs="Arial"/>
              <w:b w:val="0"/>
            </w:rPr>
            <w:instrText>Heading 2,2,</w:instrText>
          </w:r>
          <w:r w:rsidR="00E925FC">
            <w:rPr>
              <w:rFonts w:cs="Arial"/>
              <w:b w:val="0"/>
            </w:rPr>
            <w:instrText>Heading 3,3,</w:instrText>
          </w:r>
          <w:r w:rsidR="00130E3E">
            <w:rPr>
              <w:rFonts w:cs="Arial"/>
              <w:b w:val="0"/>
            </w:rPr>
            <w:instrText>Heading 4,4,</w:instrText>
          </w:r>
          <w:r w:rsidR="00E925FC">
            <w:rPr>
              <w:rFonts w:cs="Arial"/>
              <w:b w:val="0"/>
            </w:rPr>
            <w:instrText>oobe-Heading-Numbered-L1,</w:instrText>
          </w:r>
          <w:r w:rsidR="00130E3E">
            <w:rPr>
              <w:rFonts w:cs="Arial"/>
              <w:b w:val="0"/>
            </w:rPr>
            <w:instrText>5</w:instrText>
          </w:r>
          <w:r w:rsidR="00E925FC">
            <w:rPr>
              <w:rFonts w:cs="Arial"/>
              <w:b w:val="0"/>
            </w:rPr>
            <w:instrText xml:space="preserve">, </w:instrText>
          </w:r>
          <w:r>
            <w:rPr>
              <w:rFonts w:cs="Arial"/>
              <w:b w:val="0"/>
            </w:rPr>
            <w:instrText>oobe-Heading-Numbered-L</w:instrText>
          </w:r>
          <w:r w:rsidR="00E925FC">
            <w:rPr>
              <w:rFonts w:cs="Arial"/>
              <w:b w:val="0"/>
            </w:rPr>
            <w:instrText>2</w:instrText>
          </w:r>
          <w:r>
            <w:rPr>
              <w:rFonts w:cs="Arial"/>
              <w:b w:val="0"/>
            </w:rPr>
            <w:instrText>,</w:instrText>
          </w:r>
          <w:r w:rsidR="00130E3E">
            <w:rPr>
              <w:rFonts w:cs="Arial"/>
              <w:b w:val="0"/>
            </w:rPr>
            <w:instrText>6</w:instrText>
          </w:r>
          <w:r>
            <w:rPr>
              <w:rFonts w:cs="Arial"/>
              <w:b w:val="0"/>
            </w:rPr>
            <w:instrText>,</w:instrText>
          </w:r>
          <w:r w:rsidR="00E925FC">
            <w:rPr>
              <w:rFonts w:cs="Arial"/>
              <w:b w:val="0"/>
            </w:rPr>
            <w:instrText>oobe-Heading-Numbered-L3,</w:instrText>
          </w:r>
          <w:r w:rsidR="00130E3E">
            <w:rPr>
              <w:rFonts w:cs="Arial"/>
              <w:b w:val="0"/>
            </w:rPr>
            <w:instrText>7,oobe-Heading-Numbered-L4,8</w:instrText>
          </w:r>
          <w:r w:rsidRPr="00A44242">
            <w:rPr>
              <w:rFonts w:cs="Arial"/>
              <w:b w:val="0"/>
            </w:rPr>
            <w:instrText xml:space="preserve">" </w:instrText>
          </w:r>
          <w:r w:rsidRPr="00A44242">
            <w:rPr>
              <w:rFonts w:cs="Arial"/>
              <w:b w:val="0"/>
            </w:rPr>
            <w:fldChar w:fldCharType="separate"/>
          </w:r>
          <w:hyperlink w:anchor="_Toc51746809" w:history="1">
            <w:r w:rsidR="00135E06" w:rsidRPr="00130F0C">
              <w:rPr>
                <w:rStyle w:val="Hyperlink"/>
                <w:noProof/>
              </w:rPr>
              <w:t>Renew MDM Server Token</w:t>
            </w:r>
            <w:r w:rsidR="00135E06">
              <w:rPr>
                <w:noProof/>
                <w:webHidden/>
              </w:rPr>
              <w:tab/>
            </w:r>
            <w:r w:rsidR="00135E06">
              <w:rPr>
                <w:noProof/>
                <w:webHidden/>
              </w:rPr>
              <w:fldChar w:fldCharType="begin"/>
            </w:r>
            <w:r w:rsidR="00135E06">
              <w:rPr>
                <w:noProof/>
                <w:webHidden/>
              </w:rPr>
              <w:instrText xml:space="preserve"> PAGEREF _Toc51746809 \h </w:instrText>
            </w:r>
            <w:r w:rsidR="00135E06">
              <w:rPr>
                <w:noProof/>
                <w:webHidden/>
              </w:rPr>
            </w:r>
            <w:r w:rsidR="00135E06">
              <w:rPr>
                <w:noProof/>
                <w:webHidden/>
              </w:rPr>
              <w:fldChar w:fldCharType="separate"/>
            </w:r>
            <w:r w:rsidR="00135E06">
              <w:rPr>
                <w:noProof/>
                <w:webHidden/>
              </w:rPr>
              <w:t>4</w:t>
            </w:r>
            <w:r w:rsidR="00135E06">
              <w:rPr>
                <w:noProof/>
                <w:webHidden/>
              </w:rPr>
              <w:fldChar w:fldCharType="end"/>
            </w:r>
          </w:hyperlink>
        </w:p>
        <w:p w14:paraId="3848547A" w14:textId="2E3C7AE0" w:rsidR="00135E06" w:rsidRDefault="001F53B2">
          <w:pPr>
            <w:pStyle w:val="TOC2"/>
            <w:rPr>
              <w:rFonts w:eastAsiaTheme="minorEastAsia" w:cstheme="minorBidi"/>
              <w:noProof/>
              <w:sz w:val="24"/>
              <w:szCs w:val="24"/>
              <w:lang w:eastAsia="en-GB"/>
            </w:rPr>
          </w:pPr>
          <w:hyperlink w:anchor="_Toc51746810" w:history="1">
            <w:r w:rsidR="00135E06" w:rsidRPr="00130F0C">
              <w:rPr>
                <w:rStyle w:val="Hyperlink"/>
                <w:noProof/>
              </w:rPr>
              <w:t>Introduction</w:t>
            </w:r>
            <w:r w:rsidR="00135E06">
              <w:rPr>
                <w:noProof/>
                <w:webHidden/>
              </w:rPr>
              <w:tab/>
            </w:r>
            <w:r w:rsidR="00135E06">
              <w:rPr>
                <w:noProof/>
                <w:webHidden/>
              </w:rPr>
              <w:fldChar w:fldCharType="begin"/>
            </w:r>
            <w:r w:rsidR="00135E06">
              <w:rPr>
                <w:noProof/>
                <w:webHidden/>
              </w:rPr>
              <w:instrText xml:space="preserve"> PAGEREF _Toc51746810 \h </w:instrText>
            </w:r>
            <w:r w:rsidR="00135E06">
              <w:rPr>
                <w:noProof/>
                <w:webHidden/>
              </w:rPr>
            </w:r>
            <w:r w:rsidR="00135E06">
              <w:rPr>
                <w:noProof/>
                <w:webHidden/>
              </w:rPr>
              <w:fldChar w:fldCharType="separate"/>
            </w:r>
            <w:r w:rsidR="00135E06">
              <w:rPr>
                <w:noProof/>
                <w:webHidden/>
              </w:rPr>
              <w:t>4</w:t>
            </w:r>
            <w:r w:rsidR="00135E06">
              <w:rPr>
                <w:noProof/>
                <w:webHidden/>
              </w:rPr>
              <w:fldChar w:fldCharType="end"/>
            </w:r>
          </w:hyperlink>
        </w:p>
        <w:p w14:paraId="49DDA1AA" w14:textId="3E7B7A71" w:rsidR="00135E06" w:rsidRDefault="001F53B2">
          <w:pPr>
            <w:pStyle w:val="TOC2"/>
            <w:rPr>
              <w:rFonts w:eastAsiaTheme="minorEastAsia" w:cstheme="minorBidi"/>
              <w:noProof/>
              <w:sz w:val="24"/>
              <w:szCs w:val="24"/>
              <w:lang w:eastAsia="en-GB"/>
            </w:rPr>
          </w:pPr>
          <w:hyperlink w:anchor="_Toc51746811" w:history="1">
            <w:r w:rsidR="00135E06" w:rsidRPr="00130F0C">
              <w:rPr>
                <w:rStyle w:val="Hyperlink"/>
                <w:noProof/>
              </w:rPr>
              <w:t>Purpose</w:t>
            </w:r>
            <w:r w:rsidR="00135E06">
              <w:rPr>
                <w:noProof/>
                <w:webHidden/>
              </w:rPr>
              <w:tab/>
            </w:r>
            <w:r w:rsidR="00135E06">
              <w:rPr>
                <w:noProof/>
                <w:webHidden/>
              </w:rPr>
              <w:fldChar w:fldCharType="begin"/>
            </w:r>
            <w:r w:rsidR="00135E06">
              <w:rPr>
                <w:noProof/>
                <w:webHidden/>
              </w:rPr>
              <w:instrText xml:space="preserve"> PAGEREF _Toc51746811 \h </w:instrText>
            </w:r>
            <w:r w:rsidR="00135E06">
              <w:rPr>
                <w:noProof/>
                <w:webHidden/>
              </w:rPr>
            </w:r>
            <w:r w:rsidR="00135E06">
              <w:rPr>
                <w:noProof/>
                <w:webHidden/>
              </w:rPr>
              <w:fldChar w:fldCharType="separate"/>
            </w:r>
            <w:r w:rsidR="00135E06">
              <w:rPr>
                <w:noProof/>
                <w:webHidden/>
              </w:rPr>
              <w:t>4</w:t>
            </w:r>
            <w:r w:rsidR="00135E06">
              <w:rPr>
                <w:noProof/>
                <w:webHidden/>
              </w:rPr>
              <w:fldChar w:fldCharType="end"/>
            </w:r>
          </w:hyperlink>
        </w:p>
        <w:p w14:paraId="568FCC53" w14:textId="65D8A51A" w:rsidR="00135E06" w:rsidRDefault="001F53B2">
          <w:pPr>
            <w:pStyle w:val="TOC2"/>
            <w:rPr>
              <w:rFonts w:eastAsiaTheme="minorEastAsia" w:cstheme="minorBidi"/>
              <w:noProof/>
              <w:sz w:val="24"/>
              <w:szCs w:val="24"/>
              <w:lang w:eastAsia="en-GB"/>
            </w:rPr>
          </w:pPr>
          <w:hyperlink w:anchor="_Toc51746812" w:history="1">
            <w:r w:rsidR="00135E06" w:rsidRPr="00130F0C">
              <w:rPr>
                <w:rStyle w:val="Hyperlink"/>
                <w:noProof/>
              </w:rPr>
              <w:t>Audience</w:t>
            </w:r>
            <w:r w:rsidR="00135E06">
              <w:rPr>
                <w:noProof/>
                <w:webHidden/>
              </w:rPr>
              <w:tab/>
            </w:r>
            <w:r w:rsidR="00135E06">
              <w:rPr>
                <w:noProof/>
                <w:webHidden/>
              </w:rPr>
              <w:fldChar w:fldCharType="begin"/>
            </w:r>
            <w:r w:rsidR="00135E06">
              <w:rPr>
                <w:noProof/>
                <w:webHidden/>
              </w:rPr>
              <w:instrText xml:space="preserve"> PAGEREF _Toc51746812 \h </w:instrText>
            </w:r>
            <w:r w:rsidR="00135E06">
              <w:rPr>
                <w:noProof/>
                <w:webHidden/>
              </w:rPr>
            </w:r>
            <w:r w:rsidR="00135E06">
              <w:rPr>
                <w:noProof/>
                <w:webHidden/>
              </w:rPr>
              <w:fldChar w:fldCharType="separate"/>
            </w:r>
            <w:r w:rsidR="00135E06">
              <w:rPr>
                <w:noProof/>
                <w:webHidden/>
              </w:rPr>
              <w:t>4</w:t>
            </w:r>
            <w:r w:rsidR="00135E06">
              <w:rPr>
                <w:noProof/>
                <w:webHidden/>
              </w:rPr>
              <w:fldChar w:fldCharType="end"/>
            </w:r>
          </w:hyperlink>
        </w:p>
        <w:p w14:paraId="659E76A0" w14:textId="655EE4DC" w:rsidR="00135E06" w:rsidRDefault="001F53B2">
          <w:pPr>
            <w:pStyle w:val="TOC2"/>
            <w:rPr>
              <w:rFonts w:eastAsiaTheme="minorEastAsia" w:cstheme="minorBidi"/>
              <w:noProof/>
              <w:sz w:val="24"/>
              <w:szCs w:val="24"/>
              <w:lang w:eastAsia="en-GB"/>
            </w:rPr>
          </w:pPr>
          <w:hyperlink w:anchor="_Toc51746813" w:history="1">
            <w:r w:rsidR="00135E06" w:rsidRPr="00130F0C">
              <w:rPr>
                <w:rStyle w:val="Hyperlink"/>
                <w:noProof/>
              </w:rPr>
              <w:t>Pre-Requisites</w:t>
            </w:r>
            <w:r w:rsidR="00135E06">
              <w:rPr>
                <w:noProof/>
                <w:webHidden/>
              </w:rPr>
              <w:tab/>
            </w:r>
            <w:r w:rsidR="00135E06">
              <w:rPr>
                <w:noProof/>
                <w:webHidden/>
              </w:rPr>
              <w:fldChar w:fldCharType="begin"/>
            </w:r>
            <w:r w:rsidR="00135E06">
              <w:rPr>
                <w:noProof/>
                <w:webHidden/>
              </w:rPr>
              <w:instrText xml:space="preserve"> PAGEREF _Toc51746813 \h </w:instrText>
            </w:r>
            <w:r w:rsidR="00135E06">
              <w:rPr>
                <w:noProof/>
                <w:webHidden/>
              </w:rPr>
            </w:r>
            <w:r w:rsidR="00135E06">
              <w:rPr>
                <w:noProof/>
                <w:webHidden/>
              </w:rPr>
              <w:fldChar w:fldCharType="separate"/>
            </w:r>
            <w:r w:rsidR="00135E06">
              <w:rPr>
                <w:noProof/>
                <w:webHidden/>
              </w:rPr>
              <w:t>4</w:t>
            </w:r>
            <w:r w:rsidR="00135E06">
              <w:rPr>
                <w:noProof/>
                <w:webHidden/>
              </w:rPr>
              <w:fldChar w:fldCharType="end"/>
            </w:r>
          </w:hyperlink>
        </w:p>
        <w:p w14:paraId="0B39B63D" w14:textId="348E656B" w:rsidR="00135E06" w:rsidRDefault="001F53B2">
          <w:pPr>
            <w:pStyle w:val="TOC1"/>
            <w:rPr>
              <w:rFonts w:eastAsiaTheme="minorEastAsia" w:cstheme="minorBidi"/>
              <w:b w:val="0"/>
              <w:noProof/>
              <w:color w:val="auto"/>
              <w:sz w:val="24"/>
              <w:szCs w:val="24"/>
              <w:lang w:eastAsia="en-GB"/>
            </w:rPr>
          </w:pPr>
          <w:hyperlink w:anchor="_Toc51746814" w:history="1">
            <w:r w:rsidR="00135E06" w:rsidRPr="00130F0C">
              <w:rPr>
                <w:rStyle w:val="Hyperlink"/>
                <w:noProof/>
              </w:rPr>
              <w:t>Renew MDM Token</w:t>
            </w:r>
            <w:r w:rsidR="00135E06">
              <w:rPr>
                <w:noProof/>
                <w:webHidden/>
              </w:rPr>
              <w:tab/>
            </w:r>
            <w:r w:rsidR="00135E06">
              <w:rPr>
                <w:noProof/>
                <w:webHidden/>
              </w:rPr>
              <w:fldChar w:fldCharType="begin"/>
            </w:r>
            <w:r w:rsidR="00135E06">
              <w:rPr>
                <w:noProof/>
                <w:webHidden/>
              </w:rPr>
              <w:instrText xml:space="preserve"> PAGEREF _Toc51746814 \h </w:instrText>
            </w:r>
            <w:r w:rsidR="00135E06">
              <w:rPr>
                <w:noProof/>
                <w:webHidden/>
              </w:rPr>
            </w:r>
            <w:r w:rsidR="00135E06">
              <w:rPr>
                <w:noProof/>
                <w:webHidden/>
              </w:rPr>
              <w:fldChar w:fldCharType="separate"/>
            </w:r>
            <w:r w:rsidR="00135E06">
              <w:rPr>
                <w:noProof/>
                <w:webHidden/>
              </w:rPr>
              <w:t>5</w:t>
            </w:r>
            <w:r w:rsidR="00135E06">
              <w:rPr>
                <w:noProof/>
                <w:webHidden/>
              </w:rPr>
              <w:fldChar w:fldCharType="end"/>
            </w:r>
          </w:hyperlink>
        </w:p>
        <w:p w14:paraId="404641CE" w14:textId="4010FB08" w:rsidR="0021300C" w:rsidRPr="00A44242" w:rsidRDefault="008D30E8" w:rsidP="008D30E8">
          <w:pPr>
            <w:pStyle w:val="oobe-Para-L1"/>
          </w:pPr>
          <w:r w:rsidRPr="00A44242">
            <w:rPr>
              <w:rFonts w:cs="Arial"/>
              <w:b/>
            </w:rPr>
            <w:fldChar w:fldCharType="end"/>
          </w:r>
        </w:p>
      </w:sdtContent>
    </w:sdt>
    <w:p w14:paraId="62576482" w14:textId="77777777" w:rsidR="0021300C" w:rsidRPr="00A44242" w:rsidRDefault="0021300C" w:rsidP="0021300C">
      <w:pPr>
        <w:pStyle w:val="oobe-Para-L1"/>
      </w:pPr>
    </w:p>
    <w:p w14:paraId="4DB7C5EA" w14:textId="77777777" w:rsidR="00180FF5" w:rsidRPr="00A44242" w:rsidRDefault="00180FF5" w:rsidP="0021300C">
      <w:pPr>
        <w:pStyle w:val="oobe-Para-L1"/>
        <w:sectPr w:rsidR="00180FF5" w:rsidRPr="00A44242" w:rsidSect="00180FF5">
          <w:headerReference w:type="default" r:id="rId21"/>
          <w:footerReference w:type="default" r:id="rId22"/>
          <w:footerReference w:type="first" r:id="rId23"/>
          <w:pgSz w:w="11907" w:h="16839" w:code="9"/>
          <w:pgMar w:top="1418" w:right="1418" w:bottom="1418" w:left="1418" w:header="567" w:footer="567" w:gutter="0"/>
          <w:cols w:space="708"/>
          <w:docGrid w:linePitch="360"/>
        </w:sectPr>
      </w:pPr>
    </w:p>
    <w:p w14:paraId="1E30710F" w14:textId="56C3F04C" w:rsidR="00A86126" w:rsidRPr="00A44242" w:rsidRDefault="00135E06" w:rsidP="00727076">
      <w:pPr>
        <w:pStyle w:val="Heading1"/>
      </w:pPr>
      <w:bookmarkStart w:id="2" w:name="_Toc13553843"/>
      <w:bookmarkStart w:id="3" w:name="_Toc51746809"/>
      <w:bookmarkEnd w:id="1"/>
      <w:r>
        <w:lastRenderedPageBreak/>
        <w:t>R</w:t>
      </w:r>
      <w:bookmarkEnd w:id="2"/>
      <w:r>
        <w:t>enew MDM Server Token</w:t>
      </w:r>
      <w:bookmarkEnd w:id="3"/>
    </w:p>
    <w:p w14:paraId="436E1820" w14:textId="77777777" w:rsidR="00A86126" w:rsidRPr="00A44242" w:rsidRDefault="00A86126" w:rsidP="00EA3D70">
      <w:pPr>
        <w:pStyle w:val="oobe-Para-Line-Heading1"/>
      </w:pPr>
      <w:r w:rsidRPr="00A44242">
        <w:rPr>
          <w:noProof/>
        </w:rPr>
        <mc:AlternateContent>
          <mc:Choice Requires="wps">
            <w:drawing>
              <wp:inline distT="0" distB="0" distL="0" distR="0" wp14:anchorId="4AD43E57" wp14:editId="4B687DC0">
                <wp:extent cx="900000" cy="0"/>
                <wp:effectExtent l="0" t="19050" r="52705" b="38100"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C275D0B" id="Straight Connector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" strokecolor="#f47821 [3213]" strokeweight="4.5pt">
                <w10:anchorlock/>
              </v:line>
            </w:pict>
          </mc:Fallback>
        </mc:AlternateContent>
      </w:r>
    </w:p>
    <w:p w14:paraId="0ED8864E" w14:textId="77777777" w:rsidR="00135E06" w:rsidRPr="00C66968" w:rsidRDefault="00135E06" w:rsidP="00135E06">
      <w:pPr>
        <w:pStyle w:val="Heading2"/>
      </w:pPr>
      <w:bookmarkStart w:id="4" w:name="_Toc396294768"/>
      <w:bookmarkStart w:id="5" w:name="_Toc396385644"/>
      <w:bookmarkStart w:id="6" w:name="_Ref422388450"/>
      <w:bookmarkStart w:id="7" w:name="_Toc51046442"/>
      <w:bookmarkStart w:id="8" w:name="_Toc51746810"/>
      <w:r w:rsidRPr="00C66968">
        <w:t>Introduction</w:t>
      </w:r>
      <w:bookmarkEnd w:id="4"/>
      <w:bookmarkEnd w:id="5"/>
      <w:bookmarkEnd w:id="6"/>
      <w:bookmarkEnd w:id="7"/>
      <w:bookmarkEnd w:id="8"/>
    </w:p>
    <w:p w14:paraId="23A52838" w14:textId="77777777" w:rsidR="00135E06" w:rsidRPr="00C66968" w:rsidRDefault="00135E06" w:rsidP="00135E06">
      <w:pPr>
        <w:pStyle w:val="oobe-Para-L1"/>
      </w:pPr>
      <w:bookmarkStart w:id="9" w:name="h.mmr88zbrahs8" w:colFirst="0" w:colLast="0"/>
      <w:bookmarkStart w:id="10" w:name="h.5ltz2kqiigcb" w:colFirst="0" w:colLast="0"/>
      <w:bookmarkStart w:id="11" w:name="_Personalization"/>
      <w:bookmarkStart w:id="12" w:name="_Ref422390839"/>
      <w:bookmarkEnd w:id="9"/>
      <w:bookmarkEnd w:id="10"/>
      <w:bookmarkEnd w:id="11"/>
      <w:r>
        <w:t>The MDM Server token is required to link Microsoft Intune to the Apple Mobile Device Management Server. It has a validity of 365 days.</w:t>
      </w:r>
    </w:p>
    <w:p w14:paraId="1204A392" w14:textId="77777777" w:rsidR="00135E06" w:rsidRDefault="00135E06" w:rsidP="00135E06">
      <w:pPr>
        <w:pStyle w:val="Heading2"/>
      </w:pPr>
      <w:bookmarkStart w:id="13" w:name="_Toc51046443"/>
      <w:bookmarkStart w:id="14" w:name="_Toc51746811"/>
      <w:bookmarkEnd w:id="12"/>
      <w:r>
        <w:t>Purpose</w:t>
      </w:r>
      <w:bookmarkEnd w:id="13"/>
      <w:bookmarkEnd w:id="14"/>
    </w:p>
    <w:p w14:paraId="5703C67E" w14:textId="000D400C" w:rsidR="00135E06" w:rsidRDefault="00135E06" w:rsidP="00135E06">
      <w:pPr>
        <w:pStyle w:val="oobe-Para-L1"/>
      </w:pPr>
      <w:r>
        <w:t xml:space="preserve">This document is to guide an admin user through the process of renewing the MDM server token which is required to link the </w:t>
      </w:r>
      <w:r w:rsidR="001F53B2">
        <w:t>AGENCY</w:t>
      </w:r>
      <w:r>
        <w:t xml:space="preserve"> Apple Business Manager account to Intune. </w:t>
      </w:r>
    </w:p>
    <w:p w14:paraId="46E2C14A" w14:textId="77777777" w:rsidR="00135E06" w:rsidRDefault="00135E06" w:rsidP="00135E06">
      <w:pPr>
        <w:pStyle w:val="Heading2"/>
      </w:pPr>
      <w:bookmarkStart w:id="15" w:name="_Toc51046444"/>
      <w:bookmarkStart w:id="16" w:name="_Toc51746812"/>
      <w:r>
        <w:t>Audience</w:t>
      </w:r>
      <w:bookmarkEnd w:id="15"/>
      <w:bookmarkEnd w:id="16"/>
    </w:p>
    <w:p w14:paraId="041E14D8" w14:textId="77777777" w:rsidR="00135E06" w:rsidRDefault="00135E06" w:rsidP="00135E06">
      <w:pPr>
        <w:pStyle w:val="oobe-Para-L1"/>
      </w:pPr>
      <w:r>
        <w:t>Admin users</w:t>
      </w:r>
    </w:p>
    <w:p w14:paraId="11125799" w14:textId="77777777" w:rsidR="00135E06" w:rsidRDefault="00135E06" w:rsidP="00135E06">
      <w:pPr>
        <w:pStyle w:val="Heading2"/>
      </w:pPr>
      <w:bookmarkStart w:id="17" w:name="_Toc51046445"/>
      <w:bookmarkStart w:id="18" w:name="_Toc51746813"/>
      <w:r>
        <w:t>Pre-Requisites</w:t>
      </w:r>
      <w:bookmarkEnd w:id="17"/>
      <w:bookmarkEnd w:id="18"/>
    </w:p>
    <w:p w14:paraId="1A48CB7B" w14:textId="629F8ADA" w:rsidR="00135E06" w:rsidRDefault="00135E06" w:rsidP="00135E06">
      <w:pPr>
        <w:pStyle w:val="oobe-Bullet-L1"/>
      </w:pPr>
      <w:r>
        <w:t>Apple Business Manager account has been set up. The admin attempting the work has permission to access the portal.</w:t>
      </w:r>
    </w:p>
    <w:p w14:paraId="75B2DDC9" w14:textId="0590E97A" w:rsidR="00135E06" w:rsidRPr="00CA3217" w:rsidRDefault="00135E06" w:rsidP="00135E06">
      <w:pPr>
        <w:pStyle w:val="Heading1"/>
      </w:pPr>
      <w:bookmarkStart w:id="19" w:name="_Toc51046446"/>
      <w:bookmarkStart w:id="20" w:name="_Toc51746814"/>
      <w:r>
        <w:lastRenderedPageBreak/>
        <w:t>Renew MDM Token</w:t>
      </w:r>
      <w:bookmarkEnd w:id="19"/>
      <w:bookmarkEnd w:id="20"/>
    </w:p>
    <w:tbl>
      <w:tblPr>
        <w:tblStyle w:val="oobe-Table-Navy"/>
        <w:tblW w:w="5000" w:type="pct"/>
        <w:tblLayout w:type="fixed"/>
        <w:tblLook w:val="04A0" w:firstRow="1" w:lastRow="0" w:firstColumn="1" w:lastColumn="0" w:noHBand="0" w:noVBand="1"/>
      </w:tblPr>
      <w:tblGrid>
        <w:gridCol w:w="851"/>
        <w:gridCol w:w="4105"/>
        <w:gridCol w:w="4105"/>
      </w:tblGrid>
      <w:tr w:rsidR="00135E06" w14:paraId="05962E76" w14:textId="77777777" w:rsidTr="00135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blHeader w:val="0"/>
        </w:trPr>
        <w:tc>
          <w:tcPr>
            <w:tcW w:w="851" w:type="dxa"/>
            <w:tcBorders>
              <w:bottom w:val="none" w:sz="0" w:space="0" w:color="auto"/>
              <w:right w:val="none" w:sz="0" w:space="0" w:color="auto"/>
            </w:tcBorders>
          </w:tcPr>
          <w:p w14:paraId="69F35962" w14:textId="77777777" w:rsidR="00135E06" w:rsidRDefault="00135E06" w:rsidP="00135E06">
            <w:pPr>
              <w:pStyle w:val="oobe-Table-Heading"/>
            </w:pPr>
            <w:r>
              <w:t>Step</w:t>
            </w:r>
          </w:p>
        </w:tc>
        <w:tc>
          <w:tcPr>
            <w:tcW w:w="4111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7B8FE10" w14:textId="77777777" w:rsidR="00135E06" w:rsidRDefault="00135E06" w:rsidP="00135E06">
            <w:pPr>
              <w:pStyle w:val="oobe-Table-Heading"/>
            </w:pPr>
            <w:r>
              <w:t>Instruction</w:t>
            </w:r>
          </w:p>
        </w:tc>
        <w:tc>
          <w:tcPr>
            <w:tcW w:w="4111" w:type="dxa"/>
            <w:tcBorders>
              <w:left w:val="none" w:sz="0" w:space="0" w:color="auto"/>
              <w:bottom w:val="none" w:sz="0" w:space="0" w:color="auto"/>
            </w:tcBorders>
          </w:tcPr>
          <w:p w14:paraId="4EF77026" w14:textId="77777777" w:rsidR="00135E06" w:rsidRDefault="00135E06" w:rsidP="00135E06">
            <w:pPr>
              <w:pStyle w:val="oobe-Table-Heading"/>
            </w:pPr>
            <w:r>
              <w:t>Screen Shot</w:t>
            </w:r>
          </w:p>
        </w:tc>
      </w:tr>
      <w:tr w:rsidR="00135E06" w14:paraId="745CC31D" w14:textId="77777777" w:rsidTr="00135E06">
        <w:tc>
          <w:tcPr>
            <w:tcW w:w="851" w:type="dxa"/>
          </w:tcPr>
          <w:p w14:paraId="6D81115F" w14:textId="77777777" w:rsidR="00135E06" w:rsidRDefault="00135E06" w:rsidP="00135E06">
            <w:pPr>
              <w:pStyle w:val="oobe-Table-Number-L1"/>
            </w:pPr>
          </w:p>
        </w:tc>
        <w:tc>
          <w:tcPr>
            <w:tcW w:w="4111" w:type="dxa"/>
          </w:tcPr>
          <w:p w14:paraId="0B8465AC" w14:textId="1787FBF9" w:rsidR="00135E06" w:rsidRDefault="00135E06" w:rsidP="00135E06">
            <w:pPr>
              <w:pStyle w:val="oobe-Table-Text"/>
            </w:pPr>
            <w:r w:rsidRPr="00135E06">
              <w:t xml:space="preserve">Log into the Apple </w:t>
            </w:r>
            <w:r w:rsidR="00216823" w:rsidRPr="00135E06">
              <w:t>Business</w:t>
            </w:r>
            <w:r w:rsidRPr="00135E06">
              <w:t xml:space="preserve"> Manager Account at </w:t>
            </w:r>
            <w:hyperlink r:id="rId24" w:history="1">
              <w:r w:rsidRPr="00135E06">
                <w:rPr>
                  <w:rStyle w:val="Hyperlink"/>
                  <w:rFonts w:eastAsiaTheme="majorEastAsia"/>
                  <w:color w:val="auto"/>
                  <w:u w:val="none"/>
                </w:rPr>
                <w:t>https://business.apple.com</w:t>
              </w:r>
            </w:hyperlink>
            <w:r w:rsidRPr="00135E06">
              <w:t xml:space="preserve"> </w:t>
            </w:r>
          </w:p>
          <w:p w14:paraId="56DA4570" w14:textId="6060CFB0" w:rsidR="00216823" w:rsidRDefault="00216823" w:rsidP="00135E06">
            <w:pPr>
              <w:pStyle w:val="oobe-Table-Text"/>
            </w:pPr>
            <w:r>
              <w:t xml:space="preserve">Username: </w:t>
            </w:r>
            <w:hyperlink r:id="rId25" w:history="1">
              <w:r w:rsidRPr="00342D43">
                <w:rPr>
                  <w:rStyle w:val="Hyperlink"/>
                </w:rPr>
                <w:t>applemobile@</w:t>
              </w:r>
              <w:r w:rsidR="001F53B2">
                <w:rPr>
                  <w:rStyle w:val="Hyperlink"/>
                </w:rPr>
                <w:t>AGENCY</w:t>
              </w:r>
              <w:r w:rsidRPr="00342D43">
                <w:rPr>
                  <w:rStyle w:val="Hyperlink"/>
                </w:rPr>
                <w:t>.gov.au</w:t>
              </w:r>
            </w:hyperlink>
          </w:p>
          <w:p w14:paraId="31A04EC4" w14:textId="7A06EB9E" w:rsidR="00216823" w:rsidRPr="00135E06" w:rsidRDefault="00216823" w:rsidP="00135E06">
            <w:pPr>
              <w:pStyle w:val="oobe-Table-Text"/>
            </w:pPr>
            <w:r>
              <w:t xml:space="preserve">Password: Stored by </w:t>
            </w:r>
            <w:r w:rsidR="001F53B2">
              <w:t>AGENCY</w:t>
            </w:r>
          </w:p>
          <w:p w14:paraId="713D2A35" w14:textId="77777777" w:rsidR="00135E06" w:rsidRDefault="00135E06" w:rsidP="00572811">
            <w:pPr>
              <w:pStyle w:val="o-Tabletext"/>
            </w:pPr>
          </w:p>
        </w:tc>
        <w:tc>
          <w:tcPr>
            <w:tcW w:w="4111" w:type="dxa"/>
          </w:tcPr>
          <w:p w14:paraId="52893255" w14:textId="77777777" w:rsidR="00135E06" w:rsidRDefault="00135E06" w:rsidP="00135E06">
            <w:pPr>
              <w:pStyle w:val="oobe-Table-Text"/>
            </w:pPr>
            <w:r>
              <w:rPr>
                <w:noProof/>
              </w:rPr>
              <w:drawing>
                <wp:inline distT="0" distB="0" distL="0" distR="0" wp14:anchorId="0F667058" wp14:editId="67F0976A">
                  <wp:extent cx="2466975" cy="1485900"/>
                  <wp:effectExtent l="0" t="0" r="9525" b="0"/>
                  <wp:docPr id="16" name="Picture 16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screenshot of a cell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E06" w14:paraId="7D327CD5" w14:textId="77777777" w:rsidTr="00135E06">
        <w:tc>
          <w:tcPr>
            <w:tcW w:w="851" w:type="dxa"/>
          </w:tcPr>
          <w:p w14:paraId="25B62061" w14:textId="77777777" w:rsidR="00135E06" w:rsidRDefault="00135E06" w:rsidP="00135E06">
            <w:pPr>
              <w:pStyle w:val="oobe-Table-Number-L1"/>
            </w:pPr>
          </w:p>
        </w:tc>
        <w:tc>
          <w:tcPr>
            <w:tcW w:w="4111" w:type="dxa"/>
          </w:tcPr>
          <w:p w14:paraId="5704F1FE" w14:textId="77777777" w:rsidR="00135E06" w:rsidRPr="00135E06" w:rsidRDefault="00135E06" w:rsidP="00135E06">
            <w:pPr>
              <w:pStyle w:val="oobe-Table-Text"/>
            </w:pPr>
            <w:r w:rsidRPr="00135E06">
              <w:t>Select Settings from the bottom of the left side menu</w:t>
            </w:r>
          </w:p>
          <w:p w14:paraId="73C4856C" w14:textId="77777777" w:rsidR="00135E06" w:rsidRDefault="00135E06" w:rsidP="00572811">
            <w:pPr>
              <w:pStyle w:val="o-Tabletext"/>
            </w:pPr>
          </w:p>
        </w:tc>
        <w:tc>
          <w:tcPr>
            <w:tcW w:w="4111" w:type="dxa"/>
          </w:tcPr>
          <w:p w14:paraId="553F6C81" w14:textId="77777777" w:rsidR="00135E06" w:rsidRPr="00135E06" w:rsidRDefault="00135E06" w:rsidP="00135E06">
            <w:pPr>
              <w:pStyle w:val="oobe-Table-Text"/>
            </w:pPr>
            <w:r w:rsidRPr="00135E06">
              <w:rPr>
                <w:noProof/>
              </w:rPr>
              <w:drawing>
                <wp:inline distT="0" distB="0" distL="0" distR="0" wp14:anchorId="13EDA73C" wp14:editId="1F356797">
                  <wp:extent cx="1205279" cy="3133725"/>
                  <wp:effectExtent l="0" t="0" r="0" b="0"/>
                  <wp:docPr id="15" name="Picture 15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screenshot of a cell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336" cy="3152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E06" w14:paraId="73F76EF2" w14:textId="77777777" w:rsidTr="00135E06">
        <w:tc>
          <w:tcPr>
            <w:tcW w:w="851" w:type="dxa"/>
          </w:tcPr>
          <w:p w14:paraId="14EBEDC5" w14:textId="77777777" w:rsidR="00135E06" w:rsidRDefault="00135E06" w:rsidP="00135E06">
            <w:pPr>
              <w:pStyle w:val="oobe-Table-Number-L1"/>
            </w:pPr>
          </w:p>
        </w:tc>
        <w:tc>
          <w:tcPr>
            <w:tcW w:w="4111" w:type="dxa"/>
          </w:tcPr>
          <w:p w14:paraId="3A0D51BE" w14:textId="77777777" w:rsidR="00135E06" w:rsidRPr="00135E06" w:rsidRDefault="00135E06" w:rsidP="00135E06">
            <w:pPr>
              <w:pStyle w:val="oobe-Table-Text"/>
            </w:pPr>
            <w:r w:rsidRPr="00135E06">
              <w:t>Select MDM Server from the settings menu</w:t>
            </w:r>
          </w:p>
        </w:tc>
        <w:tc>
          <w:tcPr>
            <w:tcW w:w="4111" w:type="dxa"/>
          </w:tcPr>
          <w:p w14:paraId="2C05C230" w14:textId="77777777" w:rsidR="00135E06" w:rsidRDefault="00135E06" w:rsidP="00135E06">
            <w:pPr>
              <w:pStyle w:val="oobe-Table-Text"/>
            </w:pPr>
            <w:r>
              <w:rPr>
                <w:noProof/>
              </w:rPr>
              <w:drawing>
                <wp:inline distT="0" distB="0" distL="0" distR="0" wp14:anchorId="5ED3C792" wp14:editId="7D9C2352">
                  <wp:extent cx="1560475" cy="2295525"/>
                  <wp:effectExtent l="0" t="0" r="1905" b="0"/>
                  <wp:docPr id="10" name="Picture 10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screenshot of a cell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3476" cy="2299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E06" w14:paraId="212FDA93" w14:textId="77777777" w:rsidTr="00135E06">
        <w:tc>
          <w:tcPr>
            <w:tcW w:w="851" w:type="dxa"/>
          </w:tcPr>
          <w:p w14:paraId="76682D00" w14:textId="77777777" w:rsidR="00135E06" w:rsidRDefault="00135E06" w:rsidP="00135E06">
            <w:pPr>
              <w:pStyle w:val="oobe-Table-Number-L1"/>
            </w:pPr>
          </w:p>
        </w:tc>
        <w:tc>
          <w:tcPr>
            <w:tcW w:w="4111" w:type="dxa"/>
          </w:tcPr>
          <w:p w14:paraId="15935935" w14:textId="77777777" w:rsidR="00135E06" w:rsidRPr="00135E06" w:rsidRDefault="00135E06" w:rsidP="00135E06">
            <w:pPr>
              <w:pStyle w:val="oobe-Table-Text"/>
            </w:pPr>
            <w:r w:rsidRPr="00135E06">
              <w:t>Click the Download Token from the top of the MDM Server settings page</w:t>
            </w:r>
          </w:p>
        </w:tc>
        <w:tc>
          <w:tcPr>
            <w:tcW w:w="4111" w:type="dxa"/>
          </w:tcPr>
          <w:p w14:paraId="50D1F1A3" w14:textId="77777777" w:rsidR="00135E06" w:rsidRDefault="00135E06" w:rsidP="00135E06">
            <w:pPr>
              <w:pStyle w:val="oobe-Table-Text"/>
            </w:pPr>
            <w:r>
              <w:rPr>
                <w:noProof/>
              </w:rPr>
              <w:drawing>
                <wp:inline distT="0" distB="0" distL="0" distR="0" wp14:anchorId="6A040795" wp14:editId="37A3D6A4">
                  <wp:extent cx="2400300" cy="2647950"/>
                  <wp:effectExtent l="0" t="0" r="0" b="0"/>
                  <wp:docPr id="17" name="Picture 17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screenshot of a cell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E06" w14:paraId="00A24AD5" w14:textId="77777777" w:rsidTr="00135E06">
        <w:tc>
          <w:tcPr>
            <w:tcW w:w="851" w:type="dxa"/>
          </w:tcPr>
          <w:p w14:paraId="43E10382" w14:textId="77777777" w:rsidR="00135E06" w:rsidRDefault="00135E06" w:rsidP="00135E06">
            <w:pPr>
              <w:pStyle w:val="oobe-Table-Number-L1"/>
            </w:pPr>
          </w:p>
        </w:tc>
        <w:tc>
          <w:tcPr>
            <w:tcW w:w="4111" w:type="dxa"/>
          </w:tcPr>
          <w:p w14:paraId="2A505E5B" w14:textId="77777777" w:rsidR="00135E06" w:rsidRPr="00135E06" w:rsidRDefault="00135E06" w:rsidP="00135E06">
            <w:pPr>
              <w:pStyle w:val="oobe-Table-Text"/>
            </w:pPr>
            <w:r w:rsidRPr="00135E06">
              <w:t xml:space="preserve">Log into the Microsoft Endpoint Manager at </w:t>
            </w:r>
            <w:hyperlink r:id="rId30" w:history="1">
              <w:r w:rsidRPr="00135E06">
                <w:rPr>
                  <w:rStyle w:val="Hyperlink"/>
                  <w:rFonts w:eastAsiaTheme="majorEastAsia"/>
                  <w:color w:val="auto"/>
                  <w:u w:val="none"/>
                </w:rPr>
                <w:t>https://endpoint.microsoft.com</w:t>
              </w:r>
            </w:hyperlink>
            <w:r w:rsidRPr="00135E06">
              <w:t xml:space="preserve"> and select Devices </w:t>
            </w:r>
          </w:p>
          <w:p w14:paraId="68409183" w14:textId="77777777" w:rsidR="00135E06" w:rsidRDefault="00135E06" w:rsidP="00572811">
            <w:pPr>
              <w:pStyle w:val="o-Tabletext"/>
            </w:pPr>
          </w:p>
        </w:tc>
        <w:tc>
          <w:tcPr>
            <w:tcW w:w="4111" w:type="dxa"/>
          </w:tcPr>
          <w:p w14:paraId="101B413C" w14:textId="77777777" w:rsidR="00135E06" w:rsidRPr="00135E06" w:rsidRDefault="00982EF0" w:rsidP="00135E06">
            <w:pPr>
              <w:pStyle w:val="oobe-Table-Text"/>
            </w:pPr>
            <w:r w:rsidRPr="00113A18">
              <w:rPr>
                <w:noProof/>
              </w:rPr>
              <w:object w:dxaOrig="3330" w:dyaOrig="3825" w14:anchorId="236E208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A screenshot of a cell phone&#10;&#10;&#10;&#10;&#10;&#10;Description automatically generated" style="width:166.5pt;height:191.25pt;mso-width-percent:0;mso-height-percent:0;mso-width-percent:0;mso-height-percent:0" o:ole="">
                  <v:imagedata r:id="rId31" o:title=""/>
                </v:shape>
                <o:OLEObject Type="Embed" ProgID="PBrush" ShapeID="_x0000_i1025" DrawAspect="Content" ObjectID="_1689669675" r:id="rId32"/>
              </w:object>
            </w:r>
          </w:p>
        </w:tc>
      </w:tr>
      <w:tr w:rsidR="00135E06" w14:paraId="3EEB38D4" w14:textId="77777777" w:rsidTr="00135E06">
        <w:tc>
          <w:tcPr>
            <w:tcW w:w="851" w:type="dxa"/>
          </w:tcPr>
          <w:p w14:paraId="6D1D6B0C" w14:textId="77777777" w:rsidR="00135E06" w:rsidRDefault="00135E06" w:rsidP="00135E06">
            <w:pPr>
              <w:pStyle w:val="oobe-Table-Number-L1"/>
            </w:pPr>
          </w:p>
        </w:tc>
        <w:tc>
          <w:tcPr>
            <w:tcW w:w="4111" w:type="dxa"/>
          </w:tcPr>
          <w:p w14:paraId="1CA0A8DE" w14:textId="77777777" w:rsidR="00135E06" w:rsidRPr="00135E06" w:rsidRDefault="00135E06" w:rsidP="00135E06">
            <w:pPr>
              <w:pStyle w:val="oobe-Table-Text"/>
            </w:pPr>
            <w:r w:rsidRPr="00135E06">
              <w:t>From the devices blade select iOS/</w:t>
            </w:r>
            <w:proofErr w:type="spellStart"/>
            <w:r w:rsidRPr="00135E06">
              <w:t>iPadOS</w:t>
            </w:r>
            <w:proofErr w:type="spellEnd"/>
          </w:p>
        </w:tc>
        <w:tc>
          <w:tcPr>
            <w:tcW w:w="4111" w:type="dxa"/>
          </w:tcPr>
          <w:p w14:paraId="5A7B1541" w14:textId="77777777" w:rsidR="00135E06" w:rsidRDefault="00982EF0" w:rsidP="00135E06">
            <w:pPr>
              <w:pStyle w:val="oobe-Table-Text"/>
            </w:pPr>
            <w:r w:rsidRPr="00113A18">
              <w:rPr>
                <w:noProof/>
              </w:rPr>
              <w:object w:dxaOrig="3735" w:dyaOrig="4155" w14:anchorId="0355A8BE">
                <v:shape id="_x0000_i1026" type="#_x0000_t75" alt="A screenshot of a cell phone&#10;&#10;&#10;&#10;&#10;&#10;Description automatically generated" style="width:186.75pt;height:207.75pt;mso-width-percent:0;mso-height-percent:0;mso-width-percent:0;mso-height-percent:0" o:ole="">
                  <v:imagedata r:id="rId33" o:title=""/>
                </v:shape>
                <o:OLEObject Type="Embed" ProgID="PBrush" ShapeID="_x0000_i1026" DrawAspect="Content" ObjectID="_1689669676" r:id="rId34"/>
              </w:object>
            </w:r>
          </w:p>
        </w:tc>
      </w:tr>
      <w:tr w:rsidR="00135E06" w14:paraId="6BB84652" w14:textId="77777777" w:rsidTr="00135E06">
        <w:tc>
          <w:tcPr>
            <w:tcW w:w="851" w:type="dxa"/>
          </w:tcPr>
          <w:p w14:paraId="60EFEB2A" w14:textId="77777777" w:rsidR="00135E06" w:rsidRDefault="00135E06" w:rsidP="00135E06">
            <w:pPr>
              <w:pStyle w:val="oobe-Table-Number-L1"/>
            </w:pPr>
          </w:p>
        </w:tc>
        <w:tc>
          <w:tcPr>
            <w:tcW w:w="4111" w:type="dxa"/>
          </w:tcPr>
          <w:p w14:paraId="6F1D9567" w14:textId="77777777" w:rsidR="00135E06" w:rsidRPr="00135E06" w:rsidRDefault="00135E06" w:rsidP="00135E06">
            <w:pPr>
              <w:pStyle w:val="oobe-Table-Text"/>
            </w:pPr>
            <w:r w:rsidRPr="00135E06">
              <w:t>From the iOS/</w:t>
            </w:r>
            <w:proofErr w:type="spellStart"/>
            <w:r w:rsidRPr="00135E06">
              <w:t>iPadOS</w:t>
            </w:r>
            <w:proofErr w:type="spellEnd"/>
            <w:r w:rsidRPr="00135E06">
              <w:t xml:space="preserve"> blade select iOS/</w:t>
            </w:r>
            <w:proofErr w:type="spellStart"/>
            <w:r w:rsidRPr="00135E06">
              <w:t>iPadOS</w:t>
            </w:r>
            <w:proofErr w:type="spellEnd"/>
            <w:r w:rsidRPr="00135E06">
              <w:t xml:space="preserve"> enrolment</w:t>
            </w:r>
          </w:p>
        </w:tc>
        <w:tc>
          <w:tcPr>
            <w:tcW w:w="4111" w:type="dxa"/>
          </w:tcPr>
          <w:p w14:paraId="5CF986E1" w14:textId="77777777" w:rsidR="00135E06" w:rsidRDefault="00982EF0" w:rsidP="00135E06">
            <w:pPr>
              <w:pStyle w:val="oobe-Table-Text"/>
            </w:pPr>
            <w:r w:rsidRPr="00113A18">
              <w:rPr>
                <w:noProof/>
              </w:rPr>
              <w:object w:dxaOrig="3615" w:dyaOrig="2985" w14:anchorId="4A83D18C">
                <v:shape id="_x0000_i1027" type="#_x0000_t75" alt="A screenshot of a cell phone&#10;&#10;&#10;&#10;&#10;&#10;Description automatically generated" style="width:180.75pt;height:149.25pt;mso-width-percent:0;mso-height-percent:0;mso-width-percent:0;mso-height-percent:0" o:ole="">
                  <v:imagedata r:id="rId35" o:title=""/>
                </v:shape>
                <o:OLEObject Type="Embed" ProgID="PBrush" ShapeID="_x0000_i1027" DrawAspect="Content" ObjectID="_1689669677" r:id="rId36"/>
              </w:object>
            </w:r>
          </w:p>
        </w:tc>
      </w:tr>
      <w:tr w:rsidR="00135E06" w14:paraId="246079BD" w14:textId="77777777" w:rsidTr="00135E06">
        <w:tc>
          <w:tcPr>
            <w:tcW w:w="851" w:type="dxa"/>
          </w:tcPr>
          <w:p w14:paraId="176E96CD" w14:textId="77777777" w:rsidR="00135E06" w:rsidRDefault="00135E06" w:rsidP="00135E06">
            <w:pPr>
              <w:pStyle w:val="oobe-Table-Number-L1"/>
            </w:pPr>
          </w:p>
        </w:tc>
        <w:tc>
          <w:tcPr>
            <w:tcW w:w="4111" w:type="dxa"/>
          </w:tcPr>
          <w:p w14:paraId="089BF63E" w14:textId="77777777" w:rsidR="00135E06" w:rsidRPr="00135E06" w:rsidRDefault="00135E06" w:rsidP="00135E06">
            <w:pPr>
              <w:pStyle w:val="oobe-Table-Text"/>
            </w:pPr>
            <w:r w:rsidRPr="00135E06">
              <w:t>Under Bulk enrolment methods select Enrolment program tokens</w:t>
            </w:r>
          </w:p>
        </w:tc>
        <w:tc>
          <w:tcPr>
            <w:tcW w:w="4111" w:type="dxa"/>
          </w:tcPr>
          <w:p w14:paraId="62424BBD" w14:textId="77777777" w:rsidR="00135E06" w:rsidRDefault="00135E06" w:rsidP="00135E06">
            <w:pPr>
              <w:pStyle w:val="oobe-Table-Text"/>
            </w:pPr>
            <w:r w:rsidRPr="00A44F82">
              <w:rPr>
                <w:noProof/>
              </w:rPr>
              <w:drawing>
                <wp:inline distT="0" distB="0" distL="0" distR="0" wp14:anchorId="40B25F4C" wp14:editId="15FED056">
                  <wp:extent cx="2473325" cy="819785"/>
                  <wp:effectExtent l="0" t="0" r="3175" b="0"/>
                  <wp:docPr id="18" name="Picture 18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screenshot of a cell phone&#10;&#10;Description automatically generated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81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E06" w14:paraId="39AC6A4F" w14:textId="77777777" w:rsidTr="00135E06">
        <w:tc>
          <w:tcPr>
            <w:tcW w:w="851" w:type="dxa"/>
          </w:tcPr>
          <w:p w14:paraId="242B069A" w14:textId="77777777" w:rsidR="00135E06" w:rsidRDefault="00135E06" w:rsidP="00135E06">
            <w:pPr>
              <w:pStyle w:val="oobe-Table-Number-L1"/>
            </w:pPr>
          </w:p>
        </w:tc>
        <w:tc>
          <w:tcPr>
            <w:tcW w:w="4111" w:type="dxa"/>
          </w:tcPr>
          <w:p w14:paraId="21A90B9A" w14:textId="77777777" w:rsidR="00135E06" w:rsidRPr="00135E06" w:rsidRDefault="00135E06" w:rsidP="00135E06">
            <w:pPr>
              <w:pStyle w:val="oobe-Table-Text"/>
            </w:pPr>
            <w:r w:rsidRPr="00135E06">
              <w:t>Select the Token name for the appropriate Apple ID</w:t>
            </w:r>
          </w:p>
        </w:tc>
        <w:tc>
          <w:tcPr>
            <w:tcW w:w="4111" w:type="dxa"/>
          </w:tcPr>
          <w:p w14:paraId="6D2EDBA0" w14:textId="77777777" w:rsidR="00135E06" w:rsidRPr="00A44F82" w:rsidRDefault="00135E06" w:rsidP="00135E06">
            <w:pPr>
              <w:pStyle w:val="oobe-Table-Text"/>
            </w:pPr>
            <w:r w:rsidRPr="00493079">
              <w:rPr>
                <w:noProof/>
              </w:rPr>
              <w:drawing>
                <wp:inline distT="0" distB="0" distL="0" distR="0" wp14:anchorId="6B8B3208" wp14:editId="560B3EFD">
                  <wp:extent cx="2473325" cy="443230"/>
                  <wp:effectExtent l="0" t="0" r="3175" b="0"/>
                  <wp:docPr id="6" name="Picture 6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close up of a logo&#10;&#10;Description automatically generated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44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E06" w14:paraId="21213DB7" w14:textId="77777777" w:rsidTr="00135E06">
        <w:tc>
          <w:tcPr>
            <w:tcW w:w="851" w:type="dxa"/>
          </w:tcPr>
          <w:p w14:paraId="267722CE" w14:textId="77777777" w:rsidR="00135E06" w:rsidRDefault="00135E06" w:rsidP="00135E06">
            <w:pPr>
              <w:pStyle w:val="oobe-Table-Number-L1"/>
            </w:pPr>
          </w:p>
        </w:tc>
        <w:tc>
          <w:tcPr>
            <w:tcW w:w="4111" w:type="dxa"/>
          </w:tcPr>
          <w:p w14:paraId="437F04F7" w14:textId="77777777" w:rsidR="00135E06" w:rsidRPr="00135E06" w:rsidRDefault="00135E06" w:rsidP="00135E06">
            <w:pPr>
              <w:pStyle w:val="oobe-Table-Text"/>
            </w:pPr>
            <w:r w:rsidRPr="00135E06">
              <w:t>Select Renew token</w:t>
            </w:r>
          </w:p>
        </w:tc>
        <w:tc>
          <w:tcPr>
            <w:tcW w:w="4111" w:type="dxa"/>
          </w:tcPr>
          <w:p w14:paraId="7AEE402F" w14:textId="77777777" w:rsidR="00135E06" w:rsidRPr="00A44F82" w:rsidRDefault="00982EF0" w:rsidP="00135E06">
            <w:pPr>
              <w:pStyle w:val="oobe-Table-Text"/>
            </w:pPr>
            <w:r w:rsidRPr="00113A18">
              <w:rPr>
                <w:noProof/>
              </w:rPr>
              <w:object w:dxaOrig="5820" w:dyaOrig="615" w14:anchorId="087C40E9">
                <v:shape id="_x0000_i1028" type="#_x0000_t75" alt="" style="width:195pt;height:20.25pt;mso-width-percent:0;mso-height-percent:0;mso-width-percent:0;mso-height-percent:0" o:ole="">
                  <v:imagedata r:id="rId39" o:title=""/>
                </v:shape>
                <o:OLEObject Type="Embed" ProgID="PBrush" ShapeID="_x0000_i1028" DrawAspect="Content" ObjectID="_1689669678" r:id="rId40"/>
              </w:object>
            </w:r>
          </w:p>
        </w:tc>
      </w:tr>
      <w:tr w:rsidR="00135E06" w14:paraId="1D0CAF49" w14:textId="77777777" w:rsidTr="00135E06">
        <w:tc>
          <w:tcPr>
            <w:tcW w:w="851" w:type="dxa"/>
          </w:tcPr>
          <w:p w14:paraId="13496C07" w14:textId="77777777" w:rsidR="00135E06" w:rsidRDefault="00135E06" w:rsidP="00135E06">
            <w:pPr>
              <w:pStyle w:val="oobe-Table-Number-L1"/>
            </w:pPr>
          </w:p>
        </w:tc>
        <w:tc>
          <w:tcPr>
            <w:tcW w:w="4111" w:type="dxa"/>
          </w:tcPr>
          <w:p w14:paraId="02C1F428" w14:textId="77777777" w:rsidR="00135E06" w:rsidRPr="00135E06" w:rsidRDefault="00135E06" w:rsidP="00135E06">
            <w:pPr>
              <w:pStyle w:val="oobe-Table-Text"/>
            </w:pPr>
            <w:r w:rsidRPr="00135E06">
              <w:t>From the Renew token page select the file you downloaded at step 4 as the Apple token</w:t>
            </w:r>
          </w:p>
        </w:tc>
        <w:tc>
          <w:tcPr>
            <w:tcW w:w="4111" w:type="dxa"/>
          </w:tcPr>
          <w:p w14:paraId="65C04B11" w14:textId="77777777" w:rsidR="00135E06" w:rsidRDefault="00982EF0" w:rsidP="00135E06">
            <w:pPr>
              <w:pStyle w:val="oobe-Table-Text"/>
            </w:pPr>
            <w:r w:rsidRPr="00113A18">
              <w:rPr>
                <w:noProof/>
              </w:rPr>
              <w:object w:dxaOrig="11790" w:dyaOrig="5910" w14:anchorId="33A86587">
                <v:shape id="_x0000_i1029" type="#_x0000_t75" alt="A screenshot of a cell phone&#10;&#10;&#10;&#10;&#10;&#10;Description automatically generated" style="width:194.25pt;height:97.5pt;mso-width-percent:0;mso-height-percent:0;mso-width-percent:0;mso-height-percent:0" o:ole="">
                  <v:imagedata r:id="rId41" o:title=""/>
                </v:shape>
                <o:OLEObject Type="Embed" ProgID="PBrush" ShapeID="_x0000_i1029" DrawAspect="Content" ObjectID="_1689669679" r:id="rId42"/>
              </w:object>
            </w:r>
          </w:p>
        </w:tc>
      </w:tr>
      <w:tr w:rsidR="00135E06" w14:paraId="712312C3" w14:textId="77777777" w:rsidTr="00135E06">
        <w:tc>
          <w:tcPr>
            <w:tcW w:w="851" w:type="dxa"/>
          </w:tcPr>
          <w:p w14:paraId="0AAD416A" w14:textId="77777777" w:rsidR="00135E06" w:rsidRDefault="00135E06" w:rsidP="00135E06">
            <w:pPr>
              <w:pStyle w:val="oobe-Table-Number-L1"/>
            </w:pPr>
          </w:p>
        </w:tc>
        <w:tc>
          <w:tcPr>
            <w:tcW w:w="4111" w:type="dxa"/>
          </w:tcPr>
          <w:p w14:paraId="33B33455" w14:textId="77777777" w:rsidR="00135E06" w:rsidRPr="00135E06" w:rsidRDefault="00135E06" w:rsidP="00135E06">
            <w:pPr>
              <w:pStyle w:val="oobe-Table-Text"/>
            </w:pPr>
            <w:r w:rsidRPr="00135E06">
              <w:t>Select Next</w:t>
            </w:r>
          </w:p>
        </w:tc>
        <w:tc>
          <w:tcPr>
            <w:tcW w:w="4111" w:type="dxa"/>
          </w:tcPr>
          <w:p w14:paraId="7CEB7CE3" w14:textId="77777777" w:rsidR="00135E06" w:rsidRDefault="00135E06" w:rsidP="00135E06">
            <w:pPr>
              <w:pStyle w:val="oobe-Table-Text"/>
            </w:pPr>
            <w:r w:rsidRPr="00DA749B">
              <w:rPr>
                <w:noProof/>
              </w:rPr>
              <w:drawing>
                <wp:inline distT="0" distB="0" distL="0" distR="0" wp14:anchorId="19557EE9" wp14:editId="7FF264CB">
                  <wp:extent cx="2229161" cy="466790"/>
                  <wp:effectExtent l="0" t="0" r="0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E06" w14:paraId="37B3FFBB" w14:textId="77777777" w:rsidTr="00135E06">
        <w:tc>
          <w:tcPr>
            <w:tcW w:w="851" w:type="dxa"/>
          </w:tcPr>
          <w:p w14:paraId="6993BE3F" w14:textId="77777777" w:rsidR="00135E06" w:rsidRDefault="00135E06" w:rsidP="00135E06">
            <w:pPr>
              <w:pStyle w:val="oobe-Table-Number-L1"/>
            </w:pPr>
          </w:p>
        </w:tc>
        <w:tc>
          <w:tcPr>
            <w:tcW w:w="4111" w:type="dxa"/>
          </w:tcPr>
          <w:p w14:paraId="63F65705" w14:textId="77777777" w:rsidR="00135E06" w:rsidRPr="00135E06" w:rsidRDefault="00135E06" w:rsidP="00135E06">
            <w:pPr>
              <w:pStyle w:val="oobe-Table-Text"/>
            </w:pPr>
            <w:r w:rsidRPr="00135E06">
              <w:t>Select Create</w:t>
            </w:r>
          </w:p>
        </w:tc>
        <w:tc>
          <w:tcPr>
            <w:tcW w:w="4111" w:type="dxa"/>
          </w:tcPr>
          <w:p w14:paraId="7C753660" w14:textId="77777777" w:rsidR="00135E06" w:rsidRPr="00DA749B" w:rsidRDefault="00135E06" w:rsidP="00135E06">
            <w:pPr>
              <w:pStyle w:val="oobe-Table-Text"/>
            </w:pPr>
            <w:r w:rsidRPr="006B53AA">
              <w:rPr>
                <w:noProof/>
              </w:rPr>
              <w:drawing>
                <wp:inline distT="0" distB="0" distL="0" distR="0" wp14:anchorId="1111A9C6" wp14:editId="6DAAC54D">
                  <wp:extent cx="2095792" cy="419158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2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A06EFF" w14:textId="77777777" w:rsidR="002E028E" w:rsidRDefault="002E028E" w:rsidP="0048304B">
      <w:pPr>
        <w:pStyle w:val="oobe-Para-L1"/>
      </w:pPr>
    </w:p>
    <w:sectPr w:rsidR="002E028E" w:rsidSect="00180FF5">
      <w:headerReference w:type="default" r:id="rId45"/>
      <w:footerReference w:type="default" r:id="rId46"/>
      <w:pgSz w:w="11907" w:h="16839" w:code="9"/>
      <w:pgMar w:top="1418" w:right="1418" w:bottom="141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7D95A" w14:textId="77777777" w:rsidR="00113A18" w:rsidRDefault="00113A18" w:rsidP="008C5E3B">
      <w:r>
        <w:separator/>
      </w:r>
    </w:p>
  </w:endnote>
  <w:endnote w:type="continuationSeparator" w:id="0">
    <w:p w14:paraId="6BED72B1" w14:textId="77777777" w:rsidR="00113A18" w:rsidRDefault="00113A18" w:rsidP="008C5E3B">
      <w:r>
        <w:continuationSeparator/>
      </w:r>
    </w:p>
  </w:endnote>
  <w:endnote w:type="continuationNotice" w:id="1">
    <w:p w14:paraId="5A47C896" w14:textId="77777777" w:rsidR="00982EF0" w:rsidRDefault="00982E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uli">
    <w:altName w:val="Calibri"/>
    <w:charset w:val="00"/>
    <w:family w:val="auto"/>
    <w:pitch w:val="variable"/>
    <w:sig w:usb0="A00000EF" w:usb1="4000204B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0F10D" w14:textId="34DF7350" w:rsidR="00EA3D70" w:rsidRDefault="001F53B2" w:rsidP="005C4753">
    <w:pPr>
      <w:pStyle w:val="oobe-Footer-Right"/>
    </w:pPr>
    <w:sdt>
      <w:sdtPr>
        <w:alias w:val="Title"/>
        <w:tag w:val=""/>
        <w:id w:val="2097590252"/>
        <w:placeholder>
          <w:docPart w:val="9125726444F145CA869EFA808374C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977F7">
          <w:t>Protected Utility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6CD9C" w14:textId="77777777" w:rsidR="0057432E" w:rsidRDefault="005743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AFCCA" w14:textId="77777777" w:rsidR="0057432E" w:rsidRDefault="0057432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B8029" w14:textId="6BF27158" w:rsidR="00EA3D70" w:rsidRPr="00EC2176" w:rsidRDefault="00EA3D70" w:rsidP="00EC2176">
    <w:pPr>
      <w:pStyle w:val="oobe-Footer-Right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616E06F" wp14:editId="46ACD44C">
              <wp:simplePos x="0" y="0"/>
              <wp:positionH relativeFrom="column">
                <wp:align>right</wp:align>
              </wp:positionH>
              <wp:positionV relativeFrom="paragraph">
                <wp:posOffset>0</wp:posOffset>
              </wp:positionV>
              <wp:extent cx="900000" cy="0"/>
              <wp:effectExtent l="0" t="19050" r="14605" b="3810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000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ABEFB41" id="Straight Connector 20" o:spid="_x0000_s1026" style="position:absolute;z-index:251668480;visibility:visible;mso-wrap-style:squar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margin" from="19.65pt,0" to="90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" strokecolor="#091c33 [3212]" strokeweight="4.5pt"/>
          </w:pict>
        </mc:Fallback>
      </mc:AlternateContent>
    </w:r>
    <w:sdt>
      <w:sdtPr>
        <w:alias w:val="Title"/>
        <w:tag w:val=""/>
        <w:id w:val="-1459022867"/>
        <w:placeholder>
          <w:docPart w:val="9992C0596E744CADB75BE59009D6EE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977F7">
          <w:t>Protected Utility</w:t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D7E7B" w14:textId="645C1448" w:rsidR="00EA3D70" w:rsidRDefault="00EA3D70" w:rsidP="00DE7DE7">
    <w:pPr>
      <w:pStyle w:val="oobe-Footer-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F593682" wp14:editId="4C8CFD55">
              <wp:simplePos x="0" y="0"/>
              <wp:positionH relativeFrom="column">
                <wp:align>right</wp:align>
              </wp:positionH>
              <wp:positionV relativeFrom="paragraph">
                <wp:posOffset>0</wp:posOffset>
              </wp:positionV>
              <wp:extent cx="900000" cy="0"/>
              <wp:effectExtent l="0" t="19050" r="52705" b="3810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000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562BC91" id="Straight Connector 19" o:spid="_x0000_s1026" style="position:absolute;z-index:251666432;visibility:visible;mso-wrap-style:squar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margin" from="19.65pt,0" to="90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" strokecolor="#091c33 [3212]" strokeweight="4.5pt"/>
          </w:pict>
        </mc:Fallback>
      </mc:AlternateContent>
    </w:r>
    <w:sdt>
      <w:sdtPr>
        <w:alias w:val="Title"/>
        <w:tag w:val=""/>
        <w:id w:val="1443648646"/>
        <w:placeholder>
          <w:docPart w:val="65EA5429617D492E82B56F54384F2D7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977F7">
          <w:t>Protected Utility</w:t>
        </w:r>
      </w:sdtContent>
    </w:sdt>
  </w:p>
  <w:p w14:paraId="0F3A0EFA" w14:textId="77777777" w:rsidR="00EA3D70" w:rsidRDefault="008C0351" w:rsidP="008A603B">
    <w:pPr>
      <w:pStyle w:val="oobe-Footer-Right"/>
    </w:pPr>
    <w:fldSimple w:instr="DOCPROPERTY  oobe-Classification  \* MERGEFORMAT">
      <w:r w:rsidR="00E906D2">
        <w:t xml:space="preserve"> 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2597C" w14:textId="2AAE74EB" w:rsidR="00EA3D70" w:rsidRPr="00EC2176" w:rsidRDefault="00EA3D70" w:rsidP="00EC2176">
    <w:pPr>
      <w:pStyle w:val="oobe-Footer-Right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9AD2EB6" wp14:editId="63E5D821">
              <wp:simplePos x="0" y="0"/>
              <wp:positionH relativeFrom="column">
                <wp:align>right</wp:align>
              </wp:positionH>
              <wp:positionV relativeFrom="paragraph">
                <wp:posOffset>0</wp:posOffset>
              </wp:positionV>
              <wp:extent cx="900000" cy="0"/>
              <wp:effectExtent l="0" t="19050" r="14605" b="3810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000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E12C856" id="Straight Connector 23" o:spid="_x0000_s1026" style="position:absolute;z-index:251670528;visibility:visible;mso-wrap-style:squar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margin" from="19.65pt,0" to="90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" strokecolor="#091c33 [3212]" strokeweight="4.5pt"/>
          </w:pict>
        </mc:Fallback>
      </mc:AlternateContent>
    </w:r>
    <w:sdt>
      <w:sdtPr>
        <w:alias w:val="Title"/>
        <w:tag w:val=""/>
        <w:id w:val="-363974368"/>
        <w:placeholder>
          <w:docPart w:val="D6D35B55DC694F8591CD767DE4A1912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977F7">
          <w:t>Protected Utility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E522C" w14:textId="77777777" w:rsidR="00113A18" w:rsidRDefault="00113A18" w:rsidP="008C5E3B">
      <w:r>
        <w:separator/>
      </w:r>
    </w:p>
  </w:footnote>
  <w:footnote w:type="continuationSeparator" w:id="0">
    <w:p w14:paraId="3FD9177F" w14:textId="77777777" w:rsidR="00113A18" w:rsidRDefault="00113A18" w:rsidP="008C5E3B">
      <w:r>
        <w:continuationSeparator/>
      </w:r>
    </w:p>
  </w:footnote>
  <w:footnote w:type="continuationNotice" w:id="1">
    <w:p w14:paraId="62C006A6" w14:textId="77777777" w:rsidR="00982EF0" w:rsidRDefault="00982E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64"/>
      <w:gridCol w:w="907"/>
    </w:tblGrid>
    <w:tr w:rsidR="00EA3D70" w14:paraId="712DD202" w14:textId="77777777" w:rsidTr="003640AD">
      <w:trPr>
        <w:cantSplit/>
      </w:trPr>
      <w:tc>
        <w:tcPr>
          <w:tcW w:w="4360" w:type="dxa"/>
        </w:tcPr>
        <w:p w14:paraId="197B68AE" w14:textId="77777777" w:rsidR="00EA3D70" w:rsidRDefault="008C0351" w:rsidP="003640AD">
          <w:pPr>
            <w:pStyle w:val="oobe-Header-Horizontal"/>
          </w:pPr>
          <w:fldSimple w:instr="STYLEREF  &quot;Heading 1,Heading 1(oobe)&quot;  \* MERGEFORMAT">
            <w:r w:rsidR="00E906D2">
              <w:rPr>
                <w:noProof/>
              </w:rPr>
              <w:t>Type the Heading Text Here</w:t>
            </w:r>
          </w:fldSimple>
        </w:p>
      </w:tc>
      <w:tc>
        <w:tcPr>
          <w:tcW w:w="500" w:type="pct"/>
        </w:tcPr>
        <w:p w14:paraId="2E6B9B33" w14:textId="77777777" w:rsidR="00EA3D70" w:rsidRDefault="00EA3D70" w:rsidP="003640AD">
          <w:pPr>
            <w:pStyle w:val="oobe-Header-Horizontal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4</w:t>
          </w:r>
          <w:r w:rsidRPr="005C4753">
            <w:fldChar w:fldCharType="end"/>
          </w:r>
        </w:p>
      </w:tc>
    </w:tr>
  </w:tbl>
  <w:p w14:paraId="05DE98CE" w14:textId="77777777" w:rsidR="00EA3D70" w:rsidRDefault="00EA3D70" w:rsidP="003640AD">
    <w:pPr>
      <w:pStyle w:val="oobe-Header-Horizontal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9AE5082" wp14:editId="2F538F8D">
          <wp:simplePos x="0" y="0"/>
          <wp:positionH relativeFrom="column">
            <wp:posOffset>5463540</wp:posOffset>
          </wp:positionH>
          <wp:positionV relativeFrom="paragraph">
            <wp:posOffset>131445</wp:posOffset>
          </wp:positionV>
          <wp:extent cx="1085215" cy="456565"/>
          <wp:effectExtent l="0" t="9525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5400000">
                    <a:off x="0" y="0"/>
                    <a:ext cx="1085215" cy="456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3"/>
      <w:gridCol w:w="3023"/>
      <w:gridCol w:w="3025"/>
    </w:tblGrid>
    <w:tr w:rsidR="00EA3D70" w14:paraId="59050000" w14:textId="77777777" w:rsidTr="00275A76">
      <w:trPr>
        <w:cantSplit/>
      </w:trPr>
      <w:tc>
        <w:tcPr>
          <w:tcW w:w="1666" w:type="pct"/>
        </w:tcPr>
        <w:p w14:paraId="4D791B02" w14:textId="77777777" w:rsidR="00EA3D70" w:rsidRDefault="008C0351" w:rsidP="004E7921">
          <w:pPr>
            <w:pStyle w:val="oobe-Header-Left"/>
          </w:pPr>
          <w:fldSimple w:instr="STYLEREF  &quot;Heading 1,Heading 1(oobe)&quot;  \* MERGEFORMAT">
            <w:r w:rsidR="00E906D2">
              <w:rPr>
                <w:noProof/>
              </w:rPr>
              <w:t>Type the Heading Text Here</w:t>
            </w:r>
          </w:fldSimple>
        </w:p>
      </w:tc>
      <w:tc>
        <w:tcPr>
          <w:tcW w:w="1666" w:type="pct"/>
        </w:tcPr>
        <w:p w14:paraId="3A0DF352" w14:textId="77777777" w:rsidR="00EA3D70" w:rsidRDefault="00EA3D70" w:rsidP="001A4BE8">
          <w:pPr>
            <w:pStyle w:val="oobe-Header-Centred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2</w:t>
          </w:r>
          <w:r w:rsidRPr="005C4753">
            <w:fldChar w:fldCharType="end"/>
          </w:r>
        </w:p>
      </w:tc>
      <w:tc>
        <w:tcPr>
          <w:tcW w:w="1667" w:type="pct"/>
          <w:tcMar>
            <w:right w:w="57" w:type="dxa"/>
          </w:tcMar>
        </w:tcPr>
        <w:p w14:paraId="443C513A" w14:textId="77777777" w:rsidR="00EA3D70" w:rsidRPr="005C4753" w:rsidRDefault="00EA3D70" w:rsidP="004E7921">
          <w:pPr>
            <w:pStyle w:val="oobe-Header-Right"/>
          </w:pPr>
          <w:r>
            <w:rPr>
              <w:noProof/>
            </w:rPr>
            <w:drawing>
              <wp:inline distT="0" distB="0" distL="0" distR="0" wp14:anchorId="33B6E5AC" wp14:editId="0A95BBF9">
                <wp:extent cx="486000" cy="180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6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FDDE95A" w14:textId="77777777" w:rsidR="00EA3D70" w:rsidRDefault="00EA3D70" w:rsidP="000B52A5">
    <w:pPr>
      <w:pStyle w:val="oobe-Header-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65E37" w14:textId="77777777" w:rsidR="0057432E" w:rsidRDefault="0057432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3"/>
      <w:gridCol w:w="3023"/>
      <w:gridCol w:w="3025"/>
    </w:tblGrid>
    <w:tr w:rsidR="00EA3D70" w14:paraId="4865A604" w14:textId="77777777" w:rsidTr="00275A76">
      <w:trPr>
        <w:cantSplit/>
      </w:trPr>
      <w:tc>
        <w:tcPr>
          <w:tcW w:w="1666" w:type="pct"/>
        </w:tcPr>
        <w:p w14:paraId="4F95B14A" w14:textId="77777777" w:rsidR="00EA3D70" w:rsidRDefault="00EA3D70" w:rsidP="004E7921">
          <w:pPr>
            <w:pStyle w:val="oobe-Header-Left"/>
          </w:pPr>
        </w:p>
      </w:tc>
      <w:tc>
        <w:tcPr>
          <w:tcW w:w="1666" w:type="pct"/>
        </w:tcPr>
        <w:p w14:paraId="3CBF551A" w14:textId="77777777" w:rsidR="00EA3D70" w:rsidRDefault="00EA3D70" w:rsidP="001A4BE8">
          <w:pPr>
            <w:pStyle w:val="oobe-Header-Centred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2</w:t>
          </w:r>
          <w:r w:rsidRPr="005C4753">
            <w:fldChar w:fldCharType="end"/>
          </w:r>
        </w:p>
      </w:tc>
      <w:tc>
        <w:tcPr>
          <w:tcW w:w="1667" w:type="pct"/>
          <w:tcMar>
            <w:right w:w="57" w:type="dxa"/>
          </w:tcMar>
        </w:tcPr>
        <w:p w14:paraId="13308B88" w14:textId="77777777" w:rsidR="00EA3D70" w:rsidRPr="005C4753" w:rsidRDefault="00EA3D70" w:rsidP="004E7921">
          <w:pPr>
            <w:pStyle w:val="oobe-Header-Right"/>
          </w:pPr>
          <w:r>
            <w:rPr>
              <w:noProof/>
            </w:rPr>
            <w:drawing>
              <wp:inline distT="0" distB="0" distL="0" distR="0" wp14:anchorId="2D58F3AF" wp14:editId="48894B34">
                <wp:extent cx="486000" cy="1800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6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E9EB779" w14:textId="77777777" w:rsidR="00EA3D70" w:rsidRDefault="00EA3D70" w:rsidP="000B52A5">
    <w:pPr>
      <w:pStyle w:val="oobe-Header-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3"/>
      <w:gridCol w:w="3023"/>
      <w:gridCol w:w="3025"/>
    </w:tblGrid>
    <w:tr w:rsidR="00EA3D70" w14:paraId="303F6080" w14:textId="77777777" w:rsidTr="00275A76">
      <w:trPr>
        <w:cantSplit/>
      </w:trPr>
      <w:tc>
        <w:tcPr>
          <w:tcW w:w="1666" w:type="pct"/>
        </w:tcPr>
        <w:p w14:paraId="30C35D6E" w14:textId="77777777" w:rsidR="00EA3D70" w:rsidRDefault="00EA3D70" w:rsidP="004E7921">
          <w:pPr>
            <w:pStyle w:val="oobe-Header-Left"/>
          </w:pPr>
        </w:p>
      </w:tc>
      <w:tc>
        <w:tcPr>
          <w:tcW w:w="1666" w:type="pct"/>
        </w:tcPr>
        <w:p w14:paraId="51E4156F" w14:textId="77777777" w:rsidR="00EA3D70" w:rsidRDefault="00EA3D70" w:rsidP="001A4BE8">
          <w:pPr>
            <w:pStyle w:val="oobe-Header-Centred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2</w:t>
          </w:r>
          <w:r w:rsidRPr="005C4753">
            <w:fldChar w:fldCharType="end"/>
          </w:r>
        </w:p>
      </w:tc>
      <w:tc>
        <w:tcPr>
          <w:tcW w:w="1667" w:type="pct"/>
          <w:tcMar>
            <w:right w:w="57" w:type="dxa"/>
          </w:tcMar>
        </w:tcPr>
        <w:p w14:paraId="36172050" w14:textId="77777777" w:rsidR="00EA3D70" w:rsidRPr="005C4753" w:rsidRDefault="00EA3D70" w:rsidP="004E7921">
          <w:pPr>
            <w:pStyle w:val="oobe-Header-Right"/>
          </w:pPr>
          <w:r>
            <w:rPr>
              <w:noProof/>
            </w:rPr>
            <w:drawing>
              <wp:inline distT="0" distB="0" distL="0" distR="0" wp14:anchorId="57DF7321" wp14:editId="32509D3E">
                <wp:extent cx="486000" cy="180000"/>
                <wp:effectExtent l="0" t="0" r="0" b="0"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6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A65D443" w14:textId="77777777" w:rsidR="00EA3D70" w:rsidRDefault="00EA3D70" w:rsidP="000B52A5">
    <w:pPr>
      <w:pStyle w:val="oobe-Header-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2CA1B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6C81B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827293"/>
    <w:multiLevelType w:val="multilevel"/>
    <w:tmpl w:val="B874EF9C"/>
    <w:numStyleLink w:val="oobe-Para-Bullet-ListStyle"/>
  </w:abstractNum>
  <w:abstractNum w:abstractNumId="3" w15:restartNumberingAfterBreak="0">
    <w:nsid w:val="04782B8A"/>
    <w:multiLevelType w:val="multilevel"/>
    <w:tmpl w:val="2686485E"/>
    <w:styleLink w:val="oobe-Table-Num-ListStyl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oobe-Table-Number-L1"/>
      <w:lvlText w:val="%2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2">
      <w:start w:val="1"/>
      <w:numFmt w:val="lowerLetter"/>
      <w:pStyle w:val="oobe-Table-Number-L2"/>
      <w:lvlText w:val="%3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3">
      <w:start w:val="1"/>
      <w:numFmt w:val="lowerRoman"/>
      <w:pStyle w:val="oobe-Table-Number-L3"/>
      <w:lvlText w:val="%4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7587108"/>
    <w:multiLevelType w:val="multilevel"/>
    <w:tmpl w:val="378A10EA"/>
    <w:styleLink w:val="oobe-Table-Bullet-ListStyle"/>
    <w:lvl w:ilvl="0">
      <w:start w:val="1"/>
      <w:numFmt w:val="bullet"/>
      <w:pStyle w:val="oobe-Table-Bullet-L1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pStyle w:val="oobe-Table-Bullet-L2"/>
      <w:lvlText w:val="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>
      <w:start w:val="1"/>
      <w:numFmt w:val="bullet"/>
      <w:pStyle w:val="oobe-Table-Bullet-L2-Alt"/>
      <w:lvlText w:val="ο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color w:val="auto"/>
      </w:rPr>
    </w:lvl>
    <w:lvl w:ilvl="3">
      <w:start w:val="1"/>
      <w:numFmt w:val="bullet"/>
      <w:pStyle w:val="oobe-Table-Bullet-L3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B65497E"/>
    <w:multiLevelType w:val="multilevel"/>
    <w:tmpl w:val="B874EF9C"/>
    <w:numStyleLink w:val="oobe-Para-Bullet-ListStyle"/>
  </w:abstractNum>
  <w:abstractNum w:abstractNumId="6" w15:restartNumberingAfterBreak="0">
    <w:nsid w:val="0EDE1E2C"/>
    <w:multiLevelType w:val="multilevel"/>
    <w:tmpl w:val="C00ABF28"/>
    <w:styleLink w:val="oobe-ListParagraph"/>
    <w:lvl w:ilvl="0">
      <w:start w:val="1"/>
      <w:numFmt w:val="decimal"/>
      <w:pStyle w:val="o-Para-L1"/>
      <w:lvlText w:val="%1."/>
      <w:lvlJc w:val="left"/>
      <w:pPr>
        <w:ind w:left="1134" w:hanging="567"/>
      </w:pPr>
      <w:rPr>
        <w:rFonts w:hint="default"/>
        <w:b w:val="0"/>
      </w:rPr>
    </w:lvl>
    <w:lvl w:ilvl="1">
      <w:start w:val="1"/>
      <w:numFmt w:val="lowerLetter"/>
      <w:pStyle w:val="o-Para-L2"/>
      <w:lvlText w:val="%2."/>
      <w:lvlJc w:val="left"/>
      <w:pPr>
        <w:tabs>
          <w:tab w:val="num" w:pos="1134"/>
        </w:tabs>
        <w:ind w:left="1491" w:hanging="357"/>
      </w:pPr>
      <w:rPr>
        <w:rFonts w:hint="default"/>
        <w:b w:val="0"/>
        <w:i w:val="0"/>
      </w:rPr>
    </w:lvl>
    <w:lvl w:ilvl="2">
      <w:start w:val="1"/>
      <w:numFmt w:val="lowerRoman"/>
      <w:pStyle w:val="o-Para-L3"/>
      <w:lvlText w:val="%3."/>
      <w:lvlJc w:val="left"/>
      <w:pPr>
        <w:tabs>
          <w:tab w:val="num" w:pos="1491"/>
        </w:tabs>
        <w:ind w:left="1848" w:hanging="357"/>
      </w:pPr>
      <w:rPr>
        <w:rFonts w:hint="default"/>
        <w:color w:val="auto"/>
      </w:rPr>
    </w:lvl>
    <w:lvl w:ilvl="3">
      <w:start w:val="1"/>
      <w:numFmt w:val="bullet"/>
      <w:pStyle w:val="o-Para-L4"/>
      <w:lvlText w:val=""/>
      <w:lvlJc w:val="left"/>
      <w:pPr>
        <w:ind w:left="2206" w:hanging="358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5201284"/>
    <w:multiLevelType w:val="singleLevel"/>
    <w:tmpl w:val="0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nsid w:val="195A46DB"/>
    <w:multiLevelType w:val="multilevel"/>
    <w:tmpl w:val="B874EF9C"/>
    <w:numStyleLink w:val="oobe-Para-Bullet-ListStyle"/>
  </w:abstractNum>
  <w:abstractNum w:abstractNumId="9" w15:restartNumberingAfterBreak="0">
    <w:nsid w:val="1DE8022F"/>
    <w:multiLevelType w:val="multilevel"/>
    <w:tmpl w:val="378A10EA"/>
    <w:numStyleLink w:val="oobe-Table-Bullet-ListStyle"/>
  </w:abstractNum>
  <w:abstractNum w:abstractNumId="10" w15:restartNumberingAfterBreak="0">
    <w:nsid w:val="1F537921"/>
    <w:multiLevelType w:val="multilevel"/>
    <w:tmpl w:val="378A10EA"/>
    <w:numStyleLink w:val="oobe-Table-Bullet-ListStyle"/>
  </w:abstractNum>
  <w:abstractNum w:abstractNumId="11" w15:restartNumberingAfterBreak="0">
    <w:nsid w:val="273250B4"/>
    <w:multiLevelType w:val="hybridMultilevel"/>
    <w:tmpl w:val="E3F27114"/>
    <w:styleLink w:val="Headngs"/>
    <w:lvl w:ilvl="0" w:tplc="66B0064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93ABFA0">
      <w:start w:val="1"/>
      <w:numFmt w:val="bullet"/>
      <w:lvlText w:val="o"/>
      <w:lvlJc w:val="left"/>
      <w:pPr>
        <w:ind w:left="851" w:hanging="284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C132A"/>
    <w:multiLevelType w:val="multilevel"/>
    <w:tmpl w:val="83362B9C"/>
    <w:styleLink w:val="oobe-Headings-Numbered-ListStyle"/>
    <w:lvl w:ilvl="0">
      <w:start w:val="1"/>
      <w:numFmt w:val="decimal"/>
      <w:pStyle w:val="oobe-Heading-Numbered-L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oobe-Heading-Numbered-L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oobe-Heading-Numbered-L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oobe-Heading-Numbered-L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</w:abstractNum>
  <w:abstractNum w:abstractNumId="13" w15:restartNumberingAfterBreak="0">
    <w:nsid w:val="32DD18A1"/>
    <w:multiLevelType w:val="multilevel"/>
    <w:tmpl w:val="237E19C2"/>
    <w:numStyleLink w:val="oobe-Para-Num-ListStyle"/>
  </w:abstractNum>
  <w:abstractNum w:abstractNumId="14" w15:restartNumberingAfterBreak="0">
    <w:nsid w:val="33C717A6"/>
    <w:multiLevelType w:val="multilevel"/>
    <w:tmpl w:val="237E19C2"/>
    <w:styleLink w:val="oobe-Para-Num-ListStyl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oobe-Para-Num-L1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Letter"/>
      <w:pStyle w:val="oobe-Para-Num-L2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lowerRoman"/>
      <w:pStyle w:val="oobe-Para-Num-L3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3AB209C9"/>
    <w:multiLevelType w:val="multilevel"/>
    <w:tmpl w:val="378A10EA"/>
    <w:numStyleLink w:val="oobe-Table-Bullet-ListStyle"/>
  </w:abstractNum>
  <w:abstractNum w:abstractNumId="16" w15:restartNumberingAfterBreak="0">
    <w:nsid w:val="589E6505"/>
    <w:multiLevelType w:val="multilevel"/>
    <w:tmpl w:val="2686485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5E7D3E95"/>
    <w:multiLevelType w:val="multilevel"/>
    <w:tmpl w:val="ED28CC38"/>
    <w:styleLink w:val="HeadingListStyle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5B63EE6"/>
    <w:multiLevelType w:val="multilevel"/>
    <w:tmpl w:val="B874EF9C"/>
    <w:styleLink w:val="oobe-Para-Bullet-ListStyle"/>
    <w:lvl w:ilvl="0">
      <w:start w:val="1"/>
      <w:numFmt w:val="bullet"/>
      <w:pStyle w:val="oobe-Bullet-L1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1">
      <w:start w:val="1"/>
      <w:numFmt w:val="bullet"/>
      <w:pStyle w:val="oobe-Bullet-L2"/>
      <w:lvlText w:val="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bullet"/>
      <w:pStyle w:val="oobe-Bullet-L2-Alt"/>
      <w:lvlText w:val="ο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pStyle w:val="oobe-Bullet-L3"/>
      <w:lvlText w:val="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664835DB"/>
    <w:multiLevelType w:val="multilevel"/>
    <w:tmpl w:val="B874EF9C"/>
    <w:numStyleLink w:val="oobe-Para-Bullet-ListStyle"/>
  </w:abstractNum>
  <w:abstractNum w:abstractNumId="20" w15:restartNumberingAfterBreak="0">
    <w:nsid w:val="6BB26654"/>
    <w:multiLevelType w:val="multilevel"/>
    <w:tmpl w:val="B874EF9C"/>
    <w:numStyleLink w:val="oobe-Para-Bullet-ListStyle"/>
  </w:abstractNum>
  <w:abstractNum w:abstractNumId="21" w15:restartNumberingAfterBreak="0">
    <w:nsid w:val="7C5D54FD"/>
    <w:multiLevelType w:val="multilevel"/>
    <w:tmpl w:val="B874EF9C"/>
    <w:numStyleLink w:val="oobe-Para-Bullet-ListStyle"/>
  </w:abstractNum>
  <w:num w:numId="1">
    <w:abstractNumId w:val="14"/>
  </w:num>
  <w:num w:numId="2">
    <w:abstractNumId w:val="18"/>
  </w:num>
  <w:num w:numId="3">
    <w:abstractNumId w:val="4"/>
  </w:num>
  <w:num w:numId="4">
    <w:abstractNumId w:val="3"/>
  </w:num>
  <w:num w:numId="5">
    <w:abstractNumId w:val="11"/>
  </w:num>
  <w:num w:numId="6">
    <w:abstractNumId w:val="17"/>
  </w:num>
  <w:num w:numId="7">
    <w:abstractNumId w:val="3"/>
  </w:num>
  <w:num w:numId="8">
    <w:abstractNumId w:val="13"/>
  </w:num>
  <w:num w:numId="9">
    <w:abstractNumId w:val="5"/>
  </w:num>
  <w:num w:numId="10">
    <w:abstractNumId w:val="15"/>
  </w:num>
  <w:num w:numId="11">
    <w:abstractNumId w:val="12"/>
  </w:num>
  <w:num w:numId="12">
    <w:abstractNumId w:val="12"/>
  </w:num>
  <w:num w:numId="13">
    <w:abstractNumId w:val="1"/>
  </w:num>
  <w:num w:numId="14">
    <w:abstractNumId w:val="0"/>
  </w:num>
  <w:num w:numId="15">
    <w:abstractNumId w:val="16"/>
  </w:num>
  <w:num w:numId="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</w:num>
  <w:num w:numId="18">
    <w:abstractNumId w:val="20"/>
  </w:num>
  <w:num w:numId="19">
    <w:abstractNumId w:val="8"/>
  </w:num>
  <w:num w:numId="20">
    <w:abstractNumId w:val="2"/>
  </w:num>
  <w:num w:numId="21">
    <w:abstractNumId w:val="21"/>
  </w:num>
  <w:num w:numId="22">
    <w:abstractNumId w:val="9"/>
  </w:num>
  <w:num w:numId="23">
    <w:abstractNumId w:val="10"/>
  </w:num>
  <w:num w:numId="24">
    <w:abstractNumId w:val="6"/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formsDesign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2E"/>
    <w:rsid w:val="00011FE5"/>
    <w:rsid w:val="00012C68"/>
    <w:rsid w:val="00020BFE"/>
    <w:rsid w:val="0002130D"/>
    <w:rsid w:val="00024262"/>
    <w:rsid w:val="0003467D"/>
    <w:rsid w:val="00040B02"/>
    <w:rsid w:val="00045935"/>
    <w:rsid w:val="000472D3"/>
    <w:rsid w:val="000479E3"/>
    <w:rsid w:val="000537CF"/>
    <w:rsid w:val="000571A0"/>
    <w:rsid w:val="000648B3"/>
    <w:rsid w:val="000740E7"/>
    <w:rsid w:val="00075E08"/>
    <w:rsid w:val="000910F5"/>
    <w:rsid w:val="00092ADE"/>
    <w:rsid w:val="00092B78"/>
    <w:rsid w:val="00094D2A"/>
    <w:rsid w:val="000A3C91"/>
    <w:rsid w:val="000B05FD"/>
    <w:rsid w:val="000B0F26"/>
    <w:rsid w:val="000B52A5"/>
    <w:rsid w:val="000B57A7"/>
    <w:rsid w:val="000B6BF6"/>
    <w:rsid w:val="000C2002"/>
    <w:rsid w:val="000C3B7E"/>
    <w:rsid w:val="000C5E67"/>
    <w:rsid w:val="000D04B8"/>
    <w:rsid w:val="000D30DF"/>
    <w:rsid w:val="000D57A6"/>
    <w:rsid w:val="000D5A01"/>
    <w:rsid w:val="000E59C2"/>
    <w:rsid w:val="000F1219"/>
    <w:rsid w:val="000F52D4"/>
    <w:rsid w:val="000F69B4"/>
    <w:rsid w:val="0011108B"/>
    <w:rsid w:val="00113A18"/>
    <w:rsid w:val="00120525"/>
    <w:rsid w:val="00120541"/>
    <w:rsid w:val="00122076"/>
    <w:rsid w:val="00122F33"/>
    <w:rsid w:val="0012472B"/>
    <w:rsid w:val="001257D0"/>
    <w:rsid w:val="00125CB0"/>
    <w:rsid w:val="00126E78"/>
    <w:rsid w:val="00130E3E"/>
    <w:rsid w:val="00134665"/>
    <w:rsid w:val="001351AB"/>
    <w:rsid w:val="00135E06"/>
    <w:rsid w:val="00137307"/>
    <w:rsid w:val="0014059D"/>
    <w:rsid w:val="001429D8"/>
    <w:rsid w:val="00167E8A"/>
    <w:rsid w:val="00180FF5"/>
    <w:rsid w:val="00183675"/>
    <w:rsid w:val="00185241"/>
    <w:rsid w:val="001852AC"/>
    <w:rsid w:val="0019107C"/>
    <w:rsid w:val="00194659"/>
    <w:rsid w:val="001A0597"/>
    <w:rsid w:val="001A22EB"/>
    <w:rsid w:val="001A4BE8"/>
    <w:rsid w:val="001A5EB5"/>
    <w:rsid w:val="001B38C7"/>
    <w:rsid w:val="001B79C3"/>
    <w:rsid w:val="001D00ED"/>
    <w:rsid w:val="001D142A"/>
    <w:rsid w:val="001E2351"/>
    <w:rsid w:val="001F53B2"/>
    <w:rsid w:val="001F55CF"/>
    <w:rsid w:val="001F5BC3"/>
    <w:rsid w:val="0021300C"/>
    <w:rsid w:val="00216823"/>
    <w:rsid w:val="00227201"/>
    <w:rsid w:val="00231127"/>
    <w:rsid w:val="00233B44"/>
    <w:rsid w:val="00236E37"/>
    <w:rsid w:val="00237448"/>
    <w:rsid w:val="00240651"/>
    <w:rsid w:val="00242BBB"/>
    <w:rsid w:val="00243089"/>
    <w:rsid w:val="002510A8"/>
    <w:rsid w:val="00262386"/>
    <w:rsid w:val="00274B4C"/>
    <w:rsid w:val="00275A76"/>
    <w:rsid w:val="00280516"/>
    <w:rsid w:val="00287793"/>
    <w:rsid w:val="00293A70"/>
    <w:rsid w:val="00296227"/>
    <w:rsid w:val="002A0365"/>
    <w:rsid w:val="002A0724"/>
    <w:rsid w:val="002A385E"/>
    <w:rsid w:val="002A5BF7"/>
    <w:rsid w:val="002B109D"/>
    <w:rsid w:val="002C0641"/>
    <w:rsid w:val="002C1453"/>
    <w:rsid w:val="002E028E"/>
    <w:rsid w:val="002F47C2"/>
    <w:rsid w:val="002F4B27"/>
    <w:rsid w:val="002F52F2"/>
    <w:rsid w:val="003008EB"/>
    <w:rsid w:val="00304735"/>
    <w:rsid w:val="00312229"/>
    <w:rsid w:val="00334A2B"/>
    <w:rsid w:val="00337862"/>
    <w:rsid w:val="00346CC7"/>
    <w:rsid w:val="00350481"/>
    <w:rsid w:val="0036176A"/>
    <w:rsid w:val="003640AD"/>
    <w:rsid w:val="0037234C"/>
    <w:rsid w:val="00375046"/>
    <w:rsid w:val="003761A4"/>
    <w:rsid w:val="00395942"/>
    <w:rsid w:val="0039769A"/>
    <w:rsid w:val="003A2D2C"/>
    <w:rsid w:val="003B36E1"/>
    <w:rsid w:val="003C2A96"/>
    <w:rsid w:val="003C4323"/>
    <w:rsid w:val="003D544F"/>
    <w:rsid w:val="003D64A7"/>
    <w:rsid w:val="003D6C0B"/>
    <w:rsid w:val="003E7642"/>
    <w:rsid w:val="003F11A8"/>
    <w:rsid w:val="003F42C9"/>
    <w:rsid w:val="003F4577"/>
    <w:rsid w:val="003F6679"/>
    <w:rsid w:val="003F6B8A"/>
    <w:rsid w:val="00406D7B"/>
    <w:rsid w:val="004105B3"/>
    <w:rsid w:val="004110D6"/>
    <w:rsid w:val="0041165B"/>
    <w:rsid w:val="0042518D"/>
    <w:rsid w:val="0044438F"/>
    <w:rsid w:val="00445113"/>
    <w:rsid w:val="00453351"/>
    <w:rsid w:val="00454EB6"/>
    <w:rsid w:val="004574F1"/>
    <w:rsid w:val="00460D44"/>
    <w:rsid w:val="00476242"/>
    <w:rsid w:val="00480A60"/>
    <w:rsid w:val="0048304B"/>
    <w:rsid w:val="00491390"/>
    <w:rsid w:val="00493006"/>
    <w:rsid w:val="00496586"/>
    <w:rsid w:val="004A093C"/>
    <w:rsid w:val="004A4FC2"/>
    <w:rsid w:val="004A6164"/>
    <w:rsid w:val="004B1C7F"/>
    <w:rsid w:val="004C185B"/>
    <w:rsid w:val="004C5896"/>
    <w:rsid w:val="004D0980"/>
    <w:rsid w:val="004D348C"/>
    <w:rsid w:val="004E181F"/>
    <w:rsid w:val="004E7921"/>
    <w:rsid w:val="004F23E4"/>
    <w:rsid w:val="00502FF0"/>
    <w:rsid w:val="005145B4"/>
    <w:rsid w:val="00521E6F"/>
    <w:rsid w:val="00523CFF"/>
    <w:rsid w:val="00531A0A"/>
    <w:rsid w:val="0053322D"/>
    <w:rsid w:val="005416E7"/>
    <w:rsid w:val="00545762"/>
    <w:rsid w:val="00550FEC"/>
    <w:rsid w:val="00562562"/>
    <w:rsid w:val="005635C0"/>
    <w:rsid w:val="005639D9"/>
    <w:rsid w:val="00565408"/>
    <w:rsid w:val="0057432E"/>
    <w:rsid w:val="005977F7"/>
    <w:rsid w:val="005B06FB"/>
    <w:rsid w:val="005B2FA3"/>
    <w:rsid w:val="005B3BF2"/>
    <w:rsid w:val="005C180B"/>
    <w:rsid w:val="005C4753"/>
    <w:rsid w:val="005D071A"/>
    <w:rsid w:val="005D56EE"/>
    <w:rsid w:val="005D67D7"/>
    <w:rsid w:val="005E5896"/>
    <w:rsid w:val="005E65C8"/>
    <w:rsid w:val="005F31ED"/>
    <w:rsid w:val="005F7AE1"/>
    <w:rsid w:val="00603933"/>
    <w:rsid w:val="00605310"/>
    <w:rsid w:val="006167BA"/>
    <w:rsid w:val="0062440A"/>
    <w:rsid w:val="00644395"/>
    <w:rsid w:val="0064643C"/>
    <w:rsid w:val="00646FEE"/>
    <w:rsid w:val="00650103"/>
    <w:rsid w:val="00652605"/>
    <w:rsid w:val="00681CB0"/>
    <w:rsid w:val="00685944"/>
    <w:rsid w:val="00685FCD"/>
    <w:rsid w:val="00691A5B"/>
    <w:rsid w:val="006B33CF"/>
    <w:rsid w:val="006B54F4"/>
    <w:rsid w:val="006C218A"/>
    <w:rsid w:val="006C2329"/>
    <w:rsid w:val="006C7334"/>
    <w:rsid w:val="006D3251"/>
    <w:rsid w:val="006E1F40"/>
    <w:rsid w:val="006E27E1"/>
    <w:rsid w:val="006E49BE"/>
    <w:rsid w:val="006E6CBC"/>
    <w:rsid w:val="006F7685"/>
    <w:rsid w:val="00724DEE"/>
    <w:rsid w:val="00727076"/>
    <w:rsid w:val="00733A74"/>
    <w:rsid w:val="00743861"/>
    <w:rsid w:val="00744E1D"/>
    <w:rsid w:val="007465D0"/>
    <w:rsid w:val="00757F93"/>
    <w:rsid w:val="007703DB"/>
    <w:rsid w:val="00772A7A"/>
    <w:rsid w:val="00784A8C"/>
    <w:rsid w:val="00791F7A"/>
    <w:rsid w:val="007A14AE"/>
    <w:rsid w:val="007A4C43"/>
    <w:rsid w:val="007A648C"/>
    <w:rsid w:val="007B4AE9"/>
    <w:rsid w:val="007C296F"/>
    <w:rsid w:val="007C67A0"/>
    <w:rsid w:val="007C7D56"/>
    <w:rsid w:val="007D41C5"/>
    <w:rsid w:val="007E104E"/>
    <w:rsid w:val="007E4C61"/>
    <w:rsid w:val="007E7627"/>
    <w:rsid w:val="007F7311"/>
    <w:rsid w:val="00810B4C"/>
    <w:rsid w:val="00815D03"/>
    <w:rsid w:val="00822427"/>
    <w:rsid w:val="0082534F"/>
    <w:rsid w:val="00831849"/>
    <w:rsid w:val="00843939"/>
    <w:rsid w:val="00847A59"/>
    <w:rsid w:val="00857F28"/>
    <w:rsid w:val="00865AA6"/>
    <w:rsid w:val="0086603E"/>
    <w:rsid w:val="00893A57"/>
    <w:rsid w:val="00895AD6"/>
    <w:rsid w:val="008A3789"/>
    <w:rsid w:val="008A603B"/>
    <w:rsid w:val="008A6B65"/>
    <w:rsid w:val="008B3A66"/>
    <w:rsid w:val="008B3B8F"/>
    <w:rsid w:val="008C0351"/>
    <w:rsid w:val="008C5E3B"/>
    <w:rsid w:val="008C5E87"/>
    <w:rsid w:val="008C645B"/>
    <w:rsid w:val="008C6DDF"/>
    <w:rsid w:val="008D122E"/>
    <w:rsid w:val="008D1F4C"/>
    <w:rsid w:val="008D30E8"/>
    <w:rsid w:val="008D5D48"/>
    <w:rsid w:val="008E6940"/>
    <w:rsid w:val="008F4A3A"/>
    <w:rsid w:val="009065C4"/>
    <w:rsid w:val="00912244"/>
    <w:rsid w:val="00914ED5"/>
    <w:rsid w:val="0093290B"/>
    <w:rsid w:val="009758A0"/>
    <w:rsid w:val="00982EF0"/>
    <w:rsid w:val="00983F70"/>
    <w:rsid w:val="00987C72"/>
    <w:rsid w:val="00990798"/>
    <w:rsid w:val="00991595"/>
    <w:rsid w:val="00995879"/>
    <w:rsid w:val="009A6B89"/>
    <w:rsid w:val="009C4DE2"/>
    <w:rsid w:val="009D34B1"/>
    <w:rsid w:val="009E1A51"/>
    <w:rsid w:val="009F01D7"/>
    <w:rsid w:val="009F6DB1"/>
    <w:rsid w:val="00A02273"/>
    <w:rsid w:val="00A0273D"/>
    <w:rsid w:val="00A11C2E"/>
    <w:rsid w:val="00A12523"/>
    <w:rsid w:val="00A23216"/>
    <w:rsid w:val="00A26405"/>
    <w:rsid w:val="00A27E2E"/>
    <w:rsid w:val="00A44242"/>
    <w:rsid w:val="00A569C6"/>
    <w:rsid w:val="00A57732"/>
    <w:rsid w:val="00A61F2D"/>
    <w:rsid w:val="00A72F8D"/>
    <w:rsid w:val="00A74306"/>
    <w:rsid w:val="00A81B00"/>
    <w:rsid w:val="00A839C1"/>
    <w:rsid w:val="00A86126"/>
    <w:rsid w:val="00A87389"/>
    <w:rsid w:val="00A91859"/>
    <w:rsid w:val="00A93276"/>
    <w:rsid w:val="00AA051C"/>
    <w:rsid w:val="00AB68AB"/>
    <w:rsid w:val="00AC5D95"/>
    <w:rsid w:val="00AC695B"/>
    <w:rsid w:val="00AE5451"/>
    <w:rsid w:val="00AE612E"/>
    <w:rsid w:val="00AF133C"/>
    <w:rsid w:val="00AF3EF5"/>
    <w:rsid w:val="00B018A3"/>
    <w:rsid w:val="00B24087"/>
    <w:rsid w:val="00B24950"/>
    <w:rsid w:val="00B27981"/>
    <w:rsid w:val="00B348B9"/>
    <w:rsid w:val="00B36DFA"/>
    <w:rsid w:val="00B40519"/>
    <w:rsid w:val="00B41804"/>
    <w:rsid w:val="00B42D20"/>
    <w:rsid w:val="00B60CF0"/>
    <w:rsid w:val="00B62398"/>
    <w:rsid w:val="00B70B3B"/>
    <w:rsid w:val="00B804B9"/>
    <w:rsid w:val="00B83CEA"/>
    <w:rsid w:val="00B90FEB"/>
    <w:rsid w:val="00B9158C"/>
    <w:rsid w:val="00B9327C"/>
    <w:rsid w:val="00BA33CE"/>
    <w:rsid w:val="00BA794A"/>
    <w:rsid w:val="00BE5499"/>
    <w:rsid w:val="00BE54EF"/>
    <w:rsid w:val="00BE76EC"/>
    <w:rsid w:val="00BF06A3"/>
    <w:rsid w:val="00BF4346"/>
    <w:rsid w:val="00C06DEF"/>
    <w:rsid w:val="00C13485"/>
    <w:rsid w:val="00C15F75"/>
    <w:rsid w:val="00C16221"/>
    <w:rsid w:val="00C31CE3"/>
    <w:rsid w:val="00C32474"/>
    <w:rsid w:val="00C356FA"/>
    <w:rsid w:val="00C3796D"/>
    <w:rsid w:val="00C42F97"/>
    <w:rsid w:val="00C43CF1"/>
    <w:rsid w:val="00C5083B"/>
    <w:rsid w:val="00C51BA8"/>
    <w:rsid w:val="00C53C83"/>
    <w:rsid w:val="00C53DAD"/>
    <w:rsid w:val="00C56AF3"/>
    <w:rsid w:val="00C62DDA"/>
    <w:rsid w:val="00C717EE"/>
    <w:rsid w:val="00C7539C"/>
    <w:rsid w:val="00C75855"/>
    <w:rsid w:val="00C86E6F"/>
    <w:rsid w:val="00C92E71"/>
    <w:rsid w:val="00CA1152"/>
    <w:rsid w:val="00CA4093"/>
    <w:rsid w:val="00CB36B8"/>
    <w:rsid w:val="00CB721B"/>
    <w:rsid w:val="00CC1F8E"/>
    <w:rsid w:val="00CC282F"/>
    <w:rsid w:val="00CE0A18"/>
    <w:rsid w:val="00CE53AF"/>
    <w:rsid w:val="00CE6643"/>
    <w:rsid w:val="00CE7066"/>
    <w:rsid w:val="00CF0234"/>
    <w:rsid w:val="00CF26A0"/>
    <w:rsid w:val="00CF40BB"/>
    <w:rsid w:val="00CF5589"/>
    <w:rsid w:val="00CF5F92"/>
    <w:rsid w:val="00D00ED3"/>
    <w:rsid w:val="00D22156"/>
    <w:rsid w:val="00D2692E"/>
    <w:rsid w:val="00D3737C"/>
    <w:rsid w:val="00D41F60"/>
    <w:rsid w:val="00D42DCB"/>
    <w:rsid w:val="00D46F0E"/>
    <w:rsid w:val="00D621EC"/>
    <w:rsid w:val="00D65996"/>
    <w:rsid w:val="00D65BEC"/>
    <w:rsid w:val="00D6703D"/>
    <w:rsid w:val="00D7006B"/>
    <w:rsid w:val="00D74F4C"/>
    <w:rsid w:val="00D77288"/>
    <w:rsid w:val="00D96413"/>
    <w:rsid w:val="00D9745B"/>
    <w:rsid w:val="00DA3930"/>
    <w:rsid w:val="00DA505A"/>
    <w:rsid w:val="00DB2DD8"/>
    <w:rsid w:val="00DC52D9"/>
    <w:rsid w:val="00DE7DE7"/>
    <w:rsid w:val="00DF0B07"/>
    <w:rsid w:val="00DF128D"/>
    <w:rsid w:val="00E0680A"/>
    <w:rsid w:val="00E14730"/>
    <w:rsid w:val="00E15783"/>
    <w:rsid w:val="00E16B3D"/>
    <w:rsid w:val="00E22C44"/>
    <w:rsid w:val="00E3028D"/>
    <w:rsid w:val="00E3246F"/>
    <w:rsid w:val="00E42DC3"/>
    <w:rsid w:val="00E47C5A"/>
    <w:rsid w:val="00E56FD8"/>
    <w:rsid w:val="00E61447"/>
    <w:rsid w:val="00E66EB0"/>
    <w:rsid w:val="00E71FF1"/>
    <w:rsid w:val="00E906D2"/>
    <w:rsid w:val="00E90845"/>
    <w:rsid w:val="00E9185C"/>
    <w:rsid w:val="00E925FC"/>
    <w:rsid w:val="00E951DB"/>
    <w:rsid w:val="00E96966"/>
    <w:rsid w:val="00EA3D70"/>
    <w:rsid w:val="00EA51A1"/>
    <w:rsid w:val="00EB2E6C"/>
    <w:rsid w:val="00EB5DB5"/>
    <w:rsid w:val="00EB77D9"/>
    <w:rsid w:val="00EC1085"/>
    <w:rsid w:val="00EC12FA"/>
    <w:rsid w:val="00EC2176"/>
    <w:rsid w:val="00EE69B8"/>
    <w:rsid w:val="00EF5A6A"/>
    <w:rsid w:val="00F108AF"/>
    <w:rsid w:val="00F20435"/>
    <w:rsid w:val="00F229B0"/>
    <w:rsid w:val="00F425A6"/>
    <w:rsid w:val="00F5058C"/>
    <w:rsid w:val="00F6529E"/>
    <w:rsid w:val="00F76632"/>
    <w:rsid w:val="00F833D7"/>
    <w:rsid w:val="00F85461"/>
    <w:rsid w:val="00F91465"/>
    <w:rsid w:val="00F954CA"/>
    <w:rsid w:val="00FB2E6F"/>
    <w:rsid w:val="00FB6443"/>
    <w:rsid w:val="00FD2B13"/>
    <w:rsid w:val="00FD67B5"/>
    <w:rsid w:val="00FD7A1F"/>
    <w:rsid w:val="00FE0415"/>
    <w:rsid w:val="00FE4827"/>
    <w:rsid w:val="00FF753F"/>
    <w:rsid w:val="729EA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5D046A11"/>
  <w15:docId w15:val="{D33CECF0-416F-4D7D-BD6F-A5092D41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9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99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uiPriority="22" w:qFormat="1"/>
    <w:lsdException w:name="Emphasis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99" w:qFormat="1"/>
    <w:lsdException w:name="Subtle Reference" w:uiPriority="31" w:qFormat="1"/>
    <w:lsdException w:name="Intense Reference" w:uiPriority="99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53B2"/>
    <w:rPr>
      <w:rFonts w:asciiTheme="minorHAnsi" w:hAnsiTheme="minorHAnsi"/>
      <w:sz w:val="22"/>
    </w:rPr>
  </w:style>
  <w:style w:type="paragraph" w:styleId="Heading1">
    <w:name w:val="heading 1"/>
    <w:aliases w:val="Heading 1(oobe)"/>
    <w:basedOn w:val="oobe-Title"/>
    <w:next w:val="Normal"/>
    <w:link w:val="Heading1Char"/>
    <w:qFormat/>
    <w:rsid w:val="001F53B2"/>
    <w:pPr>
      <w:keepNext/>
      <w:keepLines/>
      <w:pageBreakBefore/>
      <w:spacing w:after="100"/>
      <w:outlineLvl w:val="0"/>
    </w:pPr>
    <w:rPr>
      <w:rFonts w:eastAsiaTheme="majorEastAsia" w:cstheme="majorBidi"/>
      <w:bCs/>
      <w:szCs w:val="28"/>
    </w:rPr>
  </w:style>
  <w:style w:type="paragraph" w:styleId="Heading2">
    <w:name w:val="heading 2"/>
    <w:aliases w:val="Heading 2(oobe)"/>
    <w:basedOn w:val="oobe-Normal"/>
    <w:next w:val="oobe-Para-L1"/>
    <w:link w:val="Heading2Char"/>
    <w:qFormat/>
    <w:rsid w:val="001F53B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36"/>
      <w:szCs w:val="26"/>
    </w:rPr>
  </w:style>
  <w:style w:type="paragraph" w:styleId="Heading3">
    <w:name w:val="heading 3"/>
    <w:aliases w:val="Heading 3(oobe)"/>
    <w:basedOn w:val="oobe-Normal"/>
    <w:next w:val="oobe-Para-L1"/>
    <w:link w:val="Heading3Char"/>
    <w:qFormat/>
    <w:rsid w:val="001F53B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i/>
      <w:sz w:val="32"/>
    </w:rPr>
  </w:style>
  <w:style w:type="paragraph" w:styleId="Heading4">
    <w:name w:val="heading 4"/>
    <w:aliases w:val="Heading 4(oobe)"/>
    <w:basedOn w:val="oobe-Normal"/>
    <w:next w:val="oobe-Para-L1"/>
    <w:link w:val="Heading4Char"/>
    <w:qFormat/>
    <w:rsid w:val="001F53B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Heading4"/>
    <w:next w:val="Normal"/>
    <w:link w:val="Heading5Char"/>
    <w:uiPriority w:val="9"/>
    <w:semiHidden/>
    <w:rsid w:val="001F53B2"/>
    <w:pPr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1F53B2"/>
    <w:pPr>
      <w:keepNext/>
      <w:outlineLvl w:val="5"/>
    </w:pPr>
    <w:rPr>
      <w:sz w:val="3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1F53B2"/>
    <w:pPr>
      <w:keepNext/>
      <w:outlineLvl w:val="6"/>
    </w:pPr>
    <w:rPr>
      <w:sz w:val="28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1F53B2"/>
    <w:pPr>
      <w:keepNext/>
      <w:outlineLvl w:val="7"/>
    </w:pPr>
    <w:rPr>
      <w:b/>
      <w:bCs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1F53B2"/>
    <w:pPr>
      <w:keepNext/>
      <w:tabs>
        <w:tab w:val="left" w:pos="360"/>
      </w:tabs>
      <w:outlineLvl w:val="8"/>
    </w:pPr>
    <w:rPr>
      <w:i/>
      <w:lang w:eastAsia="zh-CN"/>
    </w:rPr>
  </w:style>
  <w:style w:type="character" w:default="1" w:styleId="DefaultParagraphFont">
    <w:name w:val="Default Paragraph Font"/>
    <w:uiPriority w:val="1"/>
    <w:semiHidden/>
    <w:unhideWhenUsed/>
    <w:rsid w:val="001F53B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F53B2"/>
  </w:style>
  <w:style w:type="character" w:customStyle="1" w:styleId="Heading1Char">
    <w:name w:val="Heading 1 Char"/>
    <w:aliases w:val="Heading 1(oobe) Char"/>
    <w:basedOn w:val="DefaultParagraphFont"/>
    <w:link w:val="Heading1"/>
    <w:rsid w:val="001F53B2"/>
    <w:rPr>
      <w:rFonts w:asciiTheme="majorHAnsi" w:eastAsiaTheme="majorEastAsia" w:hAnsiTheme="majorHAnsi" w:cstheme="majorBidi"/>
      <w:b/>
      <w:bCs/>
      <w:sz w:val="56"/>
      <w:szCs w:val="28"/>
    </w:rPr>
  </w:style>
  <w:style w:type="paragraph" w:customStyle="1" w:styleId="oobe-Title">
    <w:name w:val="oobe-Title"/>
    <w:basedOn w:val="Normal"/>
    <w:next w:val="Normal"/>
    <w:qFormat/>
    <w:rsid w:val="001F53B2"/>
    <w:pPr>
      <w:spacing w:after="400"/>
    </w:pPr>
    <w:rPr>
      <w:rFonts w:asciiTheme="majorHAnsi" w:hAnsiTheme="majorHAnsi"/>
      <w:b/>
      <w:sz w:val="56"/>
    </w:rPr>
  </w:style>
  <w:style w:type="paragraph" w:customStyle="1" w:styleId="oobe-Subtitle">
    <w:name w:val="oobe-Subtitle"/>
    <w:basedOn w:val="oobe-Title"/>
    <w:qFormat/>
    <w:rsid w:val="001F53B2"/>
    <w:pPr>
      <w:spacing w:after="0"/>
    </w:pPr>
  </w:style>
  <w:style w:type="paragraph" w:customStyle="1" w:styleId="oobe-Normal">
    <w:name w:val="oobe-Normal"/>
    <w:basedOn w:val="oobe-Subtitle"/>
    <w:next w:val="oobe-Para-L1"/>
    <w:qFormat/>
    <w:rsid w:val="001F53B2"/>
    <w:pPr>
      <w:spacing w:before="100" w:after="100"/>
    </w:pPr>
    <w:rPr>
      <w:rFonts w:asciiTheme="minorHAnsi" w:hAnsiTheme="minorHAnsi"/>
      <w:b w:val="0"/>
      <w:sz w:val="22"/>
    </w:rPr>
  </w:style>
  <w:style w:type="character" w:customStyle="1" w:styleId="Heading2Char">
    <w:name w:val="Heading 2 Char"/>
    <w:aliases w:val="Heading 2(oobe) Char"/>
    <w:basedOn w:val="DefaultParagraphFont"/>
    <w:link w:val="Heading2"/>
    <w:rsid w:val="001F53B2"/>
    <w:rPr>
      <w:rFonts w:asciiTheme="majorHAnsi" w:eastAsiaTheme="majorEastAsia" w:hAnsiTheme="majorHAnsi" w:cstheme="majorBidi"/>
      <w:b/>
      <w:bCs/>
      <w:sz w:val="36"/>
      <w:szCs w:val="26"/>
    </w:rPr>
  </w:style>
  <w:style w:type="character" w:customStyle="1" w:styleId="Heading3Char">
    <w:name w:val="Heading 3 Char"/>
    <w:aliases w:val="Heading 3(oobe) Char"/>
    <w:basedOn w:val="DefaultParagraphFont"/>
    <w:link w:val="Heading3"/>
    <w:rsid w:val="001F53B2"/>
    <w:rPr>
      <w:rFonts w:asciiTheme="majorHAnsi" w:eastAsiaTheme="majorEastAsia" w:hAnsiTheme="majorHAnsi" w:cstheme="majorBidi"/>
      <w:b/>
      <w:bCs/>
      <w:i/>
      <w:sz w:val="32"/>
    </w:rPr>
  </w:style>
  <w:style w:type="character" w:customStyle="1" w:styleId="Heading4Char">
    <w:name w:val="Heading 4 Char"/>
    <w:aliases w:val="Heading 4(oobe) Char"/>
    <w:basedOn w:val="DefaultParagraphFont"/>
    <w:link w:val="Heading4"/>
    <w:rsid w:val="001F53B2"/>
    <w:rPr>
      <w:rFonts w:asciiTheme="majorHAnsi" w:eastAsiaTheme="majorEastAsia" w:hAnsiTheme="majorHAnsi" w:cstheme="majorBidi"/>
      <w:b/>
      <w:bCs/>
      <w:iCs/>
      <w:sz w:val="22"/>
    </w:rPr>
  </w:style>
  <w:style w:type="paragraph" w:customStyle="1" w:styleId="oobe-Heading1-NonTOC">
    <w:name w:val="oobe-Heading 1-Non TOC"/>
    <w:basedOn w:val="Heading1"/>
    <w:qFormat/>
    <w:rsid w:val="001F53B2"/>
  </w:style>
  <w:style w:type="paragraph" w:customStyle="1" w:styleId="oobe-Heading2-NonTOC">
    <w:name w:val="oobe-Heading 2-Non TOC"/>
    <w:basedOn w:val="Heading2"/>
    <w:qFormat/>
    <w:rsid w:val="001F53B2"/>
  </w:style>
  <w:style w:type="paragraph" w:customStyle="1" w:styleId="oobe-Heading3-NonTOC">
    <w:name w:val="oobe-Heading 3-Non TOC"/>
    <w:basedOn w:val="Heading3"/>
    <w:qFormat/>
    <w:rsid w:val="001F53B2"/>
  </w:style>
  <w:style w:type="paragraph" w:customStyle="1" w:styleId="oobe-Para-L1">
    <w:name w:val="oobe-Para-L1"/>
    <w:basedOn w:val="oobe-Normal"/>
    <w:qFormat/>
    <w:rsid w:val="001F53B2"/>
  </w:style>
  <w:style w:type="paragraph" w:customStyle="1" w:styleId="oobe-Para-L2">
    <w:name w:val="oobe-Para-L2"/>
    <w:basedOn w:val="oobe-Para-L1"/>
    <w:qFormat/>
    <w:rsid w:val="001F53B2"/>
    <w:pPr>
      <w:ind w:left="567"/>
    </w:pPr>
  </w:style>
  <w:style w:type="paragraph" w:customStyle="1" w:styleId="oobe-Para-L3">
    <w:name w:val="oobe-Para-L3"/>
    <w:basedOn w:val="oobe-Para-L1"/>
    <w:qFormat/>
    <w:rsid w:val="001F53B2"/>
    <w:pPr>
      <w:ind w:left="1134"/>
    </w:pPr>
  </w:style>
  <w:style w:type="paragraph" w:customStyle="1" w:styleId="oobe-Para-Num-L1">
    <w:name w:val="oobe-Para-Num-L1"/>
    <w:basedOn w:val="oobe-Para-L1"/>
    <w:qFormat/>
    <w:rsid w:val="001F53B2"/>
    <w:pPr>
      <w:numPr>
        <w:ilvl w:val="1"/>
        <w:numId w:val="8"/>
      </w:numPr>
      <w:spacing w:before="60" w:after="60"/>
    </w:pPr>
  </w:style>
  <w:style w:type="paragraph" w:customStyle="1" w:styleId="oobe-Para-Num-L2">
    <w:name w:val="oobe-Para-Num-L2"/>
    <w:basedOn w:val="oobe-Para-L2"/>
    <w:qFormat/>
    <w:rsid w:val="001F53B2"/>
    <w:pPr>
      <w:numPr>
        <w:ilvl w:val="2"/>
        <w:numId w:val="8"/>
      </w:numPr>
      <w:spacing w:before="60" w:after="60"/>
    </w:pPr>
  </w:style>
  <w:style w:type="paragraph" w:customStyle="1" w:styleId="oobe-Para-Num-L3">
    <w:name w:val="oobe-Para-Num-L3"/>
    <w:basedOn w:val="oobe-Para-L3"/>
    <w:qFormat/>
    <w:rsid w:val="001F53B2"/>
    <w:pPr>
      <w:numPr>
        <w:ilvl w:val="3"/>
        <w:numId w:val="8"/>
      </w:numPr>
      <w:spacing w:before="60" w:after="60"/>
    </w:pPr>
  </w:style>
  <w:style w:type="numbering" w:customStyle="1" w:styleId="oobe-Para-Num-ListStyle">
    <w:name w:val="oobe-Para-Num-List Style"/>
    <w:uiPriority w:val="99"/>
    <w:rsid w:val="001F53B2"/>
    <w:pPr>
      <w:numPr>
        <w:numId w:val="1"/>
      </w:numPr>
    </w:pPr>
  </w:style>
  <w:style w:type="paragraph" w:customStyle="1" w:styleId="oobe-Bullet-L1">
    <w:name w:val="oobe-Bullet-L1"/>
    <w:basedOn w:val="oobe-Para-Num-L1"/>
    <w:qFormat/>
    <w:rsid w:val="001F53B2"/>
    <w:pPr>
      <w:numPr>
        <w:ilvl w:val="0"/>
        <w:numId w:val="21"/>
      </w:numPr>
    </w:pPr>
  </w:style>
  <w:style w:type="paragraph" w:customStyle="1" w:styleId="oobe-Bullet-L2">
    <w:name w:val="oobe-Bullet-L2"/>
    <w:basedOn w:val="oobe-Para-Num-L2"/>
    <w:qFormat/>
    <w:rsid w:val="001F53B2"/>
    <w:pPr>
      <w:numPr>
        <w:ilvl w:val="1"/>
        <w:numId w:val="21"/>
      </w:numPr>
    </w:pPr>
  </w:style>
  <w:style w:type="paragraph" w:customStyle="1" w:styleId="oobe-Bullet-L3">
    <w:name w:val="oobe-Bullet-L3"/>
    <w:basedOn w:val="oobe-Para-Num-L3"/>
    <w:qFormat/>
    <w:rsid w:val="001F53B2"/>
    <w:pPr>
      <w:numPr>
        <w:numId w:val="21"/>
      </w:numPr>
    </w:pPr>
  </w:style>
  <w:style w:type="numbering" w:customStyle="1" w:styleId="oobe-Para-Bullet-ListStyle">
    <w:name w:val="oobe-Para-Bullet-List Style"/>
    <w:uiPriority w:val="99"/>
    <w:rsid w:val="001F53B2"/>
    <w:pPr>
      <w:numPr>
        <w:numId w:val="2"/>
      </w:numPr>
    </w:pPr>
  </w:style>
  <w:style w:type="paragraph" w:customStyle="1" w:styleId="oobe-Footer-Right">
    <w:name w:val="oobe-Footer-Right"/>
    <w:basedOn w:val="oobe-Normal"/>
    <w:qFormat/>
    <w:rsid w:val="001F53B2"/>
    <w:pPr>
      <w:tabs>
        <w:tab w:val="left" w:pos="0"/>
        <w:tab w:val="left" w:pos="1134"/>
      </w:tabs>
      <w:spacing w:before="80"/>
      <w:jc w:val="right"/>
    </w:pPr>
    <w:rPr>
      <w:color w:val="091C33" w:themeColor="background1"/>
      <w:sz w:val="18"/>
    </w:rPr>
  </w:style>
  <w:style w:type="character" w:customStyle="1" w:styleId="oobe-Character-Navy">
    <w:name w:val="oobe-Character-Navy"/>
    <w:basedOn w:val="DefaultParagraphFont"/>
    <w:uiPriority w:val="1"/>
    <w:qFormat/>
    <w:rsid w:val="001F53B2"/>
    <w:rPr>
      <w:b/>
      <w:noProof w:val="0"/>
      <w:color w:val="091C33" w:themeColor="background1"/>
      <w:lang w:val="en-AU"/>
    </w:rPr>
  </w:style>
  <w:style w:type="paragraph" w:customStyle="1" w:styleId="oobe-Header-Horizontal">
    <w:name w:val="oobe-Header-Horizontal"/>
    <w:basedOn w:val="oobe-Footer-Right"/>
    <w:qFormat/>
    <w:rsid w:val="001F53B2"/>
  </w:style>
  <w:style w:type="paragraph" w:customStyle="1" w:styleId="oobe-Header-Centred">
    <w:name w:val="oobe-Header-Centred"/>
    <w:basedOn w:val="oobe-Header-Left"/>
    <w:qFormat/>
    <w:rsid w:val="001F53B2"/>
    <w:pPr>
      <w:jc w:val="center"/>
    </w:pPr>
  </w:style>
  <w:style w:type="paragraph" w:styleId="Header">
    <w:name w:val="header"/>
    <w:basedOn w:val="Normal"/>
    <w:link w:val="HeaderChar"/>
    <w:rsid w:val="001F53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F53B2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rsid w:val="001F53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F53B2"/>
    <w:rPr>
      <w:rFonts w:asciiTheme="minorHAnsi" w:hAnsiTheme="minorHAnsi"/>
      <w:sz w:val="22"/>
    </w:rPr>
  </w:style>
  <w:style w:type="character" w:styleId="PlaceholderText">
    <w:name w:val="Placeholder Text"/>
    <w:basedOn w:val="DefaultParagraphFont"/>
    <w:uiPriority w:val="99"/>
    <w:semiHidden/>
    <w:rsid w:val="001F53B2"/>
    <w:rPr>
      <w:color w:val="666767" w:themeColor="accent4"/>
    </w:rPr>
  </w:style>
  <w:style w:type="paragraph" w:styleId="BalloonText">
    <w:name w:val="Balloon Text"/>
    <w:basedOn w:val="Normal"/>
    <w:link w:val="BalloonTextChar"/>
    <w:rsid w:val="001F53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F53B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F53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obe-Para-LineOnly">
    <w:name w:val="oobe-Para-Line Only"/>
    <w:basedOn w:val="Heading1"/>
    <w:next w:val="oobe-Para-L1"/>
    <w:qFormat/>
    <w:rsid w:val="001F53B2"/>
    <w:pPr>
      <w:pageBreakBefore w:val="0"/>
      <w:spacing w:before="200" w:after="300"/>
      <w:ind w:right="7655"/>
      <w:outlineLvl w:val="9"/>
    </w:pPr>
    <w:rPr>
      <w:b w:val="0"/>
      <w:sz w:val="22"/>
    </w:rPr>
  </w:style>
  <w:style w:type="paragraph" w:customStyle="1" w:styleId="oobe-Table-Heading">
    <w:name w:val="oobe-Table-Heading"/>
    <w:basedOn w:val="oobe-Para-L1"/>
    <w:qFormat/>
    <w:rsid w:val="001F53B2"/>
    <w:pPr>
      <w:keepNext/>
      <w:jc w:val="center"/>
    </w:pPr>
    <w:rPr>
      <w:b/>
      <w:color w:val="F8F8F8" w:themeColor="accent6"/>
      <w:sz w:val="18"/>
    </w:rPr>
  </w:style>
  <w:style w:type="paragraph" w:customStyle="1" w:styleId="oobe-Table-Text">
    <w:name w:val="oobe-Table-Text"/>
    <w:basedOn w:val="oobe-Table-Heading"/>
    <w:qFormat/>
    <w:rsid w:val="001F53B2"/>
    <w:pPr>
      <w:keepNext w:val="0"/>
      <w:jc w:val="left"/>
    </w:pPr>
    <w:rPr>
      <w:b w:val="0"/>
      <w:color w:val="auto"/>
    </w:rPr>
  </w:style>
  <w:style w:type="paragraph" w:customStyle="1" w:styleId="oobe-Table-Bullet-L1">
    <w:name w:val="oobe-Table-Bullet-L1"/>
    <w:basedOn w:val="oobe-Table-Text"/>
    <w:qFormat/>
    <w:rsid w:val="001F53B2"/>
    <w:pPr>
      <w:numPr>
        <w:numId w:val="23"/>
      </w:numPr>
    </w:pPr>
  </w:style>
  <w:style w:type="paragraph" w:customStyle="1" w:styleId="oobe-Table-Bullet-L2">
    <w:name w:val="oobe-Table-Bullet-L2"/>
    <w:basedOn w:val="oobe-Table-Text"/>
    <w:qFormat/>
    <w:rsid w:val="001F53B2"/>
    <w:pPr>
      <w:numPr>
        <w:ilvl w:val="1"/>
        <w:numId w:val="23"/>
      </w:numPr>
    </w:pPr>
  </w:style>
  <w:style w:type="paragraph" w:customStyle="1" w:styleId="oobe-Table-Bullet-L3">
    <w:name w:val="oobe-Table-Bullet-L3"/>
    <w:basedOn w:val="oobe-Table-Text"/>
    <w:qFormat/>
    <w:rsid w:val="001F53B2"/>
    <w:pPr>
      <w:numPr>
        <w:ilvl w:val="3"/>
        <w:numId w:val="23"/>
      </w:numPr>
    </w:pPr>
  </w:style>
  <w:style w:type="numbering" w:customStyle="1" w:styleId="oobe-Table-Bullet-ListStyle">
    <w:name w:val="oobe-Table-Bullet-List Style"/>
    <w:uiPriority w:val="99"/>
    <w:rsid w:val="001F53B2"/>
    <w:pPr>
      <w:numPr>
        <w:numId w:val="3"/>
      </w:numPr>
    </w:pPr>
  </w:style>
  <w:style w:type="table" w:customStyle="1" w:styleId="oobe-Table-Navy">
    <w:name w:val="oobe-Table-Navy"/>
    <w:basedOn w:val="TableNormal"/>
    <w:uiPriority w:val="99"/>
    <w:rsid w:val="001F53B2"/>
    <w:tblPr>
      <w:tblBorders>
        <w:top w:val="single" w:sz="4" w:space="0" w:color="091C33" w:themeColor="background1"/>
        <w:left w:val="dotted" w:sz="4" w:space="0" w:color="091C33" w:themeColor="background1"/>
        <w:bottom w:val="single" w:sz="4" w:space="0" w:color="091C33" w:themeColor="background1"/>
        <w:right w:val="dotted" w:sz="4" w:space="0" w:color="091C33" w:themeColor="background1"/>
        <w:insideH w:val="dotted" w:sz="4" w:space="0" w:color="091C33" w:themeColor="background1"/>
        <w:insideV w:val="single" w:sz="4" w:space="0" w:color="091C33" w:themeColor="background1"/>
      </w:tblBorders>
    </w:tblPr>
    <w:tblStylePr w:type="firstRow">
      <w:tblPr/>
      <w:trPr>
        <w:cantSplit/>
        <w:tblHeader/>
      </w:trPr>
      <w:tcPr>
        <w:tcBorders>
          <w:bottom w:val="single" w:sz="4" w:space="0" w:color="091C33" w:themeColor="background1"/>
          <w:insideV w:val="single" w:sz="4" w:space="0" w:color="F8F8F8" w:themeColor="accent6"/>
        </w:tcBorders>
        <w:shd w:val="clear" w:color="auto" w:fill="091C33" w:themeFill="background1"/>
      </w:tcPr>
    </w:tblStylePr>
  </w:style>
  <w:style w:type="paragraph" w:customStyle="1" w:styleId="oobe-Table-Number-L1">
    <w:name w:val="oobe-Table-Number-L1"/>
    <w:basedOn w:val="oobe-Table-Bullet-L1"/>
    <w:qFormat/>
    <w:rsid w:val="001F53B2"/>
    <w:pPr>
      <w:numPr>
        <w:ilvl w:val="1"/>
        <w:numId w:val="4"/>
      </w:numPr>
    </w:pPr>
  </w:style>
  <w:style w:type="paragraph" w:customStyle="1" w:styleId="oobe-Table-Number-L2">
    <w:name w:val="oobe-Table-Number-L2"/>
    <w:basedOn w:val="oobe-Table-Bullet-L2"/>
    <w:qFormat/>
    <w:rsid w:val="001F53B2"/>
    <w:pPr>
      <w:numPr>
        <w:ilvl w:val="2"/>
        <w:numId w:val="4"/>
      </w:numPr>
    </w:pPr>
  </w:style>
  <w:style w:type="paragraph" w:customStyle="1" w:styleId="oobe-Table-Number-L3">
    <w:name w:val="oobe-Table-Number-L3"/>
    <w:basedOn w:val="oobe-Table-Bullet-L3"/>
    <w:qFormat/>
    <w:rsid w:val="001F53B2"/>
    <w:pPr>
      <w:numPr>
        <w:numId w:val="4"/>
      </w:numPr>
    </w:pPr>
  </w:style>
  <w:style w:type="numbering" w:customStyle="1" w:styleId="oobe-Table-Num-ListStyle">
    <w:name w:val="oobe-Table-Num-List Style"/>
    <w:uiPriority w:val="99"/>
    <w:rsid w:val="001F53B2"/>
    <w:pPr>
      <w:numPr>
        <w:numId w:val="4"/>
      </w:numPr>
    </w:pPr>
  </w:style>
  <w:style w:type="paragraph" w:styleId="Caption">
    <w:name w:val="caption"/>
    <w:aliases w:val="Caption(oobe)"/>
    <w:basedOn w:val="Normal"/>
    <w:next w:val="oobe-Para-L1"/>
    <w:link w:val="CaptionChar"/>
    <w:unhideWhenUsed/>
    <w:qFormat/>
    <w:rsid w:val="001F53B2"/>
    <w:pPr>
      <w:keepNext/>
      <w:spacing w:before="200" w:after="100"/>
      <w:jc w:val="center"/>
    </w:pPr>
    <w:rPr>
      <w:bCs/>
      <w:color w:val="F47821" w:themeColor="text1"/>
      <w:szCs w:val="18"/>
    </w:rPr>
  </w:style>
  <w:style w:type="paragraph" w:customStyle="1" w:styleId="oobe-Para-Emphasis-Orange">
    <w:name w:val="oobe-Para-Emphasis-Orange"/>
    <w:basedOn w:val="oobe-Para-L1"/>
    <w:next w:val="oobe-Para-L1"/>
    <w:qFormat/>
    <w:rsid w:val="001F53B2"/>
    <w:pPr>
      <w:spacing w:after="200"/>
    </w:pPr>
    <w:rPr>
      <w:b/>
      <w:color w:val="F47821" w:themeColor="text1"/>
    </w:rPr>
  </w:style>
  <w:style w:type="paragraph" w:customStyle="1" w:styleId="oobe-Para-Emphasis-Navy">
    <w:name w:val="oobe-Para-Emphasis-Navy"/>
    <w:basedOn w:val="oobe-Para-Emphasis-Orange"/>
    <w:next w:val="oobe-Para-L1"/>
    <w:qFormat/>
    <w:rsid w:val="001F53B2"/>
    <w:rPr>
      <w:color w:val="091C33" w:themeColor="background1"/>
    </w:rPr>
  </w:style>
  <w:style w:type="paragraph" w:customStyle="1" w:styleId="oobe-Para-Emphasis-Grey">
    <w:name w:val="oobe-Para-Emphasis-Grey"/>
    <w:basedOn w:val="oobe-Para-Emphasis-Orange"/>
    <w:next w:val="oobe-Para-L1"/>
    <w:qFormat/>
    <w:rsid w:val="001F53B2"/>
    <w:rPr>
      <w:color w:val="666767" w:themeColor="text2"/>
    </w:rPr>
  </w:style>
  <w:style w:type="table" w:customStyle="1" w:styleId="oobe-Table-Orange">
    <w:name w:val="oobe-Table-Orange"/>
    <w:basedOn w:val="TableNormal"/>
    <w:uiPriority w:val="99"/>
    <w:rsid w:val="001F53B2"/>
    <w:rPr>
      <w:rFonts w:asciiTheme="minorHAnsi" w:hAnsiTheme="minorHAnsi"/>
    </w:rPr>
    <w:tblPr>
      <w:tblBorders>
        <w:top w:val="single" w:sz="4" w:space="0" w:color="F47821" w:themeColor="text1"/>
        <w:left w:val="dotted" w:sz="4" w:space="0" w:color="F47821" w:themeColor="text1"/>
        <w:bottom w:val="single" w:sz="4" w:space="0" w:color="F47821" w:themeColor="text1"/>
        <w:right w:val="dotted" w:sz="4" w:space="0" w:color="F47821" w:themeColor="text1"/>
        <w:insideH w:val="dotted" w:sz="4" w:space="0" w:color="F47821" w:themeColor="text1"/>
        <w:insideV w:val="single" w:sz="4" w:space="0" w:color="F47821" w:themeColor="text1"/>
      </w:tblBorders>
    </w:tblPr>
    <w:tblStylePr w:type="firstRow">
      <w:tblPr/>
      <w:trPr>
        <w:cantSplit/>
        <w:tblHeader/>
      </w:trPr>
      <w:tcPr>
        <w:tcBorders>
          <w:top w:val="single" w:sz="4" w:space="0" w:color="F47821" w:themeColor="text1"/>
          <w:left w:val="single" w:sz="4" w:space="0" w:color="F47821" w:themeColor="text1"/>
          <w:bottom w:val="single" w:sz="4" w:space="0" w:color="F47821" w:themeColor="text1"/>
          <w:right w:val="single" w:sz="4" w:space="0" w:color="F47821" w:themeColor="text1"/>
          <w:insideH w:val="single" w:sz="4" w:space="0" w:color="F47821" w:themeColor="text1"/>
          <w:insideV w:val="dotted" w:sz="4" w:space="0" w:color="F8F8F8" w:themeColor="accent6"/>
          <w:tl2br w:val="nil"/>
          <w:tr2bl w:val="nil"/>
        </w:tcBorders>
        <w:shd w:val="clear" w:color="auto" w:fill="F47821" w:themeFill="text1"/>
      </w:tcPr>
    </w:tblStylePr>
  </w:style>
  <w:style w:type="paragraph" w:customStyle="1" w:styleId="oobe-Para-Line-Heading1">
    <w:name w:val="oobe-Para-Line-Heading 1"/>
    <w:basedOn w:val="oobe-Para-LineOnly"/>
    <w:next w:val="oobe-Para-L1"/>
    <w:qFormat/>
    <w:rsid w:val="001F53B2"/>
    <w:pPr>
      <w:spacing w:before="0" w:after="400"/>
    </w:pPr>
  </w:style>
  <w:style w:type="paragraph" w:customStyle="1" w:styleId="oobe-Header-Left">
    <w:name w:val="oobe-Header-Left"/>
    <w:basedOn w:val="oobe-Footer-Right"/>
    <w:qFormat/>
    <w:rsid w:val="001F53B2"/>
    <w:pPr>
      <w:spacing w:before="0"/>
      <w:jc w:val="left"/>
    </w:pPr>
  </w:style>
  <w:style w:type="paragraph" w:customStyle="1" w:styleId="oobe-Header-Right">
    <w:name w:val="oobe-Header-Right"/>
    <w:basedOn w:val="Normal"/>
    <w:qFormat/>
    <w:rsid w:val="001F53B2"/>
    <w:pPr>
      <w:jc w:val="right"/>
    </w:pPr>
    <w:rPr>
      <w:sz w:val="18"/>
    </w:rPr>
  </w:style>
  <w:style w:type="table" w:customStyle="1" w:styleId="oobe-Table-Grey">
    <w:name w:val="oobe-Table-Grey"/>
    <w:basedOn w:val="TableNormal"/>
    <w:uiPriority w:val="99"/>
    <w:rsid w:val="001F53B2"/>
    <w:tblPr>
      <w:tblBorders>
        <w:top w:val="single" w:sz="4" w:space="0" w:color="666767" w:themeColor="text2"/>
        <w:left w:val="single" w:sz="4" w:space="0" w:color="666767" w:themeColor="text2"/>
        <w:bottom w:val="single" w:sz="4" w:space="0" w:color="666767" w:themeColor="text2"/>
        <w:right w:val="single" w:sz="4" w:space="0" w:color="666767" w:themeColor="text2"/>
        <w:insideH w:val="dotted" w:sz="4" w:space="0" w:color="auto"/>
        <w:insideV w:val="single" w:sz="4" w:space="0" w:color="666767" w:themeColor="text2"/>
      </w:tblBorders>
    </w:tblPr>
    <w:tblStylePr w:type="firstRow">
      <w:tblPr/>
      <w:trPr>
        <w:cantSplit/>
        <w:tblHeader/>
      </w:trPr>
      <w:tcPr>
        <w:tcBorders>
          <w:top w:val="single" w:sz="4" w:space="0" w:color="666767" w:themeColor="text2"/>
          <w:left w:val="single" w:sz="4" w:space="0" w:color="666767" w:themeColor="text2"/>
          <w:bottom w:val="single" w:sz="4" w:space="0" w:color="666767" w:themeColor="text2"/>
          <w:right w:val="single" w:sz="4" w:space="0" w:color="666767" w:themeColor="text2"/>
          <w:insideH w:val="single" w:sz="4" w:space="0" w:color="666767" w:themeColor="text2"/>
          <w:insideV w:val="dotted" w:sz="4" w:space="0" w:color="F8F8F8" w:themeColor="accent6"/>
        </w:tcBorders>
        <w:shd w:val="clear" w:color="auto" w:fill="666767" w:themeFill="text2"/>
      </w:tcPr>
    </w:tblStylePr>
  </w:style>
  <w:style w:type="paragraph" w:customStyle="1" w:styleId="oobe-Figure">
    <w:name w:val="oobe-Figure"/>
    <w:basedOn w:val="oobe-Para-L1"/>
    <w:next w:val="oobe-Para-L1"/>
    <w:qFormat/>
    <w:rsid w:val="001F53B2"/>
    <w:pPr>
      <w:jc w:val="center"/>
    </w:pPr>
  </w:style>
  <w:style w:type="paragraph" w:customStyle="1" w:styleId="oobe-Table-Subheading">
    <w:name w:val="oobe-Table-Subheading"/>
    <w:basedOn w:val="oobe-Table-Heading"/>
    <w:qFormat/>
    <w:rsid w:val="001F53B2"/>
    <w:pPr>
      <w:jc w:val="left"/>
    </w:pPr>
    <w:rPr>
      <w:color w:val="auto"/>
    </w:rPr>
  </w:style>
  <w:style w:type="character" w:customStyle="1" w:styleId="oobe-Character-Orange">
    <w:name w:val="oobe-Character-Orange"/>
    <w:basedOn w:val="oobe-Character-Navy"/>
    <w:uiPriority w:val="1"/>
    <w:qFormat/>
    <w:rsid w:val="001F53B2"/>
    <w:rPr>
      <w:b/>
      <w:noProof w:val="0"/>
      <w:color w:val="F47821" w:themeColor="text1"/>
      <w:lang w:val="en-AU"/>
    </w:rPr>
  </w:style>
  <w:style w:type="character" w:customStyle="1" w:styleId="oobe-Character-Grey">
    <w:name w:val="oobe-Character-Grey"/>
    <w:basedOn w:val="DefaultParagraphFont"/>
    <w:uiPriority w:val="1"/>
    <w:qFormat/>
    <w:rsid w:val="001F53B2"/>
    <w:rPr>
      <w:b/>
      <w:noProof w:val="0"/>
      <w:color w:val="666767" w:themeColor="text2"/>
      <w:lang w:val="en-AU"/>
    </w:rPr>
  </w:style>
  <w:style w:type="paragraph" w:styleId="ListParagraph">
    <w:name w:val="List Paragraph"/>
    <w:basedOn w:val="Normal"/>
    <w:uiPriority w:val="34"/>
    <w:qFormat/>
    <w:rsid w:val="001F53B2"/>
    <w:pPr>
      <w:ind w:left="720"/>
      <w:contextualSpacing/>
    </w:pPr>
  </w:style>
  <w:style w:type="table" w:customStyle="1" w:styleId="oobe-Table-Navy-Left">
    <w:name w:val="oobe-Table-Navy-Left"/>
    <w:basedOn w:val="TableNormal"/>
    <w:uiPriority w:val="99"/>
    <w:rsid w:val="001F53B2"/>
    <w:tblPr>
      <w:tblBorders>
        <w:top w:val="dotted" w:sz="4" w:space="0" w:color="091C33" w:themeColor="background1"/>
        <w:left w:val="dotted" w:sz="4" w:space="0" w:color="091C33" w:themeColor="background1"/>
        <w:bottom w:val="dotted" w:sz="4" w:space="0" w:color="091C33" w:themeColor="background1"/>
        <w:right w:val="dotted" w:sz="4" w:space="0" w:color="091C33" w:themeColor="background1"/>
        <w:insideH w:val="dotted" w:sz="4" w:space="0" w:color="091C33" w:themeColor="background1"/>
        <w:insideV w:val="single" w:sz="4" w:space="0" w:color="auto"/>
      </w:tblBorders>
    </w:tblPr>
    <w:tblStylePr w:type="firstCol">
      <w:tblPr/>
      <w:tcPr>
        <w:shd w:val="clear" w:color="auto" w:fill="091C33" w:themeFill="background1"/>
      </w:tcPr>
    </w:tblStylePr>
  </w:style>
  <w:style w:type="paragraph" w:customStyle="1" w:styleId="oobe-Table-Heading-Left">
    <w:name w:val="oobe-Table-Heading-Left"/>
    <w:basedOn w:val="oobe-Table-Heading"/>
    <w:qFormat/>
    <w:rsid w:val="001F53B2"/>
    <w:pPr>
      <w:keepNext w:val="0"/>
      <w:jc w:val="left"/>
    </w:pPr>
  </w:style>
  <w:style w:type="table" w:customStyle="1" w:styleId="oobe-technicaldiscussionpaper">
    <w:name w:val="oobe - technical discussion paper"/>
    <w:basedOn w:val="TableNormal"/>
    <w:uiPriority w:val="99"/>
    <w:rsid w:val="001F53B2"/>
    <w:rPr>
      <w:rFonts w:ascii="Arial" w:hAnsi="Arial"/>
      <w:sz w:val="18"/>
    </w:rPr>
    <w:tblPr>
      <w:tblBorders>
        <w:top w:val="single" w:sz="4" w:space="0" w:color="4B5351"/>
        <w:left w:val="single" w:sz="4" w:space="0" w:color="4B5351"/>
        <w:bottom w:val="single" w:sz="4" w:space="0" w:color="4B5351"/>
        <w:right w:val="single" w:sz="4" w:space="0" w:color="4B5351"/>
        <w:insideH w:val="single" w:sz="4" w:space="0" w:color="4B5351"/>
        <w:insideV w:val="dotted" w:sz="4" w:space="0" w:color="4B5351"/>
      </w:tblBorders>
    </w:tblPr>
    <w:trPr>
      <w:cantSplit/>
    </w:trPr>
    <w:tblStylePr w:type="firstRow">
      <w:rPr>
        <w:rFonts w:ascii="Arial" w:hAnsi="Arial"/>
        <w:b w:val="0"/>
        <w:color w:val="F8F8F8" w:themeColor="accent6"/>
        <w:sz w:val="18"/>
      </w:rPr>
      <w:tblPr/>
      <w:trPr>
        <w:tblHeader/>
      </w:trPr>
      <w:tcPr>
        <w:shd w:val="clear" w:color="auto" w:fill="091C33" w:themeFill="background1"/>
      </w:tcPr>
    </w:tblStylePr>
    <w:tblStylePr w:type="firstCol">
      <w:rPr>
        <w:rFonts w:ascii="Arial" w:hAnsi="Arial"/>
        <w:b w:val="0"/>
        <w:color w:val="F8F8F8" w:themeColor="accent6"/>
        <w:sz w:val="18"/>
      </w:rPr>
      <w:tblPr/>
      <w:tcPr>
        <w:tcBorders>
          <w:insideH w:val="nil"/>
        </w:tcBorders>
        <w:shd w:val="clear" w:color="auto" w:fill="091C33" w:themeFill="background1"/>
      </w:tcPr>
    </w:tblStylePr>
  </w:style>
  <w:style w:type="character" w:styleId="Hyperlink">
    <w:name w:val="Hyperlink"/>
    <w:aliases w:val="Hyperlink(oobe)"/>
    <w:uiPriority w:val="99"/>
    <w:unhideWhenUsed/>
    <w:qFormat/>
    <w:rsid w:val="001F53B2"/>
    <w:rPr>
      <w:color w:val="091C33" w:themeColor="background1"/>
      <w:u w:val="single"/>
    </w:rPr>
  </w:style>
  <w:style w:type="paragraph" w:styleId="FootnoteText">
    <w:name w:val="footnote text"/>
    <w:aliases w:val="Footnote Text(oobe)"/>
    <w:basedOn w:val="Normal"/>
    <w:link w:val="FootnoteTextChar"/>
    <w:rsid w:val="001F53B2"/>
    <w:rPr>
      <w:sz w:val="18"/>
    </w:rPr>
  </w:style>
  <w:style w:type="character" w:customStyle="1" w:styleId="FootnoteTextChar">
    <w:name w:val="Footnote Text Char"/>
    <w:aliases w:val="Footnote Text(oobe) Char"/>
    <w:basedOn w:val="DefaultParagraphFont"/>
    <w:link w:val="FootnoteText"/>
    <w:rsid w:val="001F53B2"/>
    <w:rPr>
      <w:rFonts w:asciiTheme="minorHAnsi" w:hAnsiTheme="minorHAnsi"/>
      <w:sz w:val="18"/>
    </w:rPr>
  </w:style>
  <w:style w:type="paragraph" w:styleId="TOC1">
    <w:name w:val="toc 1"/>
    <w:aliases w:val="TOC 1(oobe)"/>
    <w:basedOn w:val="Normal"/>
    <w:next w:val="Normal"/>
    <w:uiPriority w:val="39"/>
    <w:unhideWhenUsed/>
    <w:rsid w:val="001F53B2"/>
    <w:pPr>
      <w:tabs>
        <w:tab w:val="right" w:leader="dot" w:pos="9072"/>
      </w:tabs>
      <w:spacing w:before="80"/>
    </w:pPr>
    <w:rPr>
      <w:b/>
      <w:color w:val="091C33" w:themeColor="background1"/>
    </w:rPr>
  </w:style>
  <w:style w:type="paragraph" w:styleId="TOC2">
    <w:name w:val="toc 2"/>
    <w:aliases w:val="TOC 2(oobe)"/>
    <w:basedOn w:val="Normal"/>
    <w:next w:val="Normal"/>
    <w:uiPriority w:val="39"/>
    <w:unhideWhenUsed/>
    <w:rsid w:val="001F53B2"/>
    <w:pPr>
      <w:tabs>
        <w:tab w:val="right" w:leader="dot" w:pos="9072"/>
      </w:tabs>
      <w:spacing w:before="20"/>
      <w:ind w:left="567"/>
    </w:pPr>
  </w:style>
  <w:style w:type="paragraph" w:styleId="TOC3">
    <w:name w:val="toc 3"/>
    <w:aliases w:val="TOC 3(oobe)"/>
    <w:basedOn w:val="Normal"/>
    <w:next w:val="Normal"/>
    <w:uiPriority w:val="39"/>
    <w:unhideWhenUsed/>
    <w:rsid w:val="001F53B2"/>
    <w:pPr>
      <w:tabs>
        <w:tab w:val="right" w:leader="dot" w:pos="9072"/>
      </w:tabs>
      <w:ind w:left="1418"/>
    </w:pPr>
  </w:style>
  <w:style w:type="paragraph" w:styleId="TOC4">
    <w:name w:val="toc 4"/>
    <w:aliases w:val="TOC 4(oobe)"/>
    <w:basedOn w:val="Normal"/>
    <w:next w:val="Normal"/>
    <w:uiPriority w:val="39"/>
    <w:unhideWhenUsed/>
    <w:rsid w:val="001F53B2"/>
    <w:pPr>
      <w:tabs>
        <w:tab w:val="right" w:leader="dot" w:pos="9072"/>
      </w:tabs>
      <w:ind w:left="2552"/>
    </w:pPr>
    <w:rPr>
      <w:color w:val="666767" w:themeColor="text2"/>
      <w:lang w:eastAsia="zh-CN"/>
    </w:rPr>
  </w:style>
  <w:style w:type="character" w:styleId="FootnoteReference">
    <w:name w:val="footnote reference"/>
    <w:aliases w:val="Footnote Reference(oobe)"/>
    <w:unhideWhenUsed/>
    <w:rsid w:val="001F53B2"/>
    <w:rPr>
      <w:vertAlign w:val="superscript"/>
    </w:rPr>
  </w:style>
  <w:style w:type="paragraph" w:customStyle="1" w:styleId="Default">
    <w:name w:val="Default"/>
    <w:rsid w:val="001F53B2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numbering" w:customStyle="1" w:styleId="Headngs">
    <w:name w:val="Headngs"/>
    <w:uiPriority w:val="99"/>
    <w:rsid w:val="001F53B2"/>
    <w:pPr>
      <w:numPr>
        <w:numId w:val="5"/>
      </w:numPr>
    </w:pPr>
  </w:style>
  <w:style w:type="numbering" w:customStyle="1" w:styleId="HeadingListStyle">
    <w:name w:val="Heading List Style"/>
    <w:uiPriority w:val="99"/>
    <w:rsid w:val="001F53B2"/>
    <w:pPr>
      <w:numPr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1F53B2"/>
    <w:rPr>
      <w:rFonts w:asciiTheme="majorHAnsi" w:eastAsiaTheme="majorEastAsia" w:hAnsiTheme="majorHAnsi" w:cstheme="majorBidi"/>
      <w:b/>
      <w:bCs/>
      <w:i/>
      <w:iCs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3B2"/>
    <w:rPr>
      <w:rFonts w:asciiTheme="minorHAnsi" w:hAnsiTheme="minorHAnsi"/>
      <w:sz w:val="3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3B2"/>
    <w:rPr>
      <w:rFonts w:asciiTheme="minorHAnsi" w:hAnsiTheme="minorHAnsi"/>
      <w:sz w:val="28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3B2"/>
    <w:rPr>
      <w:rFonts w:asciiTheme="minorHAnsi" w:hAnsiTheme="minorHAnsi"/>
      <w:b/>
      <w:bCs/>
      <w:sz w:val="22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3B2"/>
    <w:rPr>
      <w:rFonts w:asciiTheme="minorHAnsi" w:hAnsiTheme="minorHAnsi"/>
      <w:i/>
      <w:sz w:val="22"/>
      <w:lang w:eastAsia="zh-CN"/>
    </w:rPr>
  </w:style>
  <w:style w:type="paragraph" w:styleId="TOC5">
    <w:name w:val="toc 5"/>
    <w:aliases w:val="TOC 5(oobe)"/>
    <w:basedOn w:val="Normal"/>
    <w:next w:val="Normal"/>
    <w:uiPriority w:val="39"/>
    <w:rsid w:val="001F53B2"/>
    <w:pPr>
      <w:tabs>
        <w:tab w:val="right" w:leader="dot" w:pos="9072"/>
      </w:tabs>
      <w:spacing w:before="80"/>
      <w:ind w:left="567" w:hanging="567"/>
    </w:pPr>
    <w:rPr>
      <w:b/>
      <w:color w:val="091C33" w:themeColor="background1"/>
    </w:rPr>
  </w:style>
  <w:style w:type="paragraph" w:styleId="TOC6">
    <w:name w:val="toc 6"/>
    <w:aliases w:val="TOC 6(oobe)"/>
    <w:basedOn w:val="Normal"/>
    <w:next w:val="Normal"/>
    <w:uiPriority w:val="39"/>
    <w:unhideWhenUsed/>
    <w:rsid w:val="001F53B2"/>
    <w:pPr>
      <w:tabs>
        <w:tab w:val="right" w:leader="dot" w:pos="9072"/>
      </w:tabs>
      <w:ind w:left="1418" w:hanging="851"/>
    </w:pPr>
    <w:rPr>
      <w:lang w:eastAsia="zh-CN"/>
    </w:rPr>
  </w:style>
  <w:style w:type="paragraph" w:styleId="TOC7">
    <w:name w:val="toc 7"/>
    <w:aliases w:val="TOC 7(oobe)"/>
    <w:basedOn w:val="Normal"/>
    <w:next w:val="Normal"/>
    <w:uiPriority w:val="39"/>
    <w:rsid w:val="001F53B2"/>
    <w:pPr>
      <w:tabs>
        <w:tab w:val="left" w:pos="2552"/>
        <w:tab w:val="right" w:leader="dot" w:pos="9072"/>
      </w:tabs>
      <w:ind w:left="2552" w:hanging="1134"/>
    </w:pPr>
    <w:rPr>
      <w:rFonts w:asciiTheme="majorHAnsi" w:hAnsiTheme="majorHAnsi"/>
    </w:rPr>
  </w:style>
  <w:style w:type="paragraph" w:styleId="TOC8">
    <w:name w:val="toc 8"/>
    <w:aliases w:val="TOC 8(oobe)"/>
    <w:basedOn w:val="Normal"/>
    <w:next w:val="Normal"/>
    <w:uiPriority w:val="39"/>
    <w:rsid w:val="001F53B2"/>
    <w:pPr>
      <w:tabs>
        <w:tab w:val="left" w:pos="3686"/>
        <w:tab w:val="right" w:leader="dot" w:pos="9072"/>
      </w:tabs>
      <w:ind w:left="3686" w:hanging="1134"/>
    </w:pPr>
    <w:rPr>
      <w:rFonts w:asciiTheme="majorHAnsi" w:hAnsiTheme="majorHAnsi"/>
      <w:color w:val="666767" w:themeColor="text2"/>
    </w:rPr>
  </w:style>
  <w:style w:type="paragraph" w:styleId="TOC9">
    <w:name w:val="toc 9"/>
    <w:basedOn w:val="Normal"/>
    <w:next w:val="Normal"/>
    <w:autoRedefine/>
    <w:uiPriority w:val="39"/>
    <w:rsid w:val="001F53B2"/>
    <w:rPr>
      <w:rFonts w:ascii="Times New Roman" w:hAnsi="Times New Roman"/>
    </w:rPr>
  </w:style>
  <w:style w:type="character" w:customStyle="1" w:styleId="CaptionChar">
    <w:name w:val="Caption Char"/>
    <w:aliases w:val="Caption(oobe) Char"/>
    <w:basedOn w:val="DefaultParagraphFont"/>
    <w:link w:val="Caption"/>
    <w:locked/>
    <w:rsid w:val="001F53B2"/>
    <w:rPr>
      <w:rFonts w:asciiTheme="minorHAnsi" w:hAnsiTheme="minorHAnsi"/>
      <w:bCs/>
      <w:color w:val="F47821" w:themeColor="text1"/>
      <w:sz w:val="22"/>
      <w:szCs w:val="18"/>
    </w:rPr>
  </w:style>
  <w:style w:type="character" w:styleId="PageNumber">
    <w:name w:val="page number"/>
    <w:rsid w:val="001F53B2"/>
    <w:rPr>
      <w:rFonts w:ascii="Arial" w:hAnsi="Arial"/>
      <w:sz w:val="16"/>
    </w:rPr>
  </w:style>
  <w:style w:type="character" w:styleId="EndnoteReference">
    <w:name w:val="endnote reference"/>
    <w:uiPriority w:val="99"/>
    <w:semiHidden/>
    <w:unhideWhenUsed/>
    <w:rsid w:val="001F53B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F53B2"/>
    <w:rPr>
      <w:rFonts w:eastAsia="SimSun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53B2"/>
    <w:rPr>
      <w:rFonts w:asciiTheme="minorHAnsi" w:eastAsia="SimSun" w:hAnsiTheme="minorHAnsi"/>
      <w:sz w:val="22"/>
    </w:rPr>
  </w:style>
  <w:style w:type="paragraph" w:styleId="BodyText">
    <w:name w:val="Body Text"/>
    <w:basedOn w:val="Normal"/>
    <w:link w:val="BodyTextChar"/>
    <w:uiPriority w:val="99"/>
    <w:unhideWhenUsed/>
    <w:qFormat/>
    <w:rsid w:val="001F53B2"/>
  </w:style>
  <w:style w:type="character" w:customStyle="1" w:styleId="BodyTextChar">
    <w:name w:val="Body Text Char"/>
    <w:basedOn w:val="DefaultParagraphFont"/>
    <w:link w:val="BodyText"/>
    <w:uiPriority w:val="99"/>
    <w:rsid w:val="001F53B2"/>
    <w:rPr>
      <w:rFonts w:asciiTheme="minorHAnsi" w:hAnsiTheme="minorHAnsi"/>
      <w:sz w:val="22"/>
    </w:rPr>
  </w:style>
  <w:style w:type="character" w:styleId="FollowedHyperlink">
    <w:name w:val="FollowedHyperlink"/>
    <w:unhideWhenUsed/>
    <w:rsid w:val="001F53B2"/>
    <w:rPr>
      <w:color w:val="C77C0E"/>
      <w:u w:val="single"/>
    </w:rPr>
  </w:style>
  <w:style w:type="character" w:styleId="Emphasis">
    <w:name w:val="Emphasis"/>
    <w:uiPriority w:val="99"/>
    <w:qFormat/>
    <w:rsid w:val="001F53B2"/>
    <w:rPr>
      <w:i/>
      <w:iCs/>
    </w:rPr>
  </w:style>
  <w:style w:type="paragraph" w:styleId="DocumentMap">
    <w:name w:val="Document Map"/>
    <w:basedOn w:val="Normal"/>
    <w:link w:val="DocumentMapChar"/>
    <w:semiHidden/>
    <w:rsid w:val="001F53B2"/>
    <w:pPr>
      <w:shd w:val="clear" w:color="auto" w:fill="000080"/>
    </w:pPr>
  </w:style>
  <w:style w:type="character" w:customStyle="1" w:styleId="DocumentMapChar">
    <w:name w:val="Document Map Char"/>
    <w:basedOn w:val="DefaultParagraphFont"/>
    <w:link w:val="DocumentMap"/>
    <w:semiHidden/>
    <w:rsid w:val="001F53B2"/>
    <w:rPr>
      <w:rFonts w:asciiTheme="minorHAnsi" w:hAnsiTheme="minorHAnsi"/>
      <w:sz w:val="22"/>
      <w:shd w:val="clear" w:color="auto" w:fill="000080"/>
    </w:rPr>
  </w:style>
  <w:style w:type="paragraph" w:styleId="NoSpacing">
    <w:name w:val="No Spacing"/>
    <w:uiPriority w:val="1"/>
    <w:qFormat/>
    <w:rsid w:val="001F53B2"/>
    <w:rPr>
      <w:rFonts w:asciiTheme="minorHAnsi" w:eastAsiaTheme="minorHAnsi" w:hAnsiTheme="minorHAnsi" w:cstheme="minorBidi"/>
      <w:lang w:eastAsia="en-US"/>
    </w:rPr>
  </w:style>
  <w:style w:type="character" w:styleId="IntenseEmphasis">
    <w:name w:val="Intense Emphasis"/>
    <w:basedOn w:val="DefaultParagraphFont"/>
    <w:uiPriority w:val="99"/>
    <w:rsid w:val="001F53B2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1F53B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F53B2"/>
    <w:rPr>
      <w:rFonts w:ascii="Tahoma" w:hAnsi="Tahoma"/>
      <w:sz w:val="18"/>
      <w:szCs w:val="24"/>
      <w:lang w:val="en-US" w:eastAsia="en-US"/>
    </w:rPr>
  </w:style>
  <w:style w:type="paragraph" w:customStyle="1" w:styleId="oobe-Date">
    <w:name w:val="oobe-Date"/>
    <w:basedOn w:val="Normal"/>
    <w:qFormat/>
    <w:rsid w:val="001F53B2"/>
    <w:rPr>
      <w:b/>
    </w:rPr>
  </w:style>
  <w:style w:type="paragraph" w:customStyle="1" w:styleId="oobe-Title-Black">
    <w:name w:val="oobe-Title-Black"/>
    <w:basedOn w:val="oobe-Title"/>
    <w:qFormat/>
    <w:rsid w:val="001F53B2"/>
    <w:pPr>
      <w:framePr w:wrap="around" w:vAnchor="page" w:hAnchor="page" w:xAlign="center" w:yAlign="center"/>
    </w:pPr>
  </w:style>
  <w:style w:type="character" w:customStyle="1" w:styleId="oobe-Table-Emphasis-Character-Grey">
    <w:name w:val="oobe-Table-Emphasis-Character-Grey"/>
    <w:basedOn w:val="DefaultParagraphFont"/>
    <w:uiPriority w:val="1"/>
    <w:qFormat/>
    <w:rsid w:val="001F53B2"/>
    <w:rPr>
      <w:b/>
      <w:color w:val="666767" w:themeColor="text2"/>
    </w:rPr>
  </w:style>
  <w:style w:type="character" w:customStyle="1" w:styleId="oobe-Table-Emphasis-Character-Navy">
    <w:name w:val="oobe-Table-Emphasis-Character-Navy"/>
    <w:basedOn w:val="oobe-Table-Emphasis-Character-Grey"/>
    <w:uiPriority w:val="1"/>
    <w:qFormat/>
    <w:rsid w:val="001F53B2"/>
    <w:rPr>
      <w:b/>
      <w:color w:val="091C33" w:themeColor="background1"/>
    </w:rPr>
  </w:style>
  <w:style w:type="character" w:customStyle="1" w:styleId="oobe-Table-Emphasis-Character-Orange">
    <w:name w:val="oobe-Table-Emphasis-Character-Orange"/>
    <w:basedOn w:val="oobe-Table-Emphasis-Character-Grey"/>
    <w:uiPriority w:val="1"/>
    <w:qFormat/>
    <w:rsid w:val="001F53B2"/>
    <w:rPr>
      <w:b/>
      <w:color w:val="F47821" w:themeColor="text1"/>
    </w:rPr>
  </w:style>
  <w:style w:type="paragraph" w:customStyle="1" w:styleId="oobe-Table-Emphasis-Grey">
    <w:name w:val="oobe-Table-Emphasis-Grey"/>
    <w:basedOn w:val="oobe-Table-Text"/>
    <w:next w:val="oobe-Table-Text"/>
    <w:qFormat/>
    <w:rsid w:val="001F53B2"/>
    <w:rPr>
      <w:b/>
      <w:color w:val="666767" w:themeColor="text2"/>
    </w:rPr>
  </w:style>
  <w:style w:type="paragraph" w:customStyle="1" w:styleId="oobe-Table-Emphasis-Navy">
    <w:name w:val="oobe-Table-Emphasis-Navy"/>
    <w:basedOn w:val="oobe-Table-Emphasis-Grey"/>
    <w:next w:val="oobe-Table-Text"/>
    <w:qFormat/>
    <w:rsid w:val="001F53B2"/>
    <w:rPr>
      <w:color w:val="091C33" w:themeColor="background1"/>
    </w:rPr>
  </w:style>
  <w:style w:type="paragraph" w:customStyle="1" w:styleId="oobe-Table-Emphasis-Orange">
    <w:name w:val="oobe-Table-Emphasis-Orange"/>
    <w:basedOn w:val="oobe-Table-Emphasis-Navy"/>
    <w:next w:val="oobe-Table-Text"/>
    <w:qFormat/>
    <w:rsid w:val="001F53B2"/>
    <w:rPr>
      <w:color w:val="F47821" w:themeColor="text1"/>
    </w:rPr>
  </w:style>
  <w:style w:type="paragraph" w:customStyle="1" w:styleId="oobe-Client">
    <w:name w:val="oobe-Client"/>
    <w:basedOn w:val="oobe-Subtitle"/>
    <w:qFormat/>
    <w:rsid w:val="001F53B2"/>
    <w:pPr>
      <w:spacing w:before="600"/>
    </w:pPr>
  </w:style>
  <w:style w:type="paragraph" w:customStyle="1" w:styleId="oobe-Bullet-L2-Alt">
    <w:name w:val="oobe-Bullet-L2-Alt"/>
    <w:basedOn w:val="oobe-Bullet-L2"/>
    <w:qFormat/>
    <w:rsid w:val="001F53B2"/>
    <w:pPr>
      <w:numPr>
        <w:ilvl w:val="2"/>
      </w:numPr>
    </w:pPr>
  </w:style>
  <w:style w:type="paragraph" w:customStyle="1" w:styleId="oobe-Table-Bullet-L2-Alt">
    <w:name w:val="oobe-Table-Bullet-L2-Alt"/>
    <w:basedOn w:val="oobe-Table-Bullet-L1"/>
    <w:qFormat/>
    <w:rsid w:val="001F53B2"/>
    <w:pPr>
      <w:numPr>
        <w:ilvl w:val="2"/>
      </w:numPr>
    </w:pPr>
  </w:style>
  <w:style w:type="paragraph" w:customStyle="1" w:styleId="oobe-Heading-Numbered-L2">
    <w:name w:val="oobe-Heading-Numbered-L2"/>
    <w:basedOn w:val="Heading2"/>
    <w:next w:val="oobe-Para-L1"/>
    <w:qFormat/>
    <w:rsid w:val="001F53B2"/>
    <w:pPr>
      <w:numPr>
        <w:ilvl w:val="1"/>
        <w:numId w:val="11"/>
      </w:numPr>
    </w:pPr>
  </w:style>
  <w:style w:type="paragraph" w:customStyle="1" w:styleId="oobe-Heading-Numbered-L1">
    <w:name w:val="oobe-Heading-Numbered-L1"/>
    <w:basedOn w:val="Heading1"/>
    <w:next w:val="oobe-Para-L1"/>
    <w:qFormat/>
    <w:rsid w:val="001F53B2"/>
    <w:pPr>
      <w:numPr>
        <w:numId w:val="11"/>
      </w:numPr>
    </w:pPr>
  </w:style>
  <w:style w:type="paragraph" w:customStyle="1" w:styleId="oobe-Heading-Numbered-L3">
    <w:name w:val="oobe-Heading-Numbered-L3"/>
    <w:basedOn w:val="Heading3"/>
    <w:next w:val="oobe-Para-L1"/>
    <w:qFormat/>
    <w:rsid w:val="001F53B2"/>
    <w:pPr>
      <w:numPr>
        <w:ilvl w:val="2"/>
        <w:numId w:val="11"/>
      </w:numPr>
    </w:pPr>
  </w:style>
  <w:style w:type="paragraph" w:customStyle="1" w:styleId="oobe-Heading-Numbered-L4">
    <w:name w:val="oobe-Heading-Numbered-L4"/>
    <w:basedOn w:val="Heading3"/>
    <w:next w:val="oobe-Para-L1"/>
    <w:qFormat/>
    <w:rsid w:val="001F53B2"/>
    <w:pPr>
      <w:numPr>
        <w:ilvl w:val="3"/>
        <w:numId w:val="11"/>
      </w:numPr>
    </w:pPr>
    <w:rPr>
      <w:sz w:val="22"/>
    </w:rPr>
  </w:style>
  <w:style w:type="numbering" w:customStyle="1" w:styleId="oobe-Headings-Numbered-ListStyle">
    <w:name w:val="oobe-Headings-Numbered-List Style"/>
    <w:uiPriority w:val="99"/>
    <w:rsid w:val="001F53B2"/>
    <w:pPr>
      <w:numPr>
        <w:numId w:val="11"/>
      </w:numPr>
    </w:pPr>
  </w:style>
  <w:style w:type="character" w:styleId="SubtleEmphasis">
    <w:name w:val="Subtle Emphasis"/>
    <w:basedOn w:val="DefaultParagraphFont"/>
    <w:uiPriority w:val="19"/>
    <w:qFormat/>
    <w:rsid w:val="001F53B2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1F53B2"/>
    <w:rPr>
      <w:smallCaps/>
      <w:color w:val="auto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3B2"/>
    <w:pPr>
      <w:numPr>
        <w:ilvl w:val="1"/>
      </w:numPr>
      <w:spacing w:after="160"/>
    </w:pPr>
    <w:rPr>
      <w:rFonts w:eastAsiaTheme="minorEastAsia" w:cstheme="minorBidi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F53B2"/>
    <w:rPr>
      <w:rFonts w:asciiTheme="minorHAnsi" w:eastAsiaTheme="minorEastAsia" w:hAnsiTheme="minorHAnsi" w:cstheme="minorBidi"/>
      <w:spacing w:val="15"/>
      <w:sz w:val="22"/>
      <w:szCs w:val="22"/>
    </w:rPr>
  </w:style>
  <w:style w:type="numbering" w:customStyle="1" w:styleId="oobe-ListParagraph">
    <w:name w:val="oobe - List Paragraph"/>
    <w:uiPriority w:val="99"/>
    <w:rsid w:val="00135E06"/>
    <w:pPr>
      <w:numPr>
        <w:numId w:val="24"/>
      </w:numPr>
    </w:pPr>
  </w:style>
  <w:style w:type="paragraph" w:customStyle="1" w:styleId="o-Para-L2">
    <w:name w:val="o-Para-L2"/>
    <w:basedOn w:val="o-Para-L1"/>
    <w:uiPriority w:val="1"/>
    <w:qFormat/>
    <w:rsid w:val="00135E06"/>
    <w:pPr>
      <w:numPr>
        <w:ilvl w:val="1"/>
      </w:numPr>
      <w:ind w:left="1134" w:hanging="1134"/>
    </w:pPr>
  </w:style>
  <w:style w:type="paragraph" w:customStyle="1" w:styleId="o-Tabletext">
    <w:name w:val="o-Table text"/>
    <w:basedOn w:val="Normal"/>
    <w:qFormat/>
    <w:rsid w:val="00135E06"/>
    <w:pPr>
      <w:spacing w:before="60" w:after="60"/>
    </w:pPr>
    <w:rPr>
      <w:rFonts w:ascii="Trebuchet MS" w:hAnsi="Trebuchet MS"/>
      <w:sz w:val="18"/>
      <w:lang w:eastAsia="x-none"/>
    </w:rPr>
  </w:style>
  <w:style w:type="paragraph" w:customStyle="1" w:styleId="o-Para-L1">
    <w:name w:val="o-Para-L1"/>
    <w:basedOn w:val="Normal"/>
    <w:link w:val="o-Para-L1Char"/>
    <w:uiPriority w:val="1"/>
    <w:qFormat/>
    <w:rsid w:val="00135E06"/>
    <w:pPr>
      <w:numPr>
        <w:numId w:val="24"/>
      </w:numPr>
      <w:spacing w:before="100" w:after="100" w:line="264" w:lineRule="auto"/>
    </w:pPr>
    <w:rPr>
      <w:rFonts w:ascii="Trebuchet MS" w:eastAsia="Calibri" w:hAnsi="Trebuchet MS"/>
      <w:sz w:val="20"/>
      <w:szCs w:val="22"/>
      <w:lang w:eastAsia="en-US"/>
    </w:rPr>
  </w:style>
  <w:style w:type="character" w:customStyle="1" w:styleId="o-Para-L1Char">
    <w:name w:val="o-Para-L1 Char"/>
    <w:basedOn w:val="DefaultParagraphFont"/>
    <w:link w:val="o-Para-L1"/>
    <w:uiPriority w:val="1"/>
    <w:rsid w:val="00135E06"/>
    <w:rPr>
      <w:rFonts w:ascii="Trebuchet MS" w:eastAsia="Calibri" w:hAnsi="Trebuchet MS"/>
      <w:szCs w:val="22"/>
      <w:lang w:eastAsia="en-US"/>
    </w:rPr>
  </w:style>
  <w:style w:type="paragraph" w:customStyle="1" w:styleId="o-Tableheadings">
    <w:name w:val="o-Table headings"/>
    <w:basedOn w:val="Normal"/>
    <w:qFormat/>
    <w:rsid w:val="00135E06"/>
    <w:pPr>
      <w:keepNext/>
      <w:keepLines/>
      <w:widowControl w:val="0"/>
      <w:adjustRightInd w:val="0"/>
      <w:spacing w:before="60" w:after="60"/>
      <w:textAlignment w:val="baseline"/>
    </w:pPr>
    <w:rPr>
      <w:rFonts w:ascii="Trebuchet MS" w:eastAsia="Calibri" w:hAnsi="Trebuchet MS"/>
      <w:b/>
      <w:bCs/>
      <w:color w:val="FFFFFF"/>
      <w:sz w:val="18"/>
      <w:szCs w:val="18"/>
      <w:lang w:eastAsia="en-US"/>
    </w:rPr>
  </w:style>
  <w:style w:type="paragraph" w:customStyle="1" w:styleId="o-Para-L3">
    <w:name w:val="o-Para-L3"/>
    <w:basedOn w:val="o-Para-L2"/>
    <w:uiPriority w:val="1"/>
    <w:qFormat/>
    <w:rsid w:val="00135E06"/>
    <w:pPr>
      <w:numPr>
        <w:ilvl w:val="2"/>
      </w:numPr>
      <w:tabs>
        <w:tab w:val="clear" w:pos="1491"/>
        <w:tab w:val="num" w:pos="1134"/>
      </w:tabs>
      <w:ind w:left="1134" w:hanging="1134"/>
    </w:pPr>
  </w:style>
  <w:style w:type="paragraph" w:customStyle="1" w:styleId="o-Para-L4">
    <w:name w:val="o-Para-L4"/>
    <w:basedOn w:val="Normal"/>
    <w:uiPriority w:val="1"/>
    <w:qFormat/>
    <w:rsid w:val="00135E06"/>
    <w:pPr>
      <w:numPr>
        <w:ilvl w:val="3"/>
        <w:numId w:val="24"/>
      </w:numPr>
      <w:spacing w:before="100" w:after="100" w:line="264" w:lineRule="auto"/>
      <w:contextualSpacing/>
    </w:pPr>
    <w:rPr>
      <w:rFonts w:ascii="Trebuchet MS" w:eastAsia="Calibri" w:hAnsi="Trebuchet MS"/>
      <w:sz w:val="20"/>
      <w:szCs w:val="22"/>
      <w:lang w:eastAsia="en-US"/>
    </w:rPr>
  </w:style>
  <w:style w:type="table" w:customStyle="1" w:styleId="oobeTable">
    <w:name w:val="oobe Table"/>
    <w:basedOn w:val="TableNormal"/>
    <w:uiPriority w:val="99"/>
    <w:rsid w:val="00135E06"/>
    <w:pPr>
      <w:widowControl w:val="0"/>
    </w:pPr>
    <w:rPr>
      <w:rFonts w:ascii="Arial" w:eastAsia="Calibri" w:hAnsi="Arial"/>
      <w:lang w:val="en-GB" w:eastAsia="en-GB"/>
    </w:rPr>
    <w:tblPr>
      <w:tblStyleRowBandSize w:val="1"/>
      <w:tblInd w:w="1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b w:val="0"/>
        <w:color w:val="F8F8F8" w:themeColor="accent6"/>
        <w:sz w:val="20"/>
      </w:rPr>
      <w:tblPr/>
      <w:tcPr>
        <w:tcBorders>
          <w:top w:val="single" w:sz="4" w:space="0" w:color="auto"/>
        </w:tcBorders>
        <w:shd w:val="clear" w:color="auto" w:fill="333333"/>
      </w:tcPr>
    </w:tblStylePr>
    <w:tblStylePr w:type="band1Horz">
      <w:rPr>
        <w:rFonts w:ascii="Arial" w:hAnsi="Arial"/>
        <w:color w:val="auto"/>
        <w:sz w:val="18"/>
      </w:rPr>
      <w:tblPr/>
      <w:tcPr>
        <w:shd w:val="clear" w:color="auto" w:fill="F8F8F8" w:themeFill="accent6"/>
      </w:tcPr>
    </w:tblStylePr>
    <w:tblStylePr w:type="band2Horz">
      <w:rPr>
        <w:rFonts w:ascii="Arial" w:hAnsi="Arial"/>
        <w:sz w:val="18"/>
      </w:rPr>
      <w:tblPr/>
      <w:tcPr>
        <w:shd w:val="clear" w:color="auto" w:fill="F8F8F8" w:themeFill="accent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26" Type="http://schemas.openxmlformats.org/officeDocument/2006/relationships/image" Target="media/image6.png"/><Relationship Id="rId39" Type="http://schemas.openxmlformats.org/officeDocument/2006/relationships/image" Target="media/image15.png"/><Relationship Id="rId21" Type="http://schemas.openxmlformats.org/officeDocument/2006/relationships/header" Target="header4.xml"/><Relationship Id="rId34" Type="http://schemas.openxmlformats.org/officeDocument/2006/relationships/oleObject" Target="embeddings/oleObject2.bin"/><Relationship Id="rId42" Type="http://schemas.openxmlformats.org/officeDocument/2006/relationships/oleObject" Target="embeddings/oleObject5.bin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9" Type="http://schemas.openxmlformats.org/officeDocument/2006/relationships/image" Target="media/image9.png"/><Relationship Id="rId11" Type="http://schemas.openxmlformats.org/officeDocument/2006/relationships/image" Target="media/image1.png"/><Relationship Id="rId24" Type="http://schemas.openxmlformats.org/officeDocument/2006/relationships/hyperlink" Target="https://business.apple.com" TargetMode="External"/><Relationship Id="rId32" Type="http://schemas.openxmlformats.org/officeDocument/2006/relationships/oleObject" Target="embeddings/oleObject1.bin"/><Relationship Id="rId37" Type="http://schemas.openxmlformats.org/officeDocument/2006/relationships/image" Target="media/image13.png"/><Relationship Id="rId40" Type="http://schemas.openxmlformats.org/officeDocument/2006/relationships/oleObject" Target="embeddings/oleObject4.bin"/><Relationship Id="rId45" Type="http://schemas.openxmlformats.org/officeDocument/2006/relationships/header" Target="header5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footer" Target="footer5.xml"/><Relationship Id="rId28" Type="http://schemas.openxmlformats.org/officeDocument/2006/relationships/image" Target="media/image8.png"/><Relationship Id="rId36" Type="http://schemas.openxmlformats.org/officeDocument/2006/relationships/oleObject" Target="embeddings/oleObject3.bin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31" Type="http://schemas.openxmlformats.org/officeDocument/2006/relationships/image" Target="media/image10.png"/><Relationship Id="rId44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image" Target="media/image7.png"/><Relationship Id="rId30" Type="http://schemas.openxmlformats.org/officeDocument/2006/relationships/hyperlink" Target="https://endpoint.microsoft.com" TargetMode="External"/><Relationship Id="rId35" Type="http://schemas.openxmlformats.org/officeDocument/2006/relationships/image" Target="media/image12.png"/><Relationship Id="rId43" Type="http://schemas.openxmlformats.org/officeDocument/2006/relationships/image" Target="media/image17.png"/><Relationship Id="rId48" Type="http://schemas.openxmlformats.org/officeDocument/2006/relationships/glossaryDocument" Target="glossary/document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5" Type="http://schemas.openxmlformats.org/officeDocument/2006/relationships/hyperlink" Target="mailto:applemobile@abs.gov.au" TargetMode="External"/><Relationship Id="rId33" Type="http://schemas.openxmlformats.org/officeDocument/2006/relationships/image" Target="media/image11.png"/><Relationship Id="rId38" Type="http://schemas.openxmlformats.org/officeDocument/2006/relationships/image" Target="media/image14.png"/><Relationship Id="rId46" Type="http://schemas.openxmlformats.org/officeDocument/2006/relationships/footer" Target="footer6.xml"/><Relationship Id="rId20" Type="http://schemas.openxmlformats.org/officeDocument/2006/relationships/hyperlink" Target="http://www.oobe.com.au" TargetMode="External"/><Relationship Id="rId41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oobecloud.sharepoint.com/sites/alloobe/Shared%20Documents/oobe%20document%20templates/Templates/oobe-Base%20template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125726444F145CA869EFA808374C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18214-6E62-4178-9447-867D1593D357}"/>
      </w:docPartPr>
      <w:docPartBody>
        <w:p w:rsidR="000A3F7A" w:rsidRDefault="009B3C22" w:rsidP="009B3C22">
          <w:pPr>
            <w:pStyle w:val="9125726444F145CA869EFA808374C8081"/>
          </w:pPr>
          <w:r w:rsidRPr="00BF4346">
            <w:rPr>
              <w:rFonts w:eastAsiaTheme="majorEastAsia"/>
            </w:rPr>
            <w:t>[Client]</w:t>
          </w:r>
        </w:p>
      </w:docPartBody>
    </w:docPart>
    <w:docPart>
      <w:docPartPr>
        <w:name w:val="4A9D57C7291342D68A5F2757B7824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3DD426-B494-4860-8475-CA89143EC21D}"/>
      </w:docPartPr>
      <w:docPartBody>
        <w:p w:rsidR="000A3F7A" w:rsidRDefault="009B3C22" w:rsidP="009B3C22">
          <w:pPr>
            <w:pStyle w:val="4A9D57C7291342D68A5F2757B78247DD1"/>
          </w:pPr>
          <w:r w:rsidRPr="00CF26A0">
            <w:rPr>
              <w:rFonts w:eastAsiaTheme="majorEastAsia"/>
            </w:rPr>
            <w:t>[Title]</w:t>
          </w:r>
        </w:p>
      </w:docPartBody>
    </w:docPart>
    <w:docPart>
      <w:docPartPr>
        <w:name w:val="A0C4DAC4356A44D3ACCEB942FBDBD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2D567-A97D-412D-92DC-0025C5A9A197}"/>
      </w:docPartPr>
      <w:docPartBody>
        <w:p w:rsidR="000A3F7A" w:rsidRDefault="009B3C22" w:rsidP="009B3C22">
          <w:pPr>
            <w:pStyle w:val="A0C4DAC4356A44D3ACCEB942FBDBD8931"/>
          </w:pPr>
          <w:r w:rsidRPr="00CF26A0">
            <w:rPr>
              <w:rFonts w:eastAsiaTheme="majorEastAsia"/>
            </w:rPr>
            <w:t>[Subtitle]</w:t>
          </w:r>
        </w:p>
      </w:docPartBody>
    </w:docPart>
    <w:docPart>
      <w:docPartPr>
        <w:name w:val="45D92BCD1B0C4402A87B236593963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317F7-35A8-42A7-8672-95BE139A9725}"/>
      </w:docPartPr>
      <w:docPartBody>
        <w:p w:rsidR="000A3F7A" w:rsidRDefault="009B3C22" w:rsidP="009B3C22">
          <w:pPr>
            <w:pStyle w:val="45D92BCD1B0C4402A87B236593963FA91"/>
          </w:pPr>
          <w:r w:rsidRPr="009065C4">
            <w:rPr>
              <w:rStyle w:val="PlaceholderText"/>
              <w:rFonts w:eastAsiaTheme="majorEastAsia"/>
            </w:rPr>
            <w:t>[Date]</w:t>
          </w:r>
        </w:p>
      </w:docPartBody>
    </w:docPart>
    <w:docPart>
      <w:docPartPr>
        <w:name w:val="9992C0596E744CADB75BE59009D6E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04FAD-068E-42E6-834B-FA3B4A89688B}"/>
      </w:docPartPr>
      <w:docPartBody>
        <w:p w:rsidR="000A3F7A" w:rsidRDefault="009B3C22" w:rsidP="009B3C22">
          <w:pPr>
            <w:pStyle w:val="9992C0596E744CADB75BE59009D6EE6E1"/>
          </w:pPr>
          <w:r w:rsidRPr="009B385A">
            <w:rPr>
              <w:rStyle w:val="PlaceholderText"/>
            </w:rPr>
            <w:t>[Title]</w:t>
          </w:r>
        </w:p>
      </w:docPartBody>
    </w:docPart>
    <w:docPart>
      <w:docPartPr>
        <w:name w:val="65EA5429617D492E82B56F54384F2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0EBED-E554-4BC8-9663-5B936B41DD58}"/>
      </w:docPartPr>
      <w:docPartBody>
        <w:p w:rsidR="000A3F7A" w:rsidRDefault="009B3C22" w:rsidP="009B3C22">
          <w:pPr>
            <w:pStyle w:val="65EA5429617D492E82B56F54384F2D791"/>
          </w:pPr>
          <w:r w:rsidRPr="009B385A">
            <w:rPr>
              <w:rStyle w:val="PlaceholderText"/>
            </w:rPr>
            <w:t>[Title]</w:t>
          </w:r>
        </w:p>
      </w:docPartBody>
    </w:docPart>
    <w:docPart>
      <w:docPartPr>
        <w:name w:val="D6D35B55DC694F8591CD767DE4A19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4701B-BB32-4304-9DD2-593FCB62567C}"/>
      </w:docPartPr>
      <w:docPartBody>
        <w:p w:rsidR="000A3F7A" w:rsidRDefault="000A3F7A">
          <w:pPr>
            <w:pStyle w:val="D6D35B55DC694F8591CD767DE4A19126"/>
          </w:pPr>
          <w:r w:rsidRPr="009B385A">
            <w:rPr>
              <w:rStyle w:val="PlaceholderText"/>
            </w:rPr>
            <w:t>[Title]</w:t>
          </w:r>
        </w:p>
      </w:docPartBody>
    </w:docPart>
    <w:docPart>
      <w:docPartPr>
        <w:name w:val="47C58A671F9B0042A807F84522B33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61B31F-D27C-BA45-9B75-5273AD279190}"/>
      </w:docPartPr>
      <w:docPartBody>
        <w:p w:rsidR="006E629C" w:rsidRDefault="007402FA" w:rsidP="007402FA">
          <w:pPr>
            <w:pStyle w:val="47C58A671F9B0042A807F84522B330BD"/>
          </w:pPr>
          <w:r w:rsidRPr="00A44242">
            <w:t>Date</w:t>
          </w:r>
        </w:p>
      </w:docPartBody>
    </w:docPart>
    <w:docPart>
      <w:docPartPr>
        <w:name w:val="C46B8EC71A65A6428CDF1CCC7BBBEB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3E5FDC-FA7D-2F41-BC81-DBF04ADA01C4}"/>
      </w:docPartPr>
      <w:docPartBody>
        <w:p w:rsidR="006E629C" w:rsidRDefault="007402FA" w:rsidP="007402FA">
          <w:pPr>
            <w:pStyle w:val="C46B8EC71A65A6428CDF1CCC7BBBEB6D"/>
          </w:pPr>
          <w:r w:rsidRPr="00A44242">
            <w:t>Date</w:t>
          </w:r>
        </w:p>
      </w:docPartBody>
    </w:docPart>
    <w:docPart>
      <w:docPartPr>
        <w:name w:val="8CB421D9B69B2C4A86F0B0A5AEF1C7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EC2E4-0C77-3949-9936-AEFEAB975E39}"/>
      </w:docPartPr>
      <w:docPartBody>
        <w:p w:rsidR="006E629C" w:rsidRDefault="007402FA" w:rsidP="007402FA">
          <w:pPr>
            <w:pStyle w:val="8CB421D9B69B2C4A86F0B0A5AEF1C7D5"/>
          </w:pPr>
          <w:r w:rsidRPr="00A44242">
            <w:t>Date</w:t>
          </w:r>
        </w:p>
      </w:docPartBody>
    </w:docPart>
    <w:docPart>
      <w:docPartPr>
        <w:name w:val="4B94D1B0C28831458E925A1915F7E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62924-BCBD-F74B-916E-1CCD706B51A4}"/>
      </w:docPartPr>
      <w:docPartBody>
        <w:p w:rsidR="006E629C" w:rsidRDefault="007402FA" w:rsidP="007402FA">
          <w:pPr>
            <w:pStyle w:val="4B94D1B0C28831458E925A1915F7ECD5"/>
          </w:pPr>
          <w:r w:rsidRPr="00A44242">
            <w:t>Date</w:t>
          </w:r>
        </w:p>
      </w:docPartBody>
    </w:docPart>
    <w:docPart>
      <w:docPartPr>
        <w:name w:val="769DD11ABBF0464BB6206CD3A9C30E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D72C0F-8B26-D748-9BA7-3A209F991327}"/>
      </w:docPartPr>
      <w:docPartBody>
        <w:p w:rsidR="006E629C" w:rsidRDefault="007402FA" w:rsidP="007402FA">
          <w:pPr>
            <w:pStyle w:val="769DD11ABBF0464BB6206CD3A9C30EAA"/>
          </w:pPr>
          <w:r w:rsidRPr="00A44242">
            <w:t>Date</w:t>
          </w:r>
        </w:p>
      </w:docPartBody>
    </w:docPart>
    <w:docPart>
      <w:docPartPr>
        <w:name w:val="15A4B3238C29E34084ED3F821E0001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CD7A9-9C64-8E43-A1A3-9E5838CDC44A}"/>
      </w:docPartPr>
      <w:docPartBody>
        <w:p w:rsidR="006E629C" w:rsidRDefault="007402FA" w:rsidP="007402FA">
          <w:pPr>
            <w:pStyle w:val="15A4B3238C29E34084ED3F821E000146"/>
          </w:pPr>
          <w:r w:rsidRPr="003F158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7D90DFDCC550042A23FC7FAE82508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B2E0E-BF42-3249-833F-F1FCEAE07130}"/>
      </w:docPartPr>
      <w:docPartBody>
        <w:p w:rsidR="006E629C" w:rsidRDefault="007402FA" w:rsidP="007402FA">
          <w:pPr>
            <w:pStyle w:val="97D90DFDCC550042A23FC7FAE82508B4"/>
          </w:pPr>
          <w:r w:rsidRPr="00A44242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uli">
    <w:altName w:val="Calibri"/>
    <w:charset w:val="00"/>
    <w:family w:val="auto"/>
    <w:pitch w:val="variable"/>
    <w:sig w:usb0="A00000EF" w:usb1="4000204B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A"/>
    <w:rsid w:val="000A3F7A"/>
    <w:rsid w:val="00350122"/>
    <w:rsid w:val="004A4B9D"/>
    <w:rsid w:val="005B1C66"/>
    <w:rsid w:val="006E629C"/>
    <w:rsid w:val="007402FA"/>
    <w:rsid w:val="007A5CFD"/>
    <w:rsid w:val="009B3C22"/>
    <w:rsid w:val="00A16CFF"/>
    <w:rsid w:val="00D9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7C58A671F9B0042A807F84522B330BD">
    <w:name w:val="47C58A671F9B0042A807F84522B330BD"/>
    <w:rsid w:val="007402FA"/>
    <w:pPr>
      <w:spacing w:after="0" w:line="240" w:lineRule="auto"/>
    </w:pPr>
    <w:rPr>
      <w:sz w:val="24"/>
      <w:szCs w:val="24"/>
      <w:lang w:eastAsia="en-GB"/>
    </w:rPr>
  </w:style>
  <w:style w:type="paragraph" w:customStyle="1" w:styleId="C46B8EC71A65A6428CDF1CCC7BBBEB6D">
    <w:name w:val="C46B8EC71A65A6428CDF1CCC7BBBEB6D"/>
    <w:rsid w:val="007402FA"/>
    <w:pPr>
      <w:spacing w:after="0" w:line="240" w:lineRule="auto"/>
    </w:pPr>
    <w:rPr>
      <w:sz w:val="24"/>
      <w:szCs w:val="24"/>
      <w:lang w:eastAsia="en-GB"/>
    </w:rPr>
  </w:style>
  <w:style w:type="paragraph" w:customStyle="1" w:styleId="8CB421D9B69B2C4A86F0B0A5AEF1C7D5">
    <w:name w:val="8CB421D9B69B2C4A86F0B0A5AEF1C7D5"/>
    <w:rsid w:val="007402FA"/>
    <w:pPr>
      <w:spacing w:after="0" w:line="240" w:lineRule="auto"/>
    </w:pPr>
    <w:rPr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7402FA"/>
    <w:rPr>
      <w:color w:val="FFC000" w:themeColor="accent4"/>
    </w:rPr>
  </w:style>
  <w:style w:type="paragraph" w:customStyle="1" w:styleId="4B94D1B0C28831458E925A1915F7ECD5">
    <w:name w:val="4B94D1B0C28831458E925A1915F7ECD5"/>
    <w:rsid w:val="007402FA"/>
    <w:pPr>
      <w:spacing w:after="0" w:line="240" w:lineRule="auto"/>
    </w:pPr>
    <w:rPr>
      <w:sz w:val="24"/>
      <w:szCs w:val="24"/>
      <w:lang w:eastAsia="en-GB"/>
    </w:rPr>
  </w:style>
  <w:style w:type="paragraph" w:customStyle="1" w:styleId="769DD11ABBF0464BB6206CD3A9C30EAA">
    <w:name w:val="769DD11ABBF0464BB6206CD3A9C30EAA"/>
    <w:rsid w:val="007402FA"/>
    <w:pPr>
      <w:spacing w:after="0" w:line="240" w:lineRule="auto"/>
    </w:pPr>
    <w:rPr>
      <w:sz w:val="24"/>
      <w:szCs w:val="24"/>
      <w:lang w:eastAsia="en-GB"/>
    </w:rPr>
  </w:style>
  <w:style w:type="paragraph" w:customStyle="1" w:styleId="15A4B3238C29E34084ED3F821E000146">
    <w:name w:val="15A4B3238C29E34084ED3F821E000146"/>
    <w:rsid w:val="007402FA"/>
    <w:pPr>
      <w:spacing w:after="0" w:line="240" w:lineRule="auto"/>
    </w:pPr>
    <w:rPr>
      <w:sz w:val="24"/>
      <w:szCs w:val="24"/>
      <w:lang w:eastAsia="en-GB"/>
    </w:rPr>
  </w:style>
  <w:style w:type="paragraph" w:customStyle="1" w:styleId="97D90DFDCC550042A23FC7FAE82508B4">
    <w:name w:val="97D90DFDCC550042A23FC7FAE82508B4"/>
    <w:rsid w:val="007402FA"/>
    <w:pPr>
      <w:spacing w:after="0" w:line="240" w:lineRule="auto"/>
    </w:pPr>
    <w:rPr>
      <w:sz w:val="24"/>
      <w:szCs w:val="24"/>
      <w:lang w:eastAsia="en-GB"/>
    </w:rPr>
  </w:style>
  <w:style w:type="paragraph" w:customStyle="1" w:styleId="D6D35B55DC694F8591CD767DE4A19126">
    <w:name w:val="D6D35B55DC694F8591CD767DE4A19126"/>
  </w:style>
  <w:style w:type="paragraph" w:customStyle="1" w:styleId="9125726444F145CA869EFA808374C8081">
    <w:name w:val="9125726444F145CA869EFA808374C8081"/>
    <w:rsid w:val="009B3C22"/>
    <w:pPr>
      <w:spacing w:before="600" w:after="0" w:line="240" w:lineRule="auto"/>
    </w:pPr>
    <w:rPr>
      <w:rFonts w:asciiTheme="majorHAnsi" w:eastAsia="Times New Roman" w:hAnsiTheme="majorHAnsi" w:cs="Times New Roman"/>
      <w:b/>
      <w:sz w:val="56"/>
      <w:szCs w:val="20"/>
    </w:rPr>
  </w:style>
  <w:style w:type="paragraph" w:customStyle="1" w:styleId="4A9D57C7291342D68A5F2757B78247DD1">
    <w:name w:val="4A9D57C7291342D68A5F2757B78247DD1"/>
    <w:rsid w:val="009B3C22"/>
    <w:pPr>
      <w:spacing w:after="400" w:line="240" w:lineRule="auto"/>
    </w:pPr>
    <w:rPr>
      <w:rFonts w:asciiTheme="majorHAnsi" w:eastAsia="Times New Roman" w:hAnsiTheme="majorHAnsi" w:cs="Times New Roman"/>
      <w:b/>
      <w:sz w:val="56"/>
      <w:szCs w:val="20"/>
    </w:rPr>
  </w:style>
  <w:style w:type="paragraph" w:customStyle="1" w:styleId="A0C4DAC4356A44D3ACCEB942FBDBD8931">
    <w:name w:val="A0C4DAC4356A44D3ACCEB942FBDBD8931"/>
    <w:rsid w:val="009B3C22"/>
    <w:pPr>
      <w:spacing w:after="0" w:line="240" w:lineRule="auto"/>
    </w:pPr>
    <w:rPr>
      <w:rFonts w:asciiTheme="majorHAnsi" w:eastAsia="Times New Roman" w:hAnsiTheme="majorHAnsi" w:cs="Times New Roman"/>
      <w:b/>
      <w:sz w:val="56"/>
      <w:szCs w:val="20"/>
    </w:rPr>
  </w:style>
  <w:style w:type="paragraph" w:customStyle="1" w:styleId="45D92BCD1B0C4402A87B236593963FA91">
    <w:name w:val="45D92BCD1B0C4402A87B236593963FA91"/>
    <w:rsid w:val="009B3C22"/>
    <w:pPr>
      <w:spacing w:after="0" w:line="240" w:lineRule="auto"/>
    </w:pPr>
    <w:rPr>
      <w:rFonts w:eastAsia="Times New Roman" w:cs="Times New Roman"/>
      <w:b/>
      <w:szCs w:val="20"/>
    </w:rPr>
  </w:style>
  <w:style w:type="paragraph" w:customStyle="1" w:styleId="9992C0596E744CADB75BE59009D6EE6E1">
    <w:name w:val="9992C0596E744CADB75BE59009D6EE6E1"/>
    <w:rsid w:val="009B3C22"/>
    <w:pPr>
      <w:tabs>
        <w:tab w:val="left" w:pos="0"/>
        <w:tab w:val="left" w:pos="1134"/>
      </w:tabs>
      <w:spacing w:before="80" w:after="100" w:line="240" w:lineRule="auto"/>
      <w:jc w:val="right"/>
    </w:pPr>
    <w:rPr>
      <w:rFonts w:eastAsia="Times New Roman" w:cs="Times New Roman"/>
      <w:color w:val="FFFFFF" w:themeColor="background1"/>
      <w:sz w:val="18"/>
      <w:szCs w:val="20"/>
    </w:rPr>
  </w:style>
  <w:style w:type="paragraph" w:customStyle="1" w:styleId="65EA5429617D492E82B56F54384F2D791">
    <w:name w:val="65EA5429617D492E82B56F54384F2D791"/>
    <w:rsid w:val="009B3C22"/>
    <w:pPr>
      <w:tabs>
        <w:tab w:val="left" w:pos="0"/>
        <w:tab w:val="left" w:pos="1134"/>
      </w:tabs>
      <w:spacing w:before="80" w:after="100" w:line="240" w:lineRule="auto"/>
      <w:jc w:val="right"/>
    </w:pPr>
    <w:rPr>
      <w:rFonts w:eastAsia="Times New Roman" w:cs="Times New Roman"/>
      <w:color w:val="FFFFFF" w:themeColor="background1"/>
      <w:sz w:val="18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obe">
      <a:dk1>
        <a:srgbClr val="F47821"/>
      </a:dk1>
      <a:lt1>
        <a:srgbClr val="091C33"/>
      </a:lt1>
      <a:dk2>
        <a:srgbClr val="666767"/>
      </a:dk2>
      <a:lt2>
        <a:srgbClr val="F0EFEF"/>
      </a:lt2>
      <a:accent1>
        <a:srgbClr val="F8F8F8"/>
      </a:accent1>
      <a:accent2>
        <a:srgbClr val="F47821"/>
      </a:accent2>
      <a:accent3>
        <a:srgbClr val="091C33"/>
      </a:accent3>
      <a:accent4>
        <a:srgbClr val="666767"/>
      </a:accent4>
      <a:accent5>
        <a:srgbClr val="F0EFEF"/>
      </a:accent5>
      <a:accent6>
        <a:srgbClr val="F8F8F8"/>
      </a:accent6>
      <a:hlink>
        <a:srgbClr val="091C33"/>
      </a:hlink>
      <a:folHlink>
        <a:srgbClr val="091C33"/>
      </a:folHlink>
    </a:clrScheme>
    <a:fontScheme name="oobe">
      <a:majorFont>
        <a:latin typeface="Muli"/>
        <a:ea typeface=""/>
        <a:cs typeface=""/>
      </a:majorFont>
      <a:minorFont>
        <a:latin typeface="Mul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f58d9cf-ac58-40c3-9828-327bbedeeafe">
      <UserInfo>
        <DisplayName>Mat Laurence-Rogers</DisplayName>
        <AccountId>15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E9816DD42134FA1AA2AC1E3DAD405" ma:contentTypeVersion="12" ma:contentTypeDescription="Create a new document." ma:contentTypeScope="" ma:versionID="75b3f0d5c092d8dd2acea4f794cf59af">
  <xsd:schema xmlns:xsd="http://www.w3.org/2001/XMLSchema" xmlns:xs="http://www.w3.org/2001/XMLSchema" xmlns:p="http://schemas.microsoft.com/office/2006/metadata/properties" xmlns:ns2="3a2d0238-c998-4ae6-bad0-55a4a5e02be0" xmlns:ns3="5f58d9cf-ac58-40c3-9828-327bbedeeafe" targetNamespace="http://schemas.microsoft.com/office/2006/metadata/properties" ma:root="true" ma:fieldsID="9b598e6c4bc4ee4273350bbd3a6b0c5e" ns2:_="" ns3:_="">
    <xsd:import namespace="3a2d0238-c998-4ae6-bad0-55a4a5e02be0"/>
    <xsd:import namespace="5f58d9cf-ac58-40c3-9828-327bbedeea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d0238-c998-4ae6-bad0-55a4a5e02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58d9cf-ac58-40c3-9828-327bbedeeaf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0A871-0F7E-4641-BCAF-9940F31ECB2D}">
  <ds:schemaRefs>
    <ds:schemaRef ds:uri="http://schemas.microsoft.com/office/2006/metadata/properties"/>
    <ds:schemaRef ds:uri="http://schemas.microsoft.com/office/infopath/2007/PartnerControls"/>
    <ds:schemaRef ds:uri="5f58d9cf-ac58-40c3-9828-327bbedeeafe"/>
  </ds:schemaRefs>
</ds:datastoreItem>
</file>

<file path=customXml/itemProps2.xml><?xml version="1.0" encoding="utf-8"?>
<ds:datastoreItem xmlns:ds="http://schemas.openxmlformats.org/officeDocument/2006/customXml" ds:itemID="{A5EE1736-ECF1-4424-B678-05530C1021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2d0238-c998-4ae6-bad0-55a4a5e02be0"/>
    <ds:schemaRef ds:uri="5f58d9cf-ac58-40c3-9828-327bbedeea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77B3D0-A789-41F8-9AB1-799AD25561C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0DB0CC-E533-4377-A5B1-437F7B77B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oobe-Base%20template.dotm</Template>
  <TotalTime>8</TotalTime>
  <Pages>7</Pages>
  <Words>318</Words>
  <Characters>2589</Characters>
  <Application>Microsoft Office Word</Application>
  <DocSecurity>0</DocSecurity>
  <Lines>21</Lines>
  <Paragraphs>5</Paragraphs>
  <ScaleCrop>false</ScaleCrop>
  <Company>AGENCY</Company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Protected Utility</dc:title>
  <dc:subject>AGENCY - SOP - Renew MDM Server Token - Admin</dc:subject>
  <dc:creator>Matt Shaw</dc:creator>
  <dc:description/>
  <cp:lastModifiedBy>Col McKeahnie</cp:lastModifiedBy>
  <cp:revision>15</cp:revision>
  <cp:lastPrinted>2018-05-16T23:18:00Z</cp:lastPrinted>
  <dcterms:created xsi:type="dcterms:W3CDTF">2020-07-01T05:53:00Z</dcterms:created>
  <dcterms:modified xsi:type="dcterms:W3CDTF">2021-08-05T01:55:00Z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obe-Client">
    <vt:lpwstr>Client</vt:lpwstr>
  </property>
  <property fmtid="{D5CDD505-2E9C-101B-9397-08002B2CF9AE}" pid="3" name="oobe-Classification">
    <vt:lpwstr> </vt:lpwstr>
  </property>
  <property fmtid="{D5CDD505-2E9C-101B-9397-08002B2CF9AE}" pid="4" name="MSIP_Label_f4b07542-c192-4ebe-83db-29fa1df14e65_Enabled">
    <vt:lpwstr>True</vt:lpwstr>
  </property>
  <property fmtid="{D5CDD505-2E9C-101B-9397-08002B2CF9AE}" pid="5" name="MSIP_Label_f4b07542-c192-4ebe-83db-29fa1df14e65_SiteId">
    <vt:lpwstr>05f72b90-815c-4cb9-8b40-96c29b862189</vt:lpwstr>
  </property>
  <property fmtid="{D5CDD505-2E9C-101B-9397-08002B2CF9AE}" pid="6" name="MSIP_Label_f4b07542-c192-4ebe-83db-29fa1df14e65_Owner">
    <vt:lpwstr>Rodney.Loo@oobe.com.au</vt:lpwstr>
  </property>
  <property fmtid="{D5CDD505-2E9C-101B-9397-08002B2CF9AE}" pid="7" name="MSIP_Label_f4b07542-c192-4ebe-83db-29fa1df14e65_SetDate">
    <vt:lpwstr>2019-08-17T01:30:14.5538617Z</vt:lpwstr>
  </property>
  <property fmtid="{D5CDD505-2E9C-101B-9397-08002B2CF9AE}" pid="8" name="MSIP_Label_f4b07542-c192-4ebe-83db-29fa1df14e65_Name">
    <vt:lpwstr>General</vt:lpwstr>
  </property>
  <property fmtid="{D5CDD505-2E9C-101B-9397-08002B2CF9AE}" pid="9" name="MSIP_Label_f4b07542-c192-4ebe-83db-29fa1df14e65_Application">
    <vt:lpwstr>Microsoft Azure Information Protection</vt:lpwstr>
  </property>
  <property fmtid="{D5CDD505-2E9C-101B-9397-08002B2CF9AE}" pid="10" name="MSIP_Label_f4b07542-c192-4ebe-83db-29fa1df14e65_ActionId">
    <vt:lpwstr>08d52e44-7fb3-4ee0-9e38-76698e795331</vt:lpwstr>
  </property>
  <property fmtid="{D5CDD505-2E9C-101B-9397-08002B2CF9AE}" pid="11" name="MSIP_Label_f4b07542-c192-4ebe-83db-29fa1df14e65_Extended_MSFT_Method">
    <vt:lpwstr>Manual</vt:lpwstr>
  </property>
  <property fmtid="{D5CDD505-2E9C-101B-9397-08002B2CF9AE}" pid="12" name="Sensitivity">
    <vt:lpwstr>General</vt:lpwstr>
  </property>
  <property fmtid="{D5CDD505-2E9C-101B-9397-08002B2CF9AE}" pid="13" name="ContentTypeId">
    <vt:lpwstr>0x010100E19E9816DD42134FA1AA2AC1E3DAD405</vt:lpwstr>
  </property>
  <property fmtid="{D5CDD505-2E9C-101B-9397-08002B2CF9AE}" pid="14" name="SharedWithUsers">
    <vt:lpwstr>15;#Mat Laurence-Rogers</vt:lpwstr>
  </property>
</Properties>
</file>