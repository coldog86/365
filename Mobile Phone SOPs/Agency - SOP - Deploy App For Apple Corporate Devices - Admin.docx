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760DD" w14:textId="77777777" w:rsidR="00E14730" w:rsidRDefault="00E14730">
      <w:bookmarkStart w:id="0" w:name="_Hlk1357584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9065C4" w:rsidRPr="009065C4" w14:paraId="194E480D" w14:textId="77777777" w:rsidTr="009065C4">
        <w:tc>
          <w:tcPr>
            <w:tcW w:w="9061" w:type="dxa"/>
          </w:tcPr>
          <w:p w14:paraId="078BCD43" w14:textId="6CC0ECF2" w:rsidR="009065C4" w:rsidRPr="009065C4" w:rsidRDefault="000F2FEC" w:rsidP="00EA3D70">
            <w:pPr>
              <w:pStyle w:val="oobe-Client"/>
            </w:pPr>
            <w:sdt>
              <w:sdtPr>
                <w:alias w:val="Company"/>
                <w:tag w:val=""/>
                <w:id w:val="-1493174988"/>
                <w:placeholder>
                  <w:docPart w:val="9125726444F145CA869EFA808374C808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>
                  <w:t>AGENCY</w:t>
                </w:r>
              </w:sdtContent>
            </w:sdt>
          </w:p>
        </w:tc>
      </w:tr>
    </w:tbl>
    <w:p w14:paraId="6B2EE3DA" w14:textId="77777777" w:rsidR="00D9745B" w:rsidRPr="00C465B4" w:rsidRDefault="00D9745B" w:rsidP="00D9745B">
      <w:pPr>
        <w:pStyle w:val="oobe-Para-L1"/>
        <w:tabs>
          <w:tab w:val="left" w:pos="2508"/>
        </w:tabs>
      </w:pPr>
      <w:r>
        <w:rPr>
          <w:noProof/>
        </w:rPr>
        <mc:AlternateContent>
          <mc:Choice Requires="wps">
            <w:drawing>
              <wp:inline distT="0" distB="0" distL="0" distR="0" wp14:anchorId="32CF11A4" wp14:editId="4CE494B9">
                <wp:extent cx="1440000" cy="0"/>
                <wp:effectExtent l="0" t="19050" r="46355" b="38100"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ED1F13D" id="Straight Connector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" strokecolor="#f47821 [3213]" strokeweight="4.5pt"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9065C4" w:rsidRPr="009065C4" w14:paraId="605AA464" w14:textId="77777777" w:rsidTr="009065C4">
        <w:tc>
          <w:tcPr>
            <w:tcW w:w="9061" w:type="dxa"/>
          </w:tcPr>
          <w:p w14:paraId="00E806D4" w14:textId="672AF73D" w:rsidR="009065C4" w:rsidRPr="009065C4" w:rsidRDefault="000F2FEC" w:rsidP="00EA3D70">
            <w:pPr>
              <w:pStyle w:val="oobe-Title"/>
            </w:pPr>
            <w:sdt>
              <w:sdtPr>
                <w:alias w:val="Title"/>
                <w:tag w:val=""/>
                <w:id w:val="1243214930"/>
                <w:placeholder>
                  <w:docPart w:val="4A9D57C7291342D68A5F2757B78247DD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981F80">
                  <w:t>Protected Utility</w:t>
                </w:r>
              </w:sdtContent>
            </w:sdt>
          </w:p>
        </w:tc>
      </w:tr>
    </w:tbl>
    <w:p w14:paraId="10618512" w14:textId="77777777" w:rsidR="00D9745B" w:rsidRDefault="00D9745B" w:rsidP="00D9745B">
      <w:pPr>
        <w:pStyle w:val="oobe-Para-L1"/>
      </w:pPr>
      <w:r>
        <w:rPr>
          <w:noProof/>
        </w:rPr>
        <mc:AlternateContent>
          <mc:Choice Requires="wps">
            <w:drawing>
              <wp:inline distT="0" distB="0" distL="0" distR="0" wp14:anchorId="782A565E" wp14:editId="0B405A33">
                <wp:extent cx="1440000" cy="0"/>
                <wp:effectExtent l="0" t="19050" r="46355" b="38100"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2AB171A" id="Straight Connector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" strokecolor="#f47821 [3213]" strokeweight="4.5pt"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9065C4" w:rsidRPr="009065C4" w14:paraId="513DF299" w14:textId="77777777" w:rsidTr="009065C4">
        <w:trPr>
          <w:trHeight w:val="1301"/>
        </w:trPr>
        <w:tc>
          <w:tcPr>
            <w:tcW w:w="9061" w:type="dxa"/>
          </w:tcPr>
          <w:sdt>
            <w:sdtPr>
              <w:alias w:val="Subtitle"/>
              <w:tag w:val=""/>
              <w:id w:val="1739823503"/>
              <w:placeholder>
                <w:docPart w:val="A0C4DAC4356A44D3ACCEB942FBDBD893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 w:multiLine="1"/>
            </w:sdtPr>
            <w:sdtEndPr/>
            <w:sdtContent>
              <w:p w14:paraId="083AC255" w14:textId="2E024775" w:rsidR="009065C4" w:rsidRPr="00CF26A0" w:rsidRDefault="000F2FEC" w:rsidP="00CF26A0">
                <w:pPr>
                  <w:pStyle w:val="oobe-Subtitle"/>
                </w:pPr>
                <w:r>
                  <w:t>AGENCY</w:t>
                </w:r>
                <w:r w:rsidR="00CA1777" w:rsidRPr="00CA1777">
                  <w:t xml:space="preserve"> - SOP - Deploy App </w:t>
                </w:r>
                <w:proofErr w:type="gramStart"/>
                <w:r w:rsidR="00CA1777" w:rsidRPr="00CA1777">
                  <w:t>For</w:t>
                </w:r>
                <w:proofErr w:type="gramEnd"/>
                <w:r w:rsidR="00CA1777" w:rsidRPr="00CA1777">
                  <w:t xml:space="preserve"> Apple Corporate Devices - Admin</w:t>
                </w:r>
              </w:p>
            </w:sdtContent>
          </w:sdt>
        </w:tc>
      </w:tr>
    </w:tbl>
    <w:tbl>
      <w:tblPr>
        <w:tblStyle w:val="TableGrid"/>
        <w:tblpPr w:vertAnchor="page" w:horzAnchor="margin" w:tblpY="13826"/>
        <w:tblW w:w="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3"/>
        <w:gridCol w:w="4531"/>
      </w:tblGrid>
      <w:tr w:rsidR="00C53DAD" w14:paraId="23455DAF" w14:textId="77777777" w:rsidTr="00EE69B8">
        <w:trPr>
          <w:trHeight w:val="1701"/>
        </w:trPr>
        <w:tc>
          <w:tcPr>
            <w:tcW w:w="4593" w:type="dxa"/>
            <w:shd w:val="clear" w:color="auto" w:fill="auto"/>
            <w:vAlign w:val="center"/>
          </w:tcPr>
          <w:p w14:paraId="5090A881" w14:textId="77777777" w:rsidR="00C53DAD" w:rsidRDefault="00C53DAD" w:rsidP="00C53DAD">
            <w:pPr>
              <w:pStyle w:val="oobe-Table-Text"/>
              <w:tabs>
                <w:tab w:val="left" w:pos="2508"/>
              </w:tabs>
              <w:spacing w:before="0" w:after="0"/>
              <w:jc w:val="center"/>
            </w:pPr>
            <w:r>
              <w:rPr>
                <w:noProof/>
              </w:rPr>
              <w:drawing>
                <wp:inline distT="0" distB="0" distL="0" distR="0" wp14:anchorId="3ED1085B" wp14:editId="743A5CE1">
                  <wp:extent cx="2779395" cy="1028700"/>
                  <wp:effectExtent l="0" t="0" r="190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obe-blue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39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shd w:val="clear" w:color="auto" w:fill="auto"/>
            <w:vAlign w:val="center"/>
          </w:tcPr>
          <w:p w14:paraId="589D3D4B" w14:textId="7EC69C98" w:rsidR="00C53DAD" w:rsidRDefault="004D44AF" w:rsidP="004D44AF">
            <w:pPr>
              <w:pStyle w:val="oobe-Table-Text"/>
              <w:jc w:val="right"/>
            </w:pPr>
            <w:r>
              <w:rPr>
                <w:noProof/>
              </w:rPr>
              <w:drawing>
                <wp:inline distT="0" distB="0" distL="0" distR="0" wp14:anchorId="2472773F" wp14:editId="56556176">
                  <wp:extent cx="1174652" cy="1085850"/>
                  <wp:effectExtent l="0" t="0" r="0" b="0"/>
                  <wp:docPr id="44" name="Graphic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419" cy="109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7CA95" w14:textId="70A75484" w:rsidR="008D122E" w:rsidRDefault="001D00ED" w:rsidP="00BF4346">
      <w:pPr>
        <w:pStyle w:val="oobe-Date"/>
      </w:pPr>
      <w:r w:rsidRPr="009065C4">
        <w:t xml:space="preserve"> </w:t>
      </w:r>
      <w:r w:rsidR="00BF4346" w:rsidRPr="009065C4">
        <w:t xml:space="preserve">Date </w:t>
      </w:r>
      <w:sdt>
        <w:sdtPr>
          <w:id w:val="1755310288"/>
          <w:placeholder>
            <w:docPart w:val="45D92BCD1B0C4402A87B236593963FA9"/>
          </w:placeholder>
          <w:date w:fullDate="2020-09-22T00:00:00Z">
            <w:dateFormat w:val="d MMMM yyyy"/>
            <w:lid w:val="en-AU"/>
            <w:storeMappedDataAs w:val="dateTime"/>
            <w:calendar w:val="gregorian"/>
          </w:date>
        </w:sdtPr>
        <w:sdtEndPr/>
        <w:sdtContent>
          <w:r w:rsidR="00981F80">
            <w:t>22 September 2020</w:t>
          </w:r>
        </w:sdtContent>
      </w:sdt>
    </w:p>
    <w:p w14:paraId="0C937EF6" w14:textId="77777777" w:rsidR="00012C68" w:rsidRPr="00A44242" w:rsidRDefault="00012C68" w:rsidP="009F6DB1">
      <w:pPr>
        <w:pStyle w:val="oobe-Para-L1"/>
        <w:sectPr w:rsidR="00012C68" w:rsidRPr="00A44242" w:rsidSect="003F4577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7" w:h="16839" w:code="9"/>
          <w:pgMar w:top="1418" w:right="1418" w:bottom="567" w:left="1418" w:header="567" w:footer="567" w:gutter="0"/>
          <w:cols w:space="708"/>
          <w:titlePg/>
          <w:docGrid w:linePitch="360"/>
        </w:sectPr>
      </w:pPr>
    </w:p>
    <w:p w14:paraId="117A6C20" w14:textId="77777777" w:rsidR="0021300C" w:rsidRPr="00A44242" w:rsidRDefault="0021300C" w:rsidP="0021300C">
      <w:pPr>
        <w:pStyle w:val="oobe-Heading1-NonTOC"/>
      </w:pPr>
      <w:bookmarkStart w:id="1" w:name="_Ref515101761"/>
      <w:bookmarkEnd w:id="0"/>
      <w:r w:rsidRPr="00A44242">
        <w:lastRenderedPageBreak/>
        <w:t>Document Information</w:t>
      </w:r>
    </w:p>
    <w:p w14:paraId="2092C96A" w14:textId="77777777" w:rsidR="00857F28" w:rsidRPr="00A44242" w:rsidRDefault="00857F28" w:rsidP="00EA3D70">
      <w:pPr>
        <w:ind w:right="7654"/>
      </w:pPr>
      <w:r w:rsidRPr="00A44242">
        <w:rPr>
          <w:noProof/>
        </w:rPr>
        <mc:AlternateContent>
          <mc:Choice Requires="wps">
            <w:drawing>
              <wp:inline distT="0" distB="0" distL="0" distR="0" wp14:anchorId="7E0A0B10" wp14:editId="6257513B">
                <wp:extent cx="900000" cy="0"/>
                <wp:effectExtent l="0" t="19050" r="52705" b="38100"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EC8E104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" strokecolor="#f47821 [3213]" strokeweight="4.5pt">
                <w10:anchorlock/>
              </v:line>
            </w:pict>
          </mc:Fallback>
        </mc:AlternateContent>
      </w:r>
    </w:p>
    <w:p w14:paraId="3A45AD6B" w14:textId="1B9E6E7D" w:rsidR="0021300C" w:rsidRPr="00A44242" w:rsidRDefault="0021300C" w:rsidP="0021300C">
      <w:pPr>
        <w:pStyle w:val="oobe-Heading2-NonTOC"/>
      </w:pPr>
      <w:r w:rsidRPr="00A44242">
        <w:t xml:space="preserve">Document Acceptance for </w:t>
      </w:r>
      <w:r w:rsidRPr="00A44242">
        <w:rPr>
          <w:rFonts w:eastAsia="Arial"/>
        </w:rPr>
        <w:t>v</w:t>
      </w:r>
      <w:r w:rsidR="00F624F2">
        <w:t>1.0</w:t>
      </w:r>
    </w:p>
    <w:tbl>
      <w:tblPr>
        <w:tblStyle w:val="oobe-Table-Navy"/>
        <w:tblW w:w="5000" w:type="pct"/>
        <w:tblLook w:val="04A0" w:firstRow="1" w:lastRow="0" w:firstColumn="1" w:lastColumn="0" w:noHBand="0" w:noVBand="1"/>
      </w:tblPr>
      <w:tblGrid>
        <w:gridCol w:w="1168"/>
        <w:gridCol w:w="1318"/>
        <w:gridCol w:w="3287"/>
        <w:gridCol w:w="3288"/>
      </w:tblGrid>
      <w:tr w:rsidR="000479E3" w:rsidRPr="00A44242" w14:paraId="532F8B07" w14:textId="77777777" w:rsidTr="00047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 w:val="0"/>
        </w:trPr>
        <w:tc>
          <w:tcPr>
            <w:tcW w:w="1168" w:type="dxa"/>
            <w:tcBorders>
              <w:bottom w:val="none" w:sz="0" w:space="0" w:color="auto"/>
              <w:right w:val="none" w:sz="0" w:space="0" w:color="auto"/>
            </w:tcBorders>
          </w:tcPr>
          <w:p w14:paraId="1E1AA768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Function</w:t>
            </w:r>
          </w:p>
        </w:tc>
        <w:tc>
          <w:tcPr>
            <w:tcW w:w="131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F9509D5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Date</w:t>
            </w:r>
          </w:p>
        </w:tc>
        <w:tc>
          <w:tcPr>
            <w:tcW w:w="3287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3A73468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Name</w:t>
            </w:r>
          </w:p>
        </w:tc>
        <w:tc>
          <w:tcPr>
            <w:tcW w:w="3288" w:type="dxa"/>
            <w:tcBorders>
              <w:left w:val="none" w:sz="0" w:space="0" w:color="auto"/>
              <w:bottom w:val="none" w:sz="0" w:space="0" w:color="auto"/>
            </w:tcBorders>
          </w:tcPr>
          <w:p w14:paraId="10922F5C" w14:textId="77777777" w:rsidR="000479E3" w:rsidRPr="00A44242" w:rsidRDefault="000479E3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Position</w:t>
            </w:r>
          </w:p>
        </w:tc>
      </w:tr>
      <w:tr w:rsidR="00F71625" w:rsidRPr="00A44242" w14:paraId="206E1805" w14:textId="77777777" w:rsidTr="000479E3">
        <w:tc>
          <w:tcPr>
            <w:tcW w:w="1168" w:type="dxa"/>
          </w:tcPr>
          <w:p w14:paraId="61F564A2" w14:textId="7A507151" w:rsidR="00F71625" w:rsidRPr="00A44242" w:rsidRDefault="00F71625" w:rsidP="00F71625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</w:rPr>
              <w:t>Prepared:</w:t>
            </w:r>
          </w:p>
        </w:tc>
        <w:sdt>
          <w:sdtPr>
            <w:rPr>
              <w:rFonts w:eastAsia="Arial"/>
            </w:rPr>
            <w:id w:val="1899244037"/>
            <w:placeholder>
              <w:docPart w:val="1C6C437C8E33B94585B48CA510FAFFDD"/>
            </w:placeholder>
            <w:date w:fullDate="2020-09-14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1E227392" w14:textId="20FC6108" w:rsidR="00F71625" w:rsidRPr="00A44242" w:rsidRDefault="00F71625" w:rsidP="00F71625">
                <w:pPr>
                  <w:pStyle w:val="oobe-Table-Text"/>
                  <w:rPr>
                    <w:rFonts w:eastAsia="Arial"/>
                  </w:rPr>
                </w:pPr>
                <w:r>
                  <w:rPr>
                    <w:rFonts w:eastAsia="Arial"/>
                  </w:rPr>
                  <w:t>14-09-2020</w:t>
                </w:r>
              </w:p>
            </w:tc>
          </w:sdtContent>
        </w:sdt>
        <w:tc>
          <w:tcPr>
            <w:tcW w:w="3287" w:type="dxa"/>
          </w:tcPr>
          <w:p w14:paraId="2AB85DEA" w14:textId="7F1994A1" w:rsidR="00F71625" w:rsidRPr="00A44242" w:rsidRDefault="00F71625" w:rsidP="00F71625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Collin M</w:t>
            </w:r>
            <w:r w:rsidRPr="003525FC">
              <w:rPr>
                <w:rFonts w:eastAsia="Arial"/>
              </w:rPr>
              <w:t>c</w:t>
            </w:r>
            <w:r>
              <w:rPr>
                <w:rFonts w:eastAsia="Arial"/>
              </w:rPr>
              <w:t>K</w:t>
            </w:r>
            <w:r w:rsidRPr="003525FC">
              <w:rPr>
                <w:rFonts w:eastAsia="Arial"/>
              </w:rPr>
              <w:t>eahnie</w:t>
            </w:r>
          </w:p>
        </w:tc>
        <w:tc>
          <w:tcPr>
            <w:tcW w:w="3288" w:type="dxa"/>
          </w:tcPr>
          <w:p w14:paraId="7DF7A47C" w14:textId="1367D81B" w:rsidR="00F71625" w:rsidRPr="00A44242" w:rsidRDefault="00F71625" w:rsidP="00F71625">
            <w:pPr>
              <w:pStyle w:val="oobe-Table-Text"/>
            </w:pPr>
            <w:r>
              <w:t>Consultant</w:t>
            </w:r>
          </w:p>
        </w:tc>
      </w:tr>
      <w:tr w:rsidR="00F71625" w:rsidRPr="00A44242" w14:paraId="0DE3E026" w14:textId="77777777" w:rsidTr="000479E3">
        <w:tc>
          <w:tcPr>
            <w:tcW w:w="1168" w:type="dxa"/>
          </w:tcPr>
          <w:p w14:paraId="3A9C2BBE" w14:textId="7D1A2B15" w:rsidR="00F71625" w:rsidRPr="00A44242" w:rsidRDefault="00F71625" w:rsidP="00F71625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Review</w:t>
            </w:r>
          </w:p>
        </w:tc>
        <w:sdt>
          <w:sdtPr>
            <w:rPr>
              <w:rFonts w:eastAsia="Arial"/>
            </w:rPr>
            <w:id w:val="-946699266"/>
            <w:placeholder>
              <w:docPart w:val="4D0F5A31C62C0B498D4672B847BB84B4"/>
            </w:placeholder>
            <w:date w:fullDate="2020-09-21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1446ED25" w14:textId="7588347C" w:rsidR="00F71625" w:rsidRPr="00A44242" w:rsidRDefault="00F71625" w:rsidP="00F71625">
                <w:pPr>
                  <w:pStyle w:val="oobe-Table-Text"/>
                </w:pPr>
                <w:r>
                  <w:rPr>
                    <w:rFonts w:eastAsia="Arial"/>
                  </w:rPr>
                  <w:t>21-09-2020</w:t>
                </w:r>
              </w:p>
            </w:tc>
          </w:sdtContent>
        </w:sdt>
        <w:tc>
          <w:tcPr>
            <w:tcW w:w="3287" w:type="dxa"/>
          </w:tcPr>
          <w:p w14:paraId="0004651C" w14:textId="74B1584F" w:rsidR="00F71625" w:rsidRPr="00A44242" w:rsidRDefault="00F71625" w:rsidP="00F71625">
            <w:pPr>
              <w:pStyle w:val="oobe-Table-Text"/>
            </w:pPr>
            <w:r>
              <w:rPr>
                <w:rFonts w:eastAsia="Arial"/>
              </w:rPr>
              <w:t>Mathew Laurence-Rogers</w:t>
            </w:r>
          </w:p>
        </w:tc>
        <w:tc>
          <w:tcPr>
            <w:tcW w:w="3288" w:type="dxa"/>
          </w:tcPr>
          <w:p w14:paraId="43A78D48" w14:textId="5295B6A0" w:rsidR="00F71625" w:rsidRPr="00A44242" w:rsidRDefault="00F71625" w:rsidP="00F71625">
            <w:pPr>
              <w:pStyle w:val="oobe-Table-Text"/>
            </w:pPr>
            <w:r>
              <w:t>Managing Consultant</w:t>
            </w:r>
          </w:p>
        </w:tc>
      </w:tr>
      <w:tr w:rsidR="00F71625" w:rsidRPr="00A44242" w14:paraId="2EF24E5C" w14:textId="77777777" w:rsidTr="000479E3">
        <w:tc>
          <w:tcPr>
            <w:tcW w:w="1168" w:type="dxa"/>
          </w:tcPr>
          <w:p w14:paraId="7A1ABCBC" w14:textId="1772668B" w:rsidR="00F71625" w:rsidRPr="00A44242" w:rsidRDefault="00F71625" w:rsidP="00F71625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Release</w:t>
            </w:r>
          </w:p>
        </w:tc>
        <w:sdt>
          <w:sdtPr>
            <w:rPr>
              <w:rFonts w:eastAsia="Arial"/>
            </w:rPr>
            <w:id w:val="-347569293"/>
            <w:placeholder>
              <w:docPart w:val="2E6917FD2B450649928A17F637E74253"/>
            </w:placeholder>
            <w:date w:fullDate="2020-09-22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6EC77B92" w14:textId="6AFCE6EF" w:rsidR="00F71625" w:rsidRPr="00A44242" w:rsidRDefault="00F71625" w:rsidP="00F71625">
                <w:pPr>
                  <w:pStyle w:val="oobe-Table-Text"/>
                </w:pPr>
                <w:r>
                  <w:rPr>
                    <w:rFonts w:eastAsia="Arial"/>
                  </w:rPr>
                  <w:t>22-09-2020</w:t>
                </w:r>
              </w:p>
            </w:tc>
          </w:sdtContent>
        </w:sdt>
        <w:tc>
          <w:tcPr>
            <w:tcW w:w="3287" w:type="dxa"/>
          </w:tcPr>
          <w:p w14:paraId="75DC72DE" w14:textId="27C985AF" w:rsidR="00F71625" w:rsidRPr="00A44242" w:rsidRDefault="00F71625" w:rsidP="00F71625">
            <w:pPr>
              <w:pStyle w:val="oobe-Table-Text"/>
            </w:pPr>
            <w:r>
              <w:rPr>
                <w:rFonts w:eastAsia="Arial"/>
              </w:rPr>
              <w:t>Mathew Laurence-Rogers</w:t>
            </w:r>
          </w:p>
        </w:tc>
        <w:tc>
          <w:tcPr>
            <w:tcW w:w="3288" w:type="dxa"/>
          </w:tcPr>
          <w:p w14:paraId="252F9EF8" w14:textId="791A5D5E" w:rsidR="00F71625" w:rsidRPr="00A44242" w:rsidRDefault="00F71625" w:rsidP="00F71625">
            <w:pPr>
              <w:pStyle w:val="oobe-Table-Text"/>
            </w:pPr>
            <w:r>
              <w:t>Managing Consultant</w:t>
            </w:r>
          </w:p>
        </w:tc>
      </w:tr>
    </w:tbl>
    <w:p w14:paraId="20B4F717" w14:textId="77777777" w:rsidR="0021300C" w:rsidRPr="00A44242" w:rsidRDefault="0021300C" w:rsidP="0021300C">
      <w:pPr>
        <w:pStyle w:val="oobe-Heading2-NonTOC"/>
        <w:rPr>
          <w:rFonts w:eastAsia="Arial"/>
        </w:rPr>
      </w:pPr>
      <w:r w:rsidRPr="00A44242">
        <w:rPr>
          <w:rFonts w:eastAsia="Arial"/>
        </w:rPr>
        <w:t>Drafting and Release History</w:t>
      </w:r>
    </w:p>
    <w:tbl>
      <w:tblPr>
        <w:tblStyle w:val="oobe-Table-Navy"/>
        <w:tblW w:w="5000" w:type="pct"/>
        <w:tblLook w:val="04A0" w:firstRow="1" w:lastRow="0" w:firstColumn="1" w:lastColumn="0" w:noHBand="0" w:noVBand="1"/>
      </w:tblPr>
      <w:tblGrid>
        <w:gridCol w:w="1167"/>
        <w:gridCol w:w="1318"/>
        <w:gridCol w:w="3288"/>
        <w:gridCol w:w="3288"/>
      </w:tblGrid>
      <w:tr w:rsidR="0021300C" w:rsidRPr="00A44242" w14:paraId="46E857BF" w14:textId="77777777" w:rsidTr="00047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 w:val="0"/>
        </w:trPr>
        <w:tc>
          <w:tcPr>
            <w:tcW w:w="1167" w:type="dxa"/>
            <w:tcBorders>
              <w:bottom w:val="none" w:sz="0" w:space="0" w:color="auto"/>
              <w:right w:val="none" w:sz="0" w:space="0" w:color="auto"/>
            </w:tcBorders>
          </w:tcPr>
          <w:p w14:paraId="5977F4C3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Version</w:t>
            </w:r>
          </w:p>
        </w:tc>
        <w:tc>
          <w:tcPr>
            <w:tcW w:w="131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9F5BAA6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Date</w:t>
            </w:r>
          </w:p>
        </w:tc>
        <w:tc>
          <w:tcPr>
            <w:tcW w:w="328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3065C08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Author</w:t>
            </w:r>
          </w:p>
        </w:tc>
        <w:tc>
          <w:tcPr>
            <w:tcW w:w="3288" w:type="dxa"/>
            <w:tcBorders>
              <w:left w:val="none" w:sz="0" w:space="0" w:color="auto"/>
              <w:bottom w:val="none" w:sz="0" w:space="0" w:color="auto"/>
            </w:tcBorders>
          </w:tcPr>
          <w:p w14:paraId="76055DB1" w14:textId="77777777" w:rsidR="0021300C" w:rsidRPr="00A44242" w:rsidRDefault="0021300C" w:rsidP="00EA3D70">
            <w:pPr>
              <w:pStyle w:val="oobe-Table-Heading"/>
              <w:rPr>
                <w:rFonts w:eastAsia="Arial"/>
              </w:rPr>
            </w:pPr>
            <w:r w:rsidRPr="00A44242">
              <w:rPr>
                <w:rFonts w:eastAsia="Arial"/>
              </w:rPr>
              <w:t>Description</w:t>
            </w:r>
          </w:p>
        </w:tc>
      </w:tr>
      <w:tr w:rsidR="00AF1B69" w:rsidRPr="00A44242" w14:paraId="0A0FE283" w14:textId="77777777" w:rsidTr="000479E3">
        <w:tc>
          <w:tcPr>
            <w:tcW w:w="1167" w:type="dxa"/>
          </w:tcPr>
          <w:p w14:paraId="5A7B0B62" w14:textId="28D9C71E" w:rsidR="00AF1B69" w:rsidRPr="00A44242" w:rsidRDefault="00AF1B69" w:rsidP="00AF1B69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0.1</w:t>
            </w:r>
          </w:p>
        </w:tc>
        <w:sdt>
          <w:sdtPr>
            <w:rPr>
              <w:rFonts w:eastAsia="Arial"/>
            </w:rPr>
            <w:id w:val="1134766391"/>
            <w:placeholder>
              <w:docPart w:val="CB441B8098FBDB419143EC9F75543BCB"/>
            </w:placeholder>
            <w:date w:fullDate="2020-09-14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3D709601" w14:textId="1278EA96" w:rsidR="00AF1B69" w:rsidRPr="00A44242" w:rsidRDefault="00AF1B69" w:rsidP="00AF1B69">
                <w:pPr>
                  <w:pStyle w:val="oobe-Table-Text"/>
                  <w:rPr>
                    <w:rFonts w:eastAsia="Arial"/>
                  </w:rPr>
                </w:pPr>
                <w:r>
                  <w:rPr>
                    <w:rFonts w:eastAsia="Arial"/>
                  </w:rPr>
                  <w:t>14-09-2020</w:t>
                </w:r>
              </w:p>
            </w:tc>
          </w:sdtContent>
        </w:sdt>
        <w:tc>
          <w:tcPr>
            <w:tcW w:w="3288" w:type="dxa"/>
          </w:tcPr>
          <w:p w14:paraId="23377151" w14:textId="1E6A4967" w:rsidR="00AF1B69" w:rsidRPr="00A44242" w:rsidRDefault="00AF1B69" w:rsidP="00AF1B69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Collin M</w:t>
            </w:r>
            <w:r w:rsidRPr="003525FC">
              <w:rPr>
                <w:rFonts w:eastAsia="Arial"/>
              </w:rPr>
              <w:t>c</w:t>
            </w:r>
            <w:r>
              <w:rPr>
                <w:rFonts w:eastAsia="Arial"/>
              </w:rPr>
              <w:t>K</w:t>
            </w:r>
            <w:r w:rsidRPr="003525FC">
              <w:rPr>
                <w:rFonts w:eastAsia="Arial"/>
              </w:rPr>
              <w:t>eahnie</w:t>
            </w:r>
          </w:p>
        </w:tc>
        <w:tc>
          <w:tcPr>
            <w:tcW w:w="3288" w:type="dxa"/>
          </w:tcPr>
          <w:p w14:paraId="2102F8CF" w14:textId="6E8EADE3" w:rsidR="00AF1B69" w:rsidRPr="00A44242" w:rsidRDefault="00AF1B69" w:rsidP="00AF1B69">
            <w:pPr>
              <w:pStyle w:val="oobe-Table-Text"/>
            </w:pPr>
            <w:r>
              <w:t>Initial Document</w:t>
            </w:r>
          </w:p>
        </w:tc>
      </w:tr>
      <w:tr w:rsidR="00AF1B69" w:rsidRPr="00A44242" w14:paraId="5CE77066" w14:textId="77777777" w:rsidTr="000479E3">
        <w:tc>
          <w:tcPr>
            <w:tcW w:w="1167" w:type="dxa"/>
          </w:tcPr>
          <w:p w14:paraId="1E716FBE" w14:textId="72B1C384" w:rsidR="00AF1B69" w:rsidRPr="00A44242" w:rsidRDefault="00AF1B69" w:rsidP="00AF1B69">
            <w:pPr>
              <w:pStyle w:val="oobe-Table-Text"/>
              <w:rPr>
                <w:rFonts w:eastAsia="Arial"/>
              </w:rPr>
            </w:pPr>
            <w:r>
              <w:rPr>
                <w:rFonts w:eastAsia="Arial"/>
              </w:rPr>
              <w:t>0.2</w:t>
            </w:r>
          </w:p>
        </w:tc>
        <w:sdt>
          <w:sdtPr>
            <w:rPr>
              <w:rFonts w:eastAsia="Arial"/>
            </w:rPr>
            <w:id w:val="454231594"/>
            <w:placeholder>
              <w:docPart w:val="7DDB14CC6FD28F43ADA0ED8F8C9D428F"/>
            </w:placeholder>
            <w:date w:fullDate="2020-09-21T00:00:00Z">
              <w:dateFormat w:val="dd-MM-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18" w:type="dxa"/>
              </w:tcPr>
              <w:p w14:paraId="00D88FB0" w14:textId="17BF3B1D" w:rsidR="00AF1B69" w:rsidRPr="00A44242" w:rsidRDefault="00AF1B69" w:rsidP="00AF1B69">
                <w:pPr>
                  <w:pStyle w:val="oobe-Table-Text"/>
                </w:pPr>
                <w:r>
                  <w:rPr>
                    <w:rFonts w:eastAsia="Arial"/>
                  </w:rPr>
                  <w:t>21-09-2020</w:t>
                </w:r>
              </w:p>
            </w:tc>
          </w:sdtContent>
        </w:sdt>
        <w:tc>
          <w:tcPr>
            <w:tcW w:w="3288" w:type="dxa"/>
          </w:tcPr>
          <w:p w14:paraId="0F0D073E" w14:textId="42F14787" w:rsidR="00AF1B69" w:rsidRPr="00A44242" w:rsidRDefault="00AF1B69" w:rsidP="00AF1B69">
            <w:pPr>
              <w:pStyle w:val="oobe-Table-Text"/>
            </w:pPr>
            <w:r>
              <w:rPr>
                <w:rFonts w:eastAsia="Arial"/>
              </w:rPr>
              <w:t>Mathew Laurence-Rogers</w:t>
            </w:r>
          </w:p>
        </w:tc>
        <w:tc>
          <w:tcPr>
            <w:tcW w:w="3288" w:type="dxa"/>
          </w:tcPr>
          <w:p w14:paraId="01DB80C3" w14:textId="3D51CFC6" w:rsidR="00AF1B69" w:rsidRPr="00A44242" w:rsidRDefault="00AF1B69" w:rsidP="00AF1B69">
            <w:pPr>
              <w:pStyle w:val="oobe-Table-Text"/>
            </w:pPr>
            <w:r>
              <w:t>Review and update</w:t>
            </w:r>
          </w:p>
        </w:tc>
      </w:tr>
      <w:sdt>
        <w:sdtPr>
          <w:rPr>
            <w:rFonts w:eastAsia="Arial"/>
          </w:rPr>
          <w:id w:val="274298532"/>
          <w15:repeatingSection/>
        </w:sdtPr>
        <w:sdtEndPr>
          <w:rPr>
            <w:rFonts w:eastAsia="Times New Roman"/>
          </w:rPr>
        </w:sdtEndPr>
        <w:sdtContent>
          <w:sdt>
            <w:sdtPr>
              <w:rPr>
                <w:rFonts w:eastAsia="Arial"/>
              </w:rPr>
              <w:id w:val="1964147784"/>
              <w:placeholder>
                <w:docPart w:val="A2A5FE53B945DB4BABB720C1CB2EF040"/>
              </w:placeholder>
              <w15:repeatingSectionItem/>
            </w:sdtPr>
            <w:sdtEndPr>
              <w:rPr>
                <w:rFonts w:eastAsia="Times New Roman"/>
              </w:rPr>
            </w:sdtEndPr>
            <w:sdtContent>
              <w:tr w:rsidR="00AF1B69" w:rsidRPr="00A44242" w14:paraId="1FD8139F" w14:textId="77777777" w:rsidTr="000479E3">
                <w:tc>
                  <w:tcPr>
                    <w:tcW w:w="1167" w:type="dxa"/>
                  </w:tcPr>
                  <w:p w14:paraId="35CFDA0D" w14:textId="388A2C13" w:rsidR="00AF1B69" w:rsidRPr="00A44242" w:rsidRDefault="00AF1B69" w:rsidP="00AF1B69">
                    <w:pPr>
                      <w:pStyle w:val="oobe-Table-Text"/>
                      <w:rPr>
                        <w:rFonts w:eastAsia="Arial"/>
                      </w:rPr>
                    </w:pPr>
                    <w:r>
                      <w:rPr>
                        <w:rFonts w:eastAsia="Arial"/>
                      </w:rPr>
                      <w:t>1.0</w:t>
                    </w:r>
                  </w:p>
                </w:tc>
                <w:sdt>
                  <w:sdtPr>
                    <w:rPr>
                      <w:rFonts w:eastAsia="Arial"/>
                    </w:rPr>
                    <w:id w:val="-331297242"/>
                    <w:placeholder>
                      <w:docPart w:val="1D2D21511AD07846955E939263F3FDE2"/>
                    </w:placeholder>
                    <w:date w:fullDate="2020-09-22T00:00:00Z">
                      <w:dateFormat w:val="dd-MM-yyyy"/>
                      <w:lid w:val="en-AU"/>
                      <w:storeMappedDataAs w:val="dateTime"/>
                      <w:calendar w:val="gregorian"/>
                    </w:date>
                  </w:sdtPr>
                  <w:sdtEndPr/>
                  <w:sdtContent>
                    <w:tc>
                      <w:tcPr>
                        <w:tcW w:w="1318" w:type="dxa"/>
                      </w:tcPr>
                      <w:p w14:paraId="01ED077B" w14:textId="2D6B23DF" w:rsidR="00AF1B69" w:rsidRPr="00A44242" w:rsidRDefault="00AF1B69" w:rsidP="00AF1B69">
                        <w:pPr>
                          <w:pStyle w:val="oobe-Table-Text"/>
                        </w:pPr>
                        <w:r>
                          <w:rPr>
                            <w:rFonts w:eastAsia="Arial"/>
                          </w:rPr>
                          <w:t>22-09-2020</w:t>
                        </w:r>
                      </w:p>
                    </w:tc>
                  </w:sdtContent>
                </w:sdt>
                <w:tc>
                  <w:tcPr>
                    <w:tcW w:w="3288" w:type="dxa"/>
                  </w:tcPr>
                  <w:p w14:paraId="7D44BC97" w14:textId="093CE0A6" w:rsidR="00AF1B69" w:rsidRPr="00A44242" w:rsidRDefault="00AF1B69" w:rsidP="00AF1B69">
                    <w:pPr>
                      <w:pStyle w:val="oobe-Table-Text"/>
                    </w:pPr>
                    <w:r>
                      <w:rPr>
                        <w:rFonts w:eastAsia="Arial"/>
                      </w:rPr>
                      <w:t>Mathew Laurence-Rogers</w:t>
                    </w:r>
                  </w:p>
                </w:tc>
                <w:tc>
                  <w:tcPr>
                    <w:tcW w:w="3288" w:type="dxa"/>
                  </w:tcPr>
                  <w:p w14:paraId="5103F4ED" w14:textId="1EC8D59D" w:rsidR="00AF1B69" w:rsidRPr="00A44242" w:rsidRDefault="00AF1B69" w:rsidP="00AF1B69">
                    <w:pPr>
                      <w:pStyle w:val="oobe-Table-Text"/>
                    </w:pPr>
                    <w:r>
                      <w:t>Release</w:t>
                    </w:r>
                  </w:p>
                </w:tc>
              </w:tr>
            </w:sdtContent>
          </w:sdt>
        </w:sdtContent>
      </w:sdt>
    </w:tbl>
    <w:p w14:paraId="3F758757" w14:textId="77777777" w:rsidR="0021300C" w:rsidRDefault="0021300C" w:rsidP="00AF1B69">
      <w:pPr>
        <w:pStyle w:val="oobe-Para-L1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224"/>
        <w:gridCol w:w="7847"/>
      </w:tblGrid>
      <w:tr w:rsidR="0021300C" w:rsidRPr="00A44242" w14:paraId="5ABBFEB8" w14:textId="77777777" w:rsidTr="00F85461">
        <w:tc>
          <w:tcPr>
            <w:tcW w:w="1265" w:type="dxa"/>
            <w:vMerge w:val="restart"/>
            <w:shd w:val="clear" w:color="auto" w:fill="091C33" w:themeFill="background1"/>
          </w:tcPr>
          <w:p w14:paraId="1AD5E083" w14:textId="77777777" w:rsidR="0021300C" w:rsidRPr="00A44242" w:rsidRDefault="0021300C" w:rsidP="00EA3D70">
            <w:pPr>
              <w:pStyle w:val="oobe-Table-Heading-Left"/>
              <w:rPr>
                <w:rFonts w:eastAsia="Arial"/>
              </w:rPr>
            </w:pPr>
            <w:r w:rsidRPr="00A44242">
              <w:rPr>
                <w:rFonts w:eastAsia="Arial"/>
              </w:rPr>
              <w:t>oobe contact details</w:t>
            </w:r>
          </w:p>
        </w:tc>
        <w:tc>
          <w:tcPr>
            <w:tcW w:w="8414" w:type="dxa"/>
            <w:shd w:val="clear" w:color="auto" w:fill="091C33" w:themeFill="background1"/>
          </w:tcPr>
          <w:p w14:paraId="1A12B525" w14:textId="77777777" w:rsidR="0021300C" w:rsidRPr="00A44242" w:rsidRDefault="0021300C" w:rsidP="00EA3D70">
            <w:pPr>
              <w:pStyle w:val="oobe-Table-Heading-Left"/>
              <w:rPr>
                <w:rFonts w:eastAsia="Arial"/>
              </w:rPr>
            </w:pPr>
            <w:r w:rsidRPr="00A44242">
              <w:rPr>
                <w:rFonts w:eastAsia="Arial"/>
              </w:rPr>
              <w:t>oobe Pty Ltd</w:t>
            </w:r>
          </w:p>
        </w:tc>
      </w:tr>
      <w:tr w:rsidR="0021300C" w:rsidRPr="00A44242" w14:paraId="56A7BC39" w14:textId="77777777" w:rsidTr="00F85461">
        <w:trPr>
          <w:trHeight w:val="1104"/>
        </w:trPr>
        <w:tc>
          <w:tcPr>
            <w:tcW w:w="1265" w:type="dxa"/>
            <w:vMerge/>
            <w:shd w:val="clear" w:color="auto" w:fill="091C33" w:themeFill="background1"/>
          </w:tcPr>
          <w:p w14:paraId="7927AE1C" w14:textId="77777777" w:rsidR="0021300C" w:rsidRPr="00A44242" w:rsidRDefault="0021300C" w:rsidP="00EA3D70">
            <w:pPr>
              <w:rPr>
                <w:rFonts w:cs="Arial"/>
              </w:rPr>
            </w:pPr>
          </w:p>
        </w:tc>
        <w:tc>
          <w:tcPr>
            <w:tcW w:w="8414" w:type="dxa"/>
          </w:tcPr>
          <w:p w14:paraId="024F5D24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</w:t>
            </w:r>
            <w:hyperlink r:id="rId20">
              <w:r w:rsidRPr="00A44242">
                <w:rPr>
                  <w:rStyle w:val="Hyperlink"/>
                  <w:rFonts w:eastAsia="Arial" w:cs="Arial"/>
                </w:rPr>
                <w:t>www.oobe.com.au</w:t>
              </w:r>
            </w:hyperlink>
          </w:p>
          <w:p w14:paraId="39B4D005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GPO 111 Canberra City 2601</w:t>
            </w:r>
          </w:p>
          <w:p w14:paraId="689D3485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ACN 123 977 846</w:t>
            </w:r>
          </w:p>
          <w:p w14:paraId="71F4C7F3" w14:textId="77777777" w:rsidR="0021300C" w:rsidRPr="00A44242" w:rsidRDefault="0021300C" w:rsidP="00EA3D70">
            <w:pPr>
              <w:pStyle w:val="oobe-Table-Text"/>
              <w:rPr>
                <w:rFonts w:eastAsia="Arial"/>
              </w:rPr>
            </w:pPr>
            <w:r w:rsidRPr="00A44242">
              <w:rPr>
                <w:rFonts w:eastAsia="Arial"/>
                <w:b/>
                <w:color w:val="666767" w:themeColor="accent4"/>
              </w:rPr>
              <w:t>|</w:t>
            </w:r>
            <w:r w:rsidRPr="00A44242">
              <w:rPr>
                <w:rFonts w:eastAsia="Arial"/>
              </w:rPr>
              <w:t xml:space="preserve"> ABN 48 123 977 846</w:t>
            </w:r>
          </w:p>
        </w:tc>
      </w:tr>
    </w:tbl>
    <w:sdt>
      <w:sdtPr>
        <w:rPr>
          <w:rFonts w:asciiTheme="minorHAnsi" w:eastAsia="Calibri" w:hAnsiTheme="minorHAnsi" w:cs="Times New Roman"/>
          <w:b w:val="0"/>
          <w:bCs w:val="0"/>
          <w:caps/>
          <w:sz w:val="20"/>
          <w:szCs w:val="22"/>
          <w:lang w:eastAsia="en-US"/>
        </w:rPr>
        <w:id w:val="-556316439"/>
        <w:docPartObj>
          <w:docPartGallery w:val="Table of Contents"/>
          <w:docPartUnique/>
        </w:docPartObj>
      </w:sdtPr>
      <w:sdtEndPr>
        <w:rPr>
          <w:rFonts w:eastAsia="Times New Roman"/>
          <w:caps w:val="0"/>
          <w:sz w:val="22"/>
          <w:szCs w:val="20"/>
          <w:lang w:eastAsia="en-AU"/>
        </w:rPr>
      </w:sdtEndPr>
      <w:sdtContent>
        <w:p w14:paraId="7BECB5CA" w14:textId="77777777" w:rsidR="0021300C" w:rsidRPr="00A44242" w:rsidRDefault="0021300C" w:rsidP="0021300C">
          <w:pPr>
            <w:pStyle w:val="oobe-Heading1-NonTOC"/>
            <w:rPr>
              <w:rFonts w:eastAsia="Arial"/>
            </w:rPr>
          </w:pPr>
          <w:r w:rsidRPr="00A44242">
            <w:rPr>
              <w:rFonts w:eastAsia="Arial"/>
            </w:rPr>
            <w:t>Contents</w:t>
          </w:r>
        </w:p>
        <w:p w14:paraId="11391BEC" w14:textId="1C391743" w:rsidR="00554AEE" w:rsidRDefault="008D30E8">
          <w:pPr>
            <w:pStyle w:val="TOC1"/>
            <w:rPr>
              <w:rFonts w:eastAsiaTheme="minorEastAsia" w:cstheme="minorBidi"/>
              <w:b w:val="0"/>
              <w:noProof/>
              <w:color w:val="auto"/>
              <w:sz w:val="24"/>
              <w:szCs w:val="24"/>
              <w:lang w:eastAsia="en-GB"/>
            </w:rPr>
          </w:pPr>
          <w:r w:rsidRPr="00A44242">
            <w:rPr>
              <w:rFonts w:cs="Arial"/>
              <w:b w:val="0"/>
            </w:rPr>
            <w:fldChar w:fldCharType="begin"/>
          </w:r>
          <w:r w:rsidRPr="00A44242">
            <w:rPr>
              <w:rFonts w:cs="Arial"/>
              <w:b w:val="0"/>
            </w:rPr>
            <w:instrText xml:space="preserve"> TOC \o "4-4" \h \z \t "Heading 1,1</w:instrText>
          </w:r>
          <w:r>
            <w:rPr>
              <w:rFonts w:cs="Arial"/>
              <w:b w:val="0"/>
            </w:rPr>
            <w:instrText>,</w:instrText>
          </w:r>
          <w:r w:rsidRPr="00A44242">
            <w:rPr>
              <w:rFonts w:cs="Arial"/>
              <w:b w:val="0"/>
            </w:rPr>
            <w:instrText>Heading 2,2,</w:instrText>
          </w:r>
          <w:r w:rsidR="00E925FC">
            <w:rPr>
              <w:rFonts w:cs="Arial"/>
              <w:b w:val="0"/>
            </w:rPr>
            <w:instrText>Heading 3,3,</w:instrText>
          </w:r>
          <w:r w:rsidR="00130E3E">
            <w:rPr>
              <w:rFonts w:cs="Arial"/>
              <w:b w:val="0"/>
            </w:rPr>
            <w:instrText>Heading 4,4,</w:instrText>
          </w:r>
          <w:r w:rsidR="00E925FC">
            <w:rPr>
              <w:rFonts w:cs="Arial"/>
              <w:b w:val="0"/>
            </w:rPr>
            <w:instrText>oobe-Heading-Numbered-L1,</w:instrText>
          </w:r>
          <w:r w:rsidR="00130E3E">
            <w:rPr>
              <w:rFonts w:cs="Arial"/>
              <w:b w:val="0"/>
            </w:rPr>
            <w:instrText>5</w:instrText>
          </w:r>
          <w:r w:rsidR="00E925FC">
            <w:rPr>
              <w:rFonts w:cs="Arial"/>
              <w:b w:val="0"/>
            </w:rPr>
            <w:instrText xml:space="preserve">, </w:instrText>
          </w:r>
          <w:r>
            <w:rPr>
              <w:rFonts w:cs="Arial"/>
              <w:b w:val="0"/>
            </w:rPr>
            <w:instrText>oobe-Heading-Numbered-L</w:instrText>
          </w:r>
          <w:r w:rsidR="00E925FC">
            <w:rPr>
              <w:rFonts w:cs="Arial"/>
              <w:b w:val="0"/>
            </w:rPr>
            <w:instrText>2</w:instrText>
          </w:r>
          <w:r>
            <w:rPr>
              <w:rFonts w:cs="Arial"/>
              <w:b w:val="0"/>
            </w:rPr>
            <w:instrText>,</w:instrText>
          </w:r>
          <w:r w:rsidR="00130E3E">
            <w:rPr>
              <w:rFonts w:cs="Arial"/>
              <w:b w:val="0"/>
            </w:rPr>
            <w:instrText>6</w:instrText>
          </w:r>
          <w:r>
            <w:rPr>
              <w:rFonts w:cs="Arial"/>
              <w:b w:val="0"/>
            </w:rPr>
            <w:instrText>,</w:instrText>
          </w:r>
          <w:r w:rsidR="00E925FC">
            <w:rPr>
              <w:rFonts w:cs="Arial"/>
              <w:b w:val="0"/>
            </w:rPr>
            <w:instrText>oobe-Heading-Numbered-L3,</w:instrText>
          </w:r>
          <w:r w:rsidR="00130E3E">
            <w:rPr>
              <w:rFonts w:cs="Arial"/>
              <w:b w:val="0"/>
            </w:rPr>
            <w:instrText>7,oobe-Heading-Numbered-L4,8</w:instrText>
          </w:r>
          <w:r w:rsidRPr="00A44242">
            <w:rPr>
              <w:rFonts w:cs="Arial"/>
              <w:b w:val="0"/>
            </w:rPr>
            <w:instrText xml:space="preserve">" </w:instrText>
          </w:r>
          <w:r w:rsidRPr="00A44242">
            <w:rPr>
              <w:rFonts w:cs="Arial"/>
              <w:b w:val="0"/>
            </w:rPr>
            <w:fldChar w:fldCharType="separate"/>
          </w:r>
          <w:hyperlink w:anchor="_Toc51746119" w:history="1">
            <w:r w:rsidR="00554AEE" w:rsidRPr="006455CF">
              <w:rPr>
                <w:rStyle w:val="Hyperlink"/>
                <w:noProof/>
              </w:rPr>
              <w:t>Deploy App for Apple Corporate Device</w:t>
            </w:r>
            <w:r w:rsidR="00554AEE">
              <w:rPr>
                <w:noProof/>
                <w:webHidden/>
              </w:rPr>
              <w:tab/>
            </w:r>
            <w:r w:rsidR="00554AEE">
              <w:rPr>
                <w:noProof/>
                <w:webHidden/>
              </w:rPr>
              <w:fldChar w:fldCharType="begin"/>
            </w:r>
            <w:r w:rsidR="00554AEE">
              <w:rPr>
                <w:noProof/>
                <w:webHidden/>
              </w:rPr>
              <w:instrText xml:space="preserve"> PAGEREF _Toc51746119 \h </w:instrText>
            </w:r>
            <w:r w:rsidR="00554AEE">
              <w:rPr>
                <w:noProof/>
                <w:webHidden/>
              </w:rPr>
            </w:r>
            <w:r w:rsidR="00554AEE">
              <w:rPr>
                <w:noProof/>
                <w:webHidden/>
              </w:rPr>
              <w:fldChar w:fldCharType="separate"/>
            </w:r>
            <w:r w:rsidR="00554AEE">
              <w:rPr>
                <w:noProof/>
                <w:webHidden/>
              </w:rPr>
              <w:t>4</w:t>
            </w:r>
            <w:r w:rsidR="00554AEE">
              <w:rPr>
                <w:noProof/>
                <w:webHidden/>
              </w:rPr>
              <w:fldChar w:fldCharType="end"/>
            </w:r>
          </w:hyperlink>
        </w:p>
        <w:p w14:paraId="56F0E501" w14:textId="3920E9A2" w:rsidR="00554AEE" w:rsidRDefault="000F2FEC">
          <w:pPr>
            <w:pStyle w:val="TOC2"/>
            <w:rPr>
              <w:rFonts w:eastAsiaTheme="minorEastAsia" w:cstheme="minorBidi"/>
              <w:noProof/>
              <w:sz w:val="24"/>
              <w:szCs w:val="24"/>
              <w:lang w:eastAsia="en-GB"/>
            </w:rPr>
          </w:pPr>
          <w:hyperlink w:anchor="_Toc51746120" w:history="1">
            <w:r w:rsidR="00554AEE" w:rsidRPr="006455CF">
              <w:rPr>
                <w:rStyle w:val="Hyperlink"/>
                <w:noProof/>
              </w:rPr>
              <w:t>Introduction</w:t>
            </w:r>
            <w:r w:rsidR="00554AEE">
              <w:rPr>
                <w:noProof/>
                <w:webHidden/>
              </w:rPr>
              <w:tab/>
            </w:r>
            <w:r w:rsidR="00554AEE">
              <w:rPr>
                <w:noProof/>
                <w:webHidden/>
              </w:rPr>
              <w:fldChar w:fldCharType="begin"/>
            </w:r>
            <w:r w:rsidR="00554AEE">
              <w:rPr>
                <w:noProof/>
                <w:webHidden/>
              </w:rPr>
              <w:instrText xml:space="preserve"> PAGEREF _Toc51746120 \h </w:instrText>
            </w:r>
            <w:r w:rsidR="00554AEE">
              <w:rPr>
                <w:noProof/>
                <w:webHidden/>
              </w:rPr>
            </w:r>
            <w:r w:rsidR="00554AEE">
              <w:rPr>
                <w:noProof/>
                <w:webHidden/>
              </w:rPr>
              <w:fldChar w:fldCharType="separate"/>
            </w:r>
            <w:r w:rsidR="00554AEE">
              <w:rPr>
                <w:noProof/>
                <w:webHidden/>
              </w:rPr>
              <w:t>4</w:t>
            </w:r>
            <w:r w:rsidR="00554AEE">
              <w:rPr>
                <w:noProof/>
                <w:webHidden/>
              </w:rPr>
              <w:fldChar w:fldCharType="end"/>
            </w:r>
          </w:hyperlink>
        </w:p>
        <w:p w14:paraId="728E4102" w14:textId="407665A6" w:rsidR="00554AEE" w:rsidRDefault="000F2FEC">
          <w:pPr>
            <w:pStyle w:val="TOC2"/>
            <w:rPr>
              <w:rFonts w:eastAsiaTheme="minorEastAsia" w:cstheme="minorBidi"/>
              <w:noProof/>
              <w:sz w:val="24"/>
              <w:szCs w:val="24"/>
              <w:lang w:eastAsia="en-GB"/>
            </w:rPr>
          </w:pPr>
          <w:hyperlink w:anchor="_Toc51746121" w:history="1">
            <w:r w:rsidR="00554AEE" w:rsidRPr="006455CF">
              <w:rPr>
                <w:rStyle w:val="Hyperlink"/>
                <w:noProof/>
              </w:rPr>
              <w:t>Purpose</w:t>
            </w:r>
            <w:r w:rsidR="00554AEE">
              <w:rPr>
                <w:noProof/>
                <w:webHidden/>
              </w:rPr>
              <w:tab/>
            </w:r>
            <w:r w:rsidR="00554AEE">
              <w:rPr>
                <w:noProof/>
                <w:webHidden/>
              </w:rPr>
              <w:fldChar w:fldCharType="begin"/>
            </w:r>
            <w:r w:rsidR="00554AEE">
              <w:rPr>
                <w:noProof/>
                <w:webHidden/>
              </w:rPr>
              <w:instrText xml:space="preserve"> PAGEREF _Toc51746121 \h </w:instrText>
            </w:r>
            <w:r w:rsidR="00554AEE">
              <w:rPr>
                <w:noProof/>
                <w:webHidden/>
              </w:rPr>
            </w:r>
            <w:r w:rsidR="00554AEE">
              <w:rPr>
                <w:noProof/>
                <w:webHidden/>
              </w:rPr>
              <w:fldChar w:fldCharType="separate"/>
            </w:r>
            <w:r w:rsidR="00554AEE">
              <w:rPr>
                <w:noProof/>
                <w:webHidden/>
              </w:rPr>
              <w:t>4</w:t>
            </w:r>
            <w:r w:rsidR="00554AEE">
              <w:rPr>
                <w:noProof/>
                <w:webHidden/>
              </w:rPr>
              <w:fldChar w:fldCharType="end"/>
            </w:r>
          </w:hyperlink>
        </w:p>
        <w:p w14:paraId="5660EE46" w14:textId="15A16623" w:rsidR="00554AEE" w:rsidRDefault="000F2FEC">
          <w:pPr>
            <w:pStyle w:val="TOC2"/>
            <w:rPr>
              <w:rFonts w:eastAsiaTheme="minorEastAsia" w:cstheme="minorBidi"/>
              <w:noProof/>
              <w:sz w:val="24"/>
              <w:szCs w:val="24"/>
              <w:lang w:eastAsia="en-GB"/>
            </w:rPr>
          </w:pPr>
          <w:hyperlink w:anchor="_Toc51746122" w:history="1">
            <w:r w:rsidR="00554AEE" w:rsidRPr="006455CF">
              <w:rPr>
                <w:rStyle w:val="Hyperlink"/>
                <w:noProof/>
              </w:rPr>
              <w:t>Audience</w:t>
            </w:r>
            <w:r w:rsidR="00554AEE">
              <w:rPr>
                <w:noProof/>
                <w:webHidden/>
              </w:rPr>
              <w:tab/>
            </w:r>
            <w:r w:rsidR="00554AEE">
              <w:rPr>
                <w:noProof/>
                <w:webHidden/>
              </w:rPr>
              <w:fldChar w:fldCharType="begin"/>
            </w:r>
            <w:r w:rsidR="00554AEE">
              <w:rPr>
                <w:noProof/>
                <w:webHidden/>
              </w:rPr>
              <w:instrText xml:space="preserve"> PAGEREF _Toc51746122 \h </w:instrText>
            </w:r>
            <w:r w:rsidR="00554AEE">
              <w:rPr>
                <w:noProof/>
                <w:webHidden/>
              </w:rPr>
            </w:r>
            <w:r w:rsidR="00554AEE">
              <w:rPr>
                <w:noProof/>
                <w:webHidden/>
              </w:rPr>
              <w:fldChar w:fldCharType="separate"/>
            </w:r>
            <w:r w:rsidR="00554AEE">
              <w:rPr>
                <w:noProof/>
                <w:webHidden/>
              </w:rPr>
              <w:t>4</w:t>
            </w:r>
            <w:r w:rsidR="00554AEE">
              <w:rPr>
                <w:noProof/>
                <w:webHidden/>
              </w:rPr>
              <w:fldChar w:fldCharType="end"/>
            </w:r>
          </w:hyperlink>
        </w:p>
        <w:p w14:paraId="5FA1D9B5" w14:textId="6E75FD56" w:rsidR="00554AEE" w:rsidRDefault="000F2FEC">
          <w:pPr>
            <w:pStyle w:val="TOC2"/>
            <w:rPr>
              <w:rFonts w:eastAsiaTheme="minorEastAsia" w:cstheme="minorBidi"/>
              <w:noProof/>
              <w:sz w:val="24"/>
              <w:szCs w:val="24"/>
              <w:lang w:eastAsia="en-GB"/>
            </w:rPr>
          </w:pPr>
          <w:hyperlink w:anchor="_Toc51746123" w:history="1">
            <w:r w:rsidR="00554AEE" w:rsidRPr="006455CF">
              <w:rPr>
                <w:rStyle w:val="Hyperlink"/>
                <w:noProof/>
              </w:rPr>
              <w:t>Pre-Requisites</w:t>
            </w:r>
            <w:r w:rsidR="00554AEE">
              <w:rPr>
                <w:noProof/>
                <w:webHidden/>
              </w:rPr>
              <w:tab/>
            </w:r>
            <w:r w:rsidR="00554AEE">
              <w:rPr>
                <w:noProof/>
                <w:webHidden/>
              </w:rPr>
              <w:fldChar w:fldCharType="begin"/>
            </w:r>
            <w:r w:rsidR="00554AEE">
              <w:rPr>
                <w:noProof/>
                <w:webHidden/>
              </w:rPr>
              <w:instrText xml:space="preserve"> PAGEREF _Toc51746123 \h </w:instrText>
            </w:r>
            <w:r w:rsidR="00554AEE">
              <w:rPr>
                <w:noProof/>
                <w:webHidden/>
              </w:rPr>
            </w:r>
            <w:r w:rsidR="00554AEE">
              <w:rPr>
                <w:noProof/>
                <w:webHidden/>
              </w:rPr>
              <w:fldChar w:fldCharType="separate"/>
            </w:r>
            <w:r w:rsidR="00554AEE">
              <w:rPr>
                <w:noProof/>
                <w:webHidden/>
              </w:rPr>
              <w:t>4</w:t>
            </w:r>
            <w:r w:rsidR="00554AEE">
              <w:rPr>
                <w:noProof/>
                <w:webHidden/>
              </w:rPr>
              <w:fldChar w:fldCharType="end"/>
            </w:r>
          </w:hyperlink>
        </w:p>
        <w:p w14:paraId="5F29CC45" w14:textId="7A0F24A9" w:rsidR="00554AEE" w:rsidRDefault="000F2FEC">
          <w:pPr>
            <w:pStyle w:val="TOC1"/>
            <w:rPr>
              <w:rFonts w:eastAsiaTheme="minorEastAsia" w:cstheme="minorBidi"/>
              <w:b w:val="0"/>
              <w:noProof/>
              <w:color w:val="auto"/>
              <w:sz w:val="24"/>
              <w:szCs w:val="24"/>
              <w:lang w:eastAsia="en-GB"/>
            </w:rPr>
          </w:pPr>
          <w:hyperlink w:anchor="_Toc51746124" w:history="1">
            <w:r w:rsidR="00554AEE" w:rsidRPr="006455CF">
              <w:rPr>
                <w:rStyle w:val="Hyperlink"/>
                <w:noProof/>
              </w:rPr>
              <w:t>Purchase VPP App License</w:t>
            </w:r>
            <w:r w:rsidR="00554AEE">
              <w:rPr>
                <w:noProof/>
                <w:webHidden/>
              </w:rPr>
              <w:tab/>
            </w:r>
            <w:r w:rsidR="00554AEE">
              <w:rPr>
                <w:noProof/>
                <w:webHidden/>
              </w:rPr>
              <w:fldChar w:fldCharType="begin"/>
            </w:r>
            <w:r w:rsidR="00554AEE">
              <w:rPr>
                <w:noProof/>
                <w:webHidden/>
              </w:rPr>
              <w:instrText xml:space="preserve"> PAGEREF _Toc51746124 \h </w:instrText>
            </w:r>
            <w:r w:rsidR="00554AEE">
              <w:rPr>
                <w:noProof/>
                <w:webHidden/>
              </w:rPr>
            </w:r>
            <w:r w:rsidR="00554AEE">
              <w:rPr>
                <w:noProof/>
                <w:webHidden/>
              </w:rPr>
              <w:fldChar w:fldCharType="separate"/>
            </w:r>
            <w:r w:rsidR="00554AEE">
              <w:rPr>
                <w:noProof/>
                <w:webHidden/>
              </w:rPr>
              <w:t>5</w:t>
            </w:r>
            <w:r w:rsidR="00554AEE">
              <w:rPr>
                <w:noProof/>
                <w:webHidden/>
              </w:rPr>
              <w:fldChar w:fldCharType="end"/>
            </w:r>
          </w:hyperlink>
        </w:p>
        <w:p w14:paraId="618E52E6" w14:textId="49DFF329" w:rsidR="00554AEE" w:rsidRDefault="000F2FEC">
          <w:pPr>
            <w:pStyle w:val="TOC1"/>
            <w:rPr>
              <w:rFonts w:eastAsiaTheme="minorEastAsia" w:cstheme="minorBidi"/>
              <w:b w:val="0"/>
              <w:noProof/>
              <w:color w:val="auto"/>
              <w:sz w:val="24"/>
              <w:szCs w:val="24"/>
              <w:lang w:eastAsia="en-GB"/>
            </w:rPr>
          </w:pPr>
          <w:hyperlink w:anchor="_Toc51746125" w:history="1">
            <w:r w:rsidR="00554AEE" w:rsidRPr="006455CF">
              <w:rPr>
                <w:rStyle w:val="Hyperlink"/>
                <w:noProof/>
              </w:rPr>
              <w:t>Deploy App To Corporate Phone</w:t>
            </w:r>
            <w:r w:rsidR="00554AEE">
              <w:rPr>
                <w:noProof/>
                <w:webHidden/>
              </w:rPr>
              <w:tab/>
            </w:r>
            <w:r w:rsidR="00554AEE">
              <w:rPr>
                <w:noProof/>
                <w:webHidden/>
              </w:rPr>
              <w:fldChar w:fldCharType="begin"/>
            </w:r>
            <w:r w:rsidR="00554AEE">
              <w:rPr>
                <w:noProof/>
                <w:webHidden/>
              </w:rPr>
              <w:instrText xml:space="preserve"> PAGEREF _Toc51746125 \h </w:instrText>
            </w:r>
            <w:r w:rsidR="00554AEE">
              <w:rPr>
                <w:noProof/>
                <w:webHidden/>
              </w:rPr>
            </w:r>
            <w:r w:rsidR="00554AEE">
              <w:rPr>
                <w:noProof/>
                <w:webHidden/>
              </w:rPr>
              <w:fldChar w:fldCharType="separate"/>
            </w:r>
            <w:r w:rsidR="00554AEE">
              <w:rPr>
                <w:noProof/>
                <w:webHidden/>
              </w:rPr>
              <w:t>8</w:t>
            </w:r>
            <w:r w:rsidR="00554AEE">
              <w:rPr>
                <w:noProof/>
                <w:webHidden/>
              </w:rPr>
              <w:fldChar w:fldCharType="end"/>
            </w:r>
          </w:hyperlink>
        </w:p>
        <w:p w14:paraId="404641CE" w14:textId="2C0F279C" w:rsidR="0021300C" w:rsidRPr="00A44242" w:rsidRDefault="008D30E8" w:rsidP="008D30E8">
          <w:pPr>
            <w:pStyle w:val="oobe-Para-L1"/>
          </w:pPr>
          <w:r w:rsidRPr="00A44242">
            <w:rPr>
              <w:rFonts w:cs="Arial"/>
              <w:b/>
            </w:rPr>
            <w:fldChar w:fldCharType="end"/>
          </w:r>
        </w:p>
      </w:sdtContent>
    </w:sdt>
    <w:p w14:paraId="62576482" w14:textId="77777777" w:rsidR="0021300C" w:rsidRPr="00A44242" w:rsidRDefault="0021300C" w:rsidP="0021300C">
      <w:pPr>
        <w:pStyle w:val="oobe-Para-L1"/>
      </w:pPr>
    </w:p>
    <w:p w14:paraId="4DB7C5EA" w14:textId="77777777" w:rsidR="00180FF5" w:rsidRPr="00A44242" w:rsidRDefault="00180FF5" w:rsidP="0021300C">
      <w:pPr>
        <w:pStyle w:val="oobe-Para-L1"/>
        <w:sectPr w:rsidR="00180FF5" w:rsidRPr="00A44242" w:rsidSect="00180FF5">
          <w:headerReference w:type="default" r:id="rId21"/>
          <w:footerReference w:type="default" r:id="rId22"/>
          <w:footerReference w:type="first" r:id="rId23"/>
          <w:pgSz w:w="11907" w:h="16839" w:code="9"/>
          <w:pgMar w:top="1418" w:right="1418" w:bottom="1418" w:left="1418" w:header="567" w:footer="567" w:gutter="0"/>
          <w:cols w:space="708"/>
          <w:docGrid w:linePitch="360"/>
        </w:sectPr>
      </w:pPr>
    </w:p>
    <w:p w14:paraId="1E30710F" w14:textId="4ECB13D9" w:rsidR="00A86126" w:rsidRPr="00A44242" w:rsidRDefault="008952D9" w:rsidP="00727076">
      <w:pPr>
        <w:pStyle w:val="Heading1"/>
      </w:pPr>
      <w:bookmarkStart w:id="2" w:name="_Toc13553843"/>
      <w:bookmarkStart w:id="3" w:name="_Toc51746119"/>
      <w:bookmarkEnd w:id="1"/>
      <w:r>
        <w:lastRenderedPageBreak/>
        <w:t>D</w:t>
      </w:r>
      <w:bookmarkEnd w:id="2"/>
      <w:r>
        <w:t>eploy App for Apple Corporate Device</w:t>
      </w:r>
      <w:bookmarkEnd w:id="3"/>
    </w:p>
    <w:p w14:paraId="436E1820" w14:textId="77777777" w:rsidR="00A86126" w:rsidRPr="00A44242" w:rsidRDefault="00A86126" w:rsidP="00EA3D70">
      <w:pPr>
        <w:pStyle w:val="oobe-Para-Line-Heading1"/>
      </w:pPr>
      <w:r w:rsidRPr="00A44242">
        <w:rPr>
          <w:noProof/>
        </w:rPr>
        <mc:AlternateContent>
          <mc:Choice Requires="wps">
            <w:drawing>
              <wp:inline distT="0" distB="0" distL="0" distR="0" wp14:anchorId="4AD43E57" wp14:editId="4B687DC0">
                <wp:extent cx="900000" cy="0"/>
                <wp:effectExtent l="0" t="19050" r="52705" b="38100"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C275D0B" id="Straight Connector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" strokecolor="#f47821 [3213]" strokeweight="4.5pt">
                <w10:anchorlock/>
              </v:line>
            </w:pict>
          </mc:Fallback>
        </mc:AlternateContent>
      </w:r>
    </w:p>
    <w:p w14:paraId="447BE5AD" w14:textId="77777777" w:rsidR="00F64709" w:rsidRPr="00C66968" w:rsidRDefault="00F64709" w:rsidP="008952D9">
      <w:pPr>
        <w:pStyle w:val="Heading2"/>
      </w:pPr>
      <w:bookmarkStart w:id="4" w:name="_Toc396294768"/>
      <w:bookmarkStart w:id="5" w:name="_Toc396385644"/>
      <w:bookmarkStart w:id="6" w:name="_Ref422388450"/>
      <w:bookmarkStart w:id="7" w:name="_Toc51052832"/>
      <w:bookmarkStart w:id="8" w:name="_Toc51746120"/>
      <w:r w:rsidRPr="00C66968">
        <w:t>Introduction</w:t>
      </w:r>
      <w:bookmarkEnd w:id="4"/>
      <w:bookmarkEnd w:id="5"/>
      <w:bookmarkEnd w:id="6"/>
      <w:bookmarkEnd w:id="7"/>
      <w:bookmarkEnd w:id="8"/>
    </w:p>
    <w:p w14:paraId="6026F8F5" w14:textId="3500582A" w:rsidR="00F64709" w:rsidRPr="00C66968" w:rsidRDefault="00926DE3" w:rsidP="00312032">
      <w:pPr>
        <w:pStyle w:val="oobe-Para-L1"/>
      </w:pPr>
      <w:bookmarkStart w:id="9" w:name="h.mmr88zbrahs8" w:colFirst="0" w:colLast="0"/>
      <w:bookmarkStart w:id="10" w:name="h.5ltz2kqiigcb" w:colFirst="0" w:colLast="0"/>
      <w:bookmarkStart w:id="11" w:name="_Personalization"/>
      <w:bookmarkStart w:id="12" w:name="_Ref422390839"/>
      <w:bookmarkEnd w:id="9"/>
      <w:bookmarkEnd w:id="10"/>
      <w:bookmarkEnd w:id="11"/>
      <w:r>
        <w:t xml:space="preserve">The </w:t>
      </w:r>
      <w:r w:rsidR="000F2FEC">
        <w:t>AGENCY</w:t>
      </w:r>
      <w:r>
        <w:t xml:space="preserve"> </w:t>
      </w:r>
      <w:r w:rsidR="00554AEE">
        <w:t>offer</w:t>
      </w:r>
      <w:r>
        <w:t xml:space="preserve"> a</w:t>
      </w:r>
      <w:r w:rsidR="00C33077">
        <w:t xml:space="preserve"> fully managed</w:t>
      </w:r>
      <w:r>
        <w:t xml:space="preserve"> </w:t>
      </w:r>
      <w:r w:rsidR="00C33077">
        <w:t xml:space="preserve">corporate iPhone, for apps to be made available to the device and the user </w:t>
      </w:r>
      <w:proofErr w:type="gramStart"/>
      <w:r w:rsidR="00C33077">
        <w:t>not be</w:t>
      </w:r>
      <w:proofErr w:type="gramEnd"/>
      <w:r w:rsidR="00C33077">
        <w:t xml:space="preserve"> required to pay for the app they must be provisioned through the </w:t>
      </w:r>
      <w:r w:rsidR="000F2FEC">
        <w:t>AGENCY</w:t>
      </w:r>
      <w:r w:rsidR="00D25471">
        <w:t xml:space="preserve"> Apple business manager portal.</w:t>
      </w:r>
    </w:p>
    <w:p w14:paraId="5229CA69" w14:textId="77777777" w:rsidR="00F64709" w:rsidRDefault="00F64709" w:rsidP="00F64709">
      <w:pPr>
        <w:pStyle w:val="Heading2"/>
      </w:pPr>
      <w:bookmarkStart w:id="13" w:name="_Toc51052833"/>
      <w:bookmarkStart w:id="14" w:name="_Toc51746121"/>
      <w:bookmarkEnd w:id="12"/>
      <w:r>
        <w:t>Purpose</w:t>
      </w:r>
      <w:bookmarkEnd w:id="13"/>
      <w:bookmarkEnd w:id="14"/>
    </w:p>
    <w:p w14:paraId="2846FE34" w14:textId="7F03C7AE" w:rsidR="00F64709" w:rsidRDefault="00F64709" w:rsidP="00312032">
      <w:pPr>
        <w:pStyle w:val="oobe-Para-L1"/>
      </w:pPr>
      <w:r>
        <w:t xml:space="preserve">This document is to guide an admin through the process of purchasing one or many app licences from the App Store and then deploying those apps to an </w:t>
      </w:r>
      <w:r w:rsidR="000F2FEC">
        <w:t>AGENCY</w:t>
      </w:r>
      <w:r>
        <w:t xml:space="preserve"> corporate iPhone.</w:t>
      </w:r>
    </w:p>
    <w:p w14:paraId="4692E57C" w14:textId="77777777" w:rsidR="00F64709" w:rsidRDefault="00F64709" w:rsidP="00F64709">
      <w:pPr>
        <w:pStyle w:val="Heading2"/>
      </w:pPr>
      <w:bookmarkStart w:id="15" w:name="_Toc51052834"/>
      <w:bookmarkStart w:id="16" w:name="_Toc51746122"/>
      <w:r>
        <w:t>Audience</w:t>
      </w:r>
      <w:bookmarkEnd w:id="15"/>
      <w:bookmarkEnd w:id="16"/>
    </w:p>
    <w:p w14:paraId="0C7AA2A9" w14:textId="67304C72" w:rsidR="00F64709" w:rsidRDefault="00F64709" w:rsidP="00312032">
      <w:pPr>
        <w:pStyle w:val="oobe-Para-L1"/>
      </w:pPr>
      <w:r>
        <w:t>Admin</w:t>
      </w:r>
      <w:r w:rsidR="00D25471">
        <w:t>istrators</w:t>
      </w:r>
      <w:r>
        <w:t xml:space="preserve"> </w:t>
      </w:r>
    </w:p>
    <w:p w14:paraId="57BEF45A" w14:textId="77777777" w:rsidR="00F64709" w:rsidRDefault="00F64709" w:rsidP="00F64709">
      <w:pPr>
        <w:pStyle w:val="Heading2"/>
      </w:pPr>
      <w:bookmarkStart w:id="17" w:name="_Toc51052835"/>
      <w:bookmarkStart w:id="18" w:name="_Toc51746123"/>
      <w:r>
        <w:t>Pre-Requisites</w:t>
      </w:r>
      <w:bookmarkEnd w:id="17"/>
      <w:bookmarkEnd w:id="18"/>
    </w:p>
    <w:p w14:paraId="53B0FB0F" w14:textId="45E7F276" w:rsidR="00F64709" w:rsidRDefault="00F64709" w:rsidP="00BB5501">
      <w:pPr>
        <w:pStyle w:val="oobe-Bullet-L1"/>
      </w:pPr>
      <w:r>
        <w:t>Apple Business Manager account has been set up. The admin attempting the work has permission to access the portal.</w:t>
      </w:r>
    </w:p>
    <w:p w14:paraId="51E44CAD" w14:textId="40876B53" w:rsidR="00F64709" w:rsidRDefault="00F64709" w:rsidP="00BB5501">
      <w:pPr>
        <w:pStyle w:val="oobe-Bullet-L1"/>
      </w:pPr>
      <w:r>
        <w:t xml:space="preserve">The admin conducting the work is approved to make purchases on behalf of the </w:t>
      </w:r>
      <w:r w:rsidR="000F2FEC">
        <w:t>AGENCY</w:t>
      </w:r>
      <w:r>
        <w:t xml:space="preserve">. </w:t>
      </w:r>
    </w:p>
    <w:p w14:paraId="3E5E59B2" w14:textId="77777777" w:rsidR="00F64709" w:rsidRPr="00EE0296" w:rsidRDefault="00F64709" w:rsidP="00F64709">
      <w:pPr>
        <w:pStyle w:val="Heading1"/>
      </w:pPr>
      <w:bookmarkStart w:id="19" w:name="_Toc51052836"/>
      <w:bookmarkStart w:id="20" w:name="_Toc51746124"/>
      <w:r>
        <w:lastRenderedPageBreak/>
        <w:t>Purchase VPP App License</w:t>
      </w:r>
      <w:bookmarkEnd w:id="19"/>
      <w:bookmarkEnd w:id="20"/>
      <w:r>
        <w:t xml:space="preserve"> </w:t>
      </w:r>
    </w:p>
    <w:tbl>
      <w:tblPr>
        <w:tblStyle w:val="oobe-Table-Navy"/>
        <w:tblW w:w="5000" w:type="pct"/>
        <w:tblLayout w:type="fixed"/>
        <w:tblLook w:val="04A0" w:firstRow="1" w:lastRow="0" w:firstColumn="1" w:lastColumn="0" w:noHBand="0" w:noVBand="1"/>
      </w:tblPr>
      <w:tblGrid>
        <w:gridCol w:w="851"/>
        <w:gridCol w:w="4105"/>
        <w:gridCol w:w="4105"/>
      </w:tblGrid>
      <w:tr w:rsidR="00F64709" w14:paraId="17B2BC1C" w14:textId="77777777" w:rsidTr="00602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 w:val="0"/>
        </w:trPr>
        <w:tc>
          <w:tcPr>
            <w:tcW w:w="851" w:type="dxa"/>
            <w:tcBorders>
              <w:bottom w:val="none" w:sz="0" w:space="0" w:color="auto"/>
              <w:right w:val="none" w:sz="0" w:space="0" w:color="auto"/>
            </w:tcBorders>
          </w:tcPr>
          <w:p w14:paraId="44A3DB21" w14:textId="77777777" w:rsidR="00F64709" w:rsidRDefault="00F64709" w:rsidP="00602912">
            <w:pPr>
              <w:pStyle w:val="oobe-Table-Heading"/>
            </w:pPr>
            <w:r>
              <w:t>Step</w:t>
            </w:r>
          </w:p>
        </w:tc>
        <w:tc>
          <w:tcPr>
            <w:tcW w:w="4111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D1A562E" w14:textId="77777777" w:rsidR="00F64709" w:rsidRDefault="00F64709" w:rsidP="00602912">
            <w:pPr>
              <w:pStyle w:val="oobe-Table-Heading"/>
            </w:pPr>
            <w:r>
              <w:t>Instruction</w:t>
            </w:r>
          </w:p>
        </w:tc>
        <w:tc>
          <w:tcPr>
            <w:tcW w:w="4111" w:type="dxa"/>
            <w:tcBorders>
              <w:left w:val="none" w:sz="0" w:space="0" w:color="auto"/>
              <w:bottom w:val="none" w:sz="0" w:space="0" w:color="auto"/>
            </w:tcBorders>
          </w:tcPr>
          <w:p w14:paraId="566910B4" w14:textId="77777777" w:rsidR="00F64709" w:rsidRDefault="00F64709" w:rsidP="00602912">
            <w:pPr>
              <w:pStyle w:val="oobe-Table-Heading"/>
            </w:pPr>
            <w:r>
              <w:t>Screen Shot</w:t>
            </w:r>
          </w:p>
        </w:tc>
      </w:tr>
      <w:tr w:rsidR="00F64709" w14:paraId="4F552BA3" w14:textId="77777777" w:rsidTr="00602912">
        <w:tc>
          <w:tcPr>
            <w:tcW w:w="851" w:type="dxa"/>
          </w:tcPr>
          <w:p w14:paraId="3EE7352B" w14:textId="77777777" w:rsidR="00F64709" w:rsidRDefault="00F64709" w:rsidP="00602912">
            <w:pPr>
              <w:pStyle w:val="oobe-Table-Number-L1"/>
            </w:pPr>
          </w:p>
        </w:tc>
        <w:tc>
          <w:tcPr>
            <w:tcW w:w="4111" w:type="dxa"/>
          </w:tcPr>
          <w:p w14:paraId="46EF98E6" w14:textId="6E4D7181" w:rsidR="00F64709" w:rsidRDefault="00F64709" w:rsidP="002C6DDD">
            <w:pPr>
              <w:pStyle w:val="oobe-Table-Text"/>
            </w:pPr>
            <w:r>
              <w:t xml:space="preserve">Log into the Apple </w:t>
            </w:r>
            <w:proofErr w:type="spellStart"/>
            <w:r>
              <w:t>Businesss</w:t>
            </w:r>
            <w:proofErr w:type="spellEnd"/>
            <w:r>
              <w:t xml:space="preserve"> Manager Account at </w:t>
            </w:r>
            <w:hyperlink r:id="rId24" w:history="1">
              <w:r w:rsidRPr="001E3A58">
                <w:rPr>
                  <w:rStyle w:val="Hyperlink"/>
                  <w:rFonts w:eastAsiaTheme="majorEastAsia"/>
                </w:rPr>
                <w:t>https://business.apple.com</w:t>
              </w:r>
            </w:hyperlink>
            <w:r>
              <w:t xml:space="preserve"> </w:t>
            </w:r>
          </w:p>
          <w:p w14:paraId="2C085D7F" w14:textId="2F8CF2CC" w:rsidR="001B1EEB" w:rsidRDefault="001B1EEB" w:rsidP="002C6DDD">
            <w:pPr>
              <w:pStyle w:val="oobe-Table-Text"/>
            </w:pPr>
            <w:r>
              <w:t>Username</w:t>
            </w:r>
            <w:r w:rsidR="003C5D47">
              <w:t xml:space="preserve">: </w:t>
            </w:r>
            <w:hyperlink r:id="rId25" w:history="1">
              <w:r w:rsidR="003C5D47" w:rsidRPr="00342D43">
                <w:rPr>
                  <w:rStyle w:val="Hyperlink"/>
                </w:rPr>
                <w:t>applemobile@</w:t>
              </w:r>
              <w:r w:rsidR="000F2FEC">
                <w:rPr>
                  <w:rStyle w:val="Hyperlink"/>
                </w:rPr>
                <w:t>AGENCY</w:t>
              </w:r>
              <w:r w:rsidR="003C5D47" w:rsidRPr="00342D43">
                <w:rPr>
                  <w:rStyle w:val="Hyperlink"/>
                </w:rPr>
                <w:t>.com.au</w:t>
              </w:r>
            </w:hyperlink>
          </w:p>
          <w:p w14:paraId="545E06BB" w14:textId="5CCB8CDB" w:rsidR="003C5D47" w:rsidRDefault="003C5D47" w:rsidP="002C6DDD">
            <w:pPr>
              <w:pStyle w:val="oobe-Table-Text"/>
            </w:pPr>
            <w:r>
              <w:t xml:space="preserve">Password: Stored by </w:t>
            </w:r>
            <w:r w:rsidR="000F2FEC">
              <w:t>AGENCY</w:t>
            </w:r>
          </w:p>
          <w:p w14:paraId="70C98711" w14:textId="77777777" w:rsidR="00F64709" w:rsidRDefault="00F64709" w:rsidP="00572811">
            <w:pPr>
              <w:pStyle w:val="o-Tabletext"/>
            </w:pPr>
          </w:p>
        </w:tc>
        <w:tc>
          <w:tcPr>
            <w:tcW w:w="4111" w:type="dxa"/>
          </w:tcPr>
          <w:p w14:paraId="7E4F9D5E" w14:textId="77777777" w:rsidR="00F64709" w:rsidRDefault="00F64709" w:rsidP="00D03D52">
            <w:pPr>
              <w:pStyle w:val="oobe-Table-Text"/>
            </w:pPr>
            <w:r>
              <w:rPr>
                <w:noProof/>
              </w:rPr>
              <w:drawing>
                <wp:inline distT="0" distB="0" distL="0" distR="0" wp14:anchorId="00BCD239" wp14:editId="66D976DF">
                  <wp:extent cx="2466975" cy="1485900"/>
                  <wp:effectExtent l="0" t="0" r="9525" b="0"/>
                  <wp:docPr id="24" name="Picture 24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709" w14:paraId="6F0665E4" w14:textId="77777777" w:rsidTr="00602912">
        <w:tc>
          <w:tcPr>
            <w:tcW w:w="851" w:type="dxa"/>
          </w:tcPr>
          <w:p w14:paraId="1177FC3C" w14:textId="77777777" w:rsidR="00F64709" w:rsidRDefault="00F64709" w:rsidP="00602912">
            <w:pPr>
              <w:pStyle w:val="oobe-Table-Number-L1"/>
            </w:pPr>
          </w:p>
        </w:tc>
        <w:tc>
          <w:tcPr>
            <w:tcW w:w="4111" w:type="dxa"/>
          </w:tcPr>
          <w:p w14:paraId="4314527A" w14:textId="77777777" w:rsidR="00F64709" w:rsidRPr="00BC2A68" w:rsidRDefault="00F64709" w:rsidP="002C6DDD">
            <w:pPr>
              <w:pStyle w:val="oobe-Table-Text"/>
            </w:pPr>
            <w:r>
              <w:t xml:space="preserve">Select </w:t>
            </w:r>
            <w:r>
              <w:rPr>
                <w:b/>
                <w:bCs/>
              </w:rPr>
              <w:t xml:space="preserve">Apps and Books </w:t>
            </w:r>
            <w:r>
              <w:t>from the left menu</w:t>
            </w:r>
          </w:p>
        </w:tc>
        <w:tc>
          <w:tcPr>
            <w:tcW w:w="4111" w:type="dxa"/>
          </w:tcPr>
          <w:p w14:paraId="7DACF380" w14:textId="77777777" w:rsidR="00F64709" w:rsidRDefault="00F64709" w:rsidP="00D03D52">
            <w:pPr>
              <w:pStyle w:val="oobe-Table-Text"/>
            </w:pPr>
            <w:r>
              <w:rPr>
                <w:noProof/>
              </w:rPr>
              <w:drawing>
                <wp:inline distT="0" distB="0" distL="0" distR="0" wp14:anchorId="3FB2429F" wp14:editId="34B2AB7F">
                  <wp:extent cx="1541118" cy="4124325"/>
                  <wp:effectExtent l="0" t="0" r="2540" b="0"/>
                  <wp:docPr id="25" name="Picture 25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785" cy="4134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709" w14:paraId="70224796" w14:textId="77777777" w:rsidTr="00602912">
        <w:tc>
          <w:tcPr>
            <w:tcW w:w="851" w:type="dxa"/>
          </w:tcPr>
          <w:p w14:paraId="637FC759" w14:textId="77777777" w:rsidR="00F64709" w:rsidRDefault="00F64709" w:rsidP="00602912">
            <w:pPr>
              <w:pStyle w:val="oobe-Table-Number-L1"/>
            </w:pPr>
          </w:p>
        </w:tc>
        <w:tc>
          <w:tcPr>
            <w:tcW w:w="4111" w:type="dxa"/>
          </w:tcPr>
          <w:p w14:paraId="380F9459" w14:textId="77777777" w:rsidR="00F64709" w:rsidRDefault="00F64709" w:rsidP="002C6DDD">
            <w:pPr>
              <w:pStyle w:val="oobe-Table-Text"/>
            </w:pPr>
            <w:r>
              <w:t xml:space="preserve">This will present the user with a portal to the </w:t>
            </w:r>
            <w:r w:rsidRPr="002208DA">
              <w:rPr>
                <w:b/>
                <w:bCs/>
              </w:rPr>
              <w:t>Apple Apps Store</w:t>
            </w:r>
            <w:r>
              <w:t xml:space="preserve">. </w:t>
            </w:r>
          </w:p>
          <w:p w14:paraId="48BAED34" w14:textId="77777777" w:rsidR="00F64709" w:rsidRPr="00686A3B" w:rsidRDefault="00F64709" w:rsidP="002C6DDD">
            <w:pPr>
              <w:pStyle w:val="oobe-Table-Text"/>
              <w:rPr>
                <w:b/>
                <w:bCs/>
              </w:rPr>
            </w:pPr>
            <w:r>
              <w:t xml:space="preserve">The user can search for any app available in the store. </w:t>
            </w:r>
          </w:p>
        </w:tc>
        <w:tc>
          <w:tcPr>
            <w:tcW w:w="4111" w:type="dxa"/>
          </w:tcPr>
          <w:p w14:paraId="462AB9AF" w14:textId="77777777" w:rsidR="00F64709" w:rsidRDefault="00F64709" w:rsidP="00D03D52">
            <w:pPr>
              <w:pStyle w:val="oobe-Table-Text"/>
            </w:pPr>
            <w:r>
              <w:rPr>
                <w:noProof/>
              </w:rPr>
              <w:drawing>
                <wp:inline distT="0" distB="0" distL="0" distR="0" wp14:anchorId="456A09E4" wp14:editId="100A591B">
                  <wp:extent cx="2466975" cy="771525"/>
                  <wp:effectExtent l="0" t="0" r="9525" b="9525"/>
                  <wp:docPr id="10" name="Picture 10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709" w14:paraId="4F141BF0" w14:textId="77777777" w:rsidTr="00602912">
        <w:tc>
          <w:tcPr>
            <w:tcW w:w="851" w:type="dxa"/>
          </w:tcPr>
          <w:p w14:paraId="6E213D9A" w14:textId="77777777" w:rsidR="00F64709" w:rsidRDefault="00F64709" w:rsidP="00602912">
            <w:pPr>
              <w:pStyle w:val="oobe-Table-Number-L1"/>
            </w:pPr>
            <w:r>
              <w:t xml:space="preserve">The </w:t>
            </w:r>
          </w:p>
        </w:tc>
        <w:tc>
          <w:tcPr>
            <w:tcW w:w="4111" w:type="dxa"/>
          </w:tcPr>
          <w:p w14:paraId="0C451D62" w14:textId="77777777" w:rsidR="00F64709" w:rsidRDefault="00F64709" w:rsidP="002C6DDD">
            <w:pPr>
              <w:pStyle w:val="oobe-Table-Text"/>
            </w:pPr>
            <w:r>
              <w:t xml:space="preserve">The cost of each app is visible next to the rating. </w:t>
            </w:r>
          </w:p>
        </w:tc>
        <w:tc>
          <w:tcPr>
            <w:tcW w:w="4111" w:type="dxa"/>
          </w:tcPr>
          <w:p w14:paraId="5284E363" w14:textId="77777777" w:rsidR="00F64709" w:rsidRDefault="00F64709" w:rsidP="00D03D52">
            <w:pPr>
              <w:pStyle w:val="oobe-Table-Text"/>
            </w:pPr>
            <w:r>
              <w:rPr>
                <w:noProof/>
              </w:rPr>
              <w:drawing>
                <wp:inline distT="0" distB="0" distL="0" distR="0" wp14:anchorId="78091C26" wp14:editId="1089D89E">
                  <wp:extent cx="2466975" cy="1085850"/>
                  <wp:effectExtent l="0" t="0" r="9525" b="0"/>
                  <wp:docPr id="26" name="Picture 26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709" w14:paraId="1B0AE260" w14:textId="77777777" w:rsidTr="00602912">
        <w:tc>
          <w:tcPr>
            <w:tcW w:w="851" w:type="dxa"/>
          </w:tcPr>
          <w:p w14:paraId="5180B142" w14:textId="52802DCB" w:rsidR="00F64709" w:rsidRDefault="00F64709" w:rsidP="00602912">
            <w:pPr>
              <w:pStyle w:val="oobe-Table-Number-L1"/>
            </w:pPr>
          </w:p>
        </w:tc>
        <w:tc>
          <w:tcPr>
            <w:tcW w:w="4111" w:type="dxa"/>
          </w:tcPr>
          <w:p w14:paraId="511D2078" w14:textId="77777777" w:rsidR="00F64709" w:rsidRPr="002244B6" w:rsidRDefault="00F64709" w:rsidP="002C6DDD">
            <w:pPr>
              <w:pStyle w:val="oobe-Table-Text"/>
              <w:rPr>
                <w:b/>
                <w:bCs/>
              </w:rPr>
            </w:pPr>
            <w:r>
              <w:t xml:space="preserve">Once the user selects an app they are given the option to purchases licenses. To do so they need to select </w:t>
            </w:r>
            <w:r>
              <w:rPr>
                <w:b/>
                <w:bCs/>
              </w:rPr>
              <w:t xml:space="preserve">Australian Bureau of Statistics </w:t>
            </w:r>
            <w:r>
              <w:t xml:space="preserve">as the location to assign the licenses then choose the </w:t>
            </w:r>
            <w:r>
              <w:rPr>
                <w:b/>
                <w:bCs/>
              </w:rPr>
              <w:t xml:space="preserve">Quantity </w:t>
            </w:r>
            <w:r>
              <w:t xml:space="preserve">of licenses and finally press </w:t>
            </w:r>
            <w:r>
              <w:rPr>
                <w:b/>
                <w:bCs/>
              </w:rPr>
              <w:t>Get</w:t>
            </w:r>
          </w:p>
        </w:tc>
        <w:tc>
          <w:tcPr>
            <w:tcW w:w="4111" w:type="dxa"/>
          </w:tcPr>
          <w:p w14:paraId="65738038" w14:textId="77777777" w:rsidR="00F64709" w:rsidRDefault="00F64709" w:rsidP="00D03D52">
            <w:pPr>
              <w:pStyle w:val="oobe-Table-Text"/>
            </w:pPr>
            <w:r>
              <w:rPr>
                <w:noProof/>
              </w:rPr>
              <w:drawing>
                <wp:inline distT="0" distB="0" distL="0" distR="0" wp14:anchorId="1347CDCA" wp14:editId="44AE6E30">
                  <wp:extent cx="2466975" cy="3038475"/>
                  <wp:effectExtent l="0" t="0" r="9525" b="9525"/>
                  <wp:docPr id="13" name="Picture 13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303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709" w14:paraId="4D74D34B" w14:textId="77777777" w:rsidTr="00602912">
        <w:tc>
          <w:tcPr>
            <w:tcW w:w="851" w:type="dxa"/>
          </w:tcPr>
          <w:p w14:paraId="0B9B4449" w14:textId="77777777" w:rsidR="00F64709" w:rsidRDefault="00F64709" w:rsidP="00602912">
            <w:pPr>
              <w:pStyle w:val="oobe-Table-Number-L1"/>
            </w:pPr>
          </w:p>
        </w:tc>
        <w:tc>
          <w:tcPr>
            <w:tcW w:w="4111" w:type="dxa"/>
          </w:tcPr>
          <w:p w14:paraId="5E975BF7" w14:textId="77777777" w:rsidR="00F64709" w:rsidRDefault="00F64709" w:rsidP="002C6DDD">
            <w:pPr>
              <w:pStyle w:val="oobe-Table-Text"/>
            </w:pPr>
            <w:r>
              <w:t xml:space="preserve">Licences can be viewed by going to </w:t>
            </w:r>
            <w:r w:rsidRPr="00612826">
              <w:rPr>
                <w:b/>
                <w:bCs/>
              </w:rPr>
              <w:t>settings</w:t>
            </w:r>
            <w:r>
              <w:t xml:space="preserve"> at the bottom left </w:t>
            </w:r>
          </w:p>
        </w:tc>
        <w:tc>
          <w:tcPr>
            <w:tcW w:w="4111" w:type="dxa"/>
          </w:tcPr>
          <w:p w14:paraId="6FAFFC74" w14:textId="77777777" w:rsidR="00F64709" w:rsidRDefault="00F64709" w:rsidP="00D03D52">
            <w:pPr>
              <w:pStyle w:val="oobe-Table-Text"/>
            </w:pPr>
            <w:r>
              <w:rPr>
                <w:noProof/>
              </w:rPr>
              <w:drawing>
                <wp:inline distT="0" distB="0" distL="0" distR="0" wp14:anchorId="72C5FCEE" wp14:editId="308519F8">
                  <wp:extent cx="1205279" cy="3133725"/>
                  <wp:effectExtent l="0" t="0" r="0" b="0"/>
                  <wp:docPr id="15" name="Picture 15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336" cy="3152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709" w14:paraId="4D7938BD" w14:textId="77777777" w:rsidTr="00602912">
        <w:tc>
          <w:tcPr>
            <w:tcW w:w="851" w:type="dxa"/>
          </w:tcPr>
          <w:p w14:paraId="15DAC67B" w14:textId="72C66012" w:rsidR="00F64709" w:rsidRDefault="00F64709" w:rsidP="00602912">
            <w:pPr>
              <w:pStyle w:val="oobe-Table-Number-L1"/>
            </w:pPr>
          </w:p>
        </w:tc>
        <w:tc>
          <w:tcPr>
            <w:tcW w:w="4111" w:type="dxa"/>
          </w:tcPr>
          <w:p w14:paraId="04FD152F" w14:textId="77777777" w:rsidR="00F64709" w:rsidRPr="005B619C" w:rsidRDefault="00F64709" w:rsidP="002C6DDD">
            <w:pPr>
              <w:pStyle w:val="oobe-Table-Text"/>
            </w:pPr>
            <w:r>
              <w:t>Selecting Apps and Books</w:t>
            </w:r>
          </w:p>
        </w:tc>
        <w:tc>
          <w:tcPr>
            <w:tcW w:w="4111" w:type="dxa"/>
          </w:tcPr>
          <w:p w14:paraId="7C225DE6" w14:textId="77777777" w:rsidR="00F64709" w:rsidRPr="00D03D52" w:rsidRDefault="00F64709" w:rsidP="00D03D52">
            <w:pPr>
              <w:pStyle w:val="oobe-Table-Text"/>
            </w:pPr>
            <w:r w:rsidRPr="00D03D52">
              <w:rPr>
                <w:noProof/>
              </w:rPr>
              <w:drawing>
                <wp:inline distT="0" distB="0" distL="0" distR="0" wp14:anchorId="7D41FAF5" wp14:editId="67458E39">
                  <wp:extent cx="2476500" cy="1800225"/>
                  <wp:effectExtent l="0" t="0" r="0" b="9525"/>
                  <wp:docPr id="14" name="Picture 14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709" w14:paraId="0D66369A" w14:textId="77777777" w:rsidTr="00602912">
        <w:tc>
          <w:tcPr>
            <w:tcW w:w="851" w:type="dxa"/>
          </w:tcPr>
          <w:p w14:paraId="3E8291FD" w14:textId="77777777" w:rsidR="00F64709" w:rsidRDefault="00F64709" w:rsidP="00602912">
            <w:pPr>
              <w:pStyle w:val="oobe-Table-Number-L1"/>
            </w:pPr>
          </w:p>
        </w:tc>
        <w:tc>
          <w:tcPr>
            <w:tcW w:w="4111" w:type="dxa"/>
          </w:tcPr>
          <w:p w14:paraId="32275CE5" w14:textId="77777777" w:rsidR="00F64709" w:rsidRPr="005B619C" w:rsidRDefault="00F64709" w:rsidP="002C6DDD">
            <w:pPr>
              <w:pStyle w:val="oobe-Table-Text"/>
              <w:rPr>
                <w:b/>
                <w:bCs/>
              </w:rPr>
            </w:pPr>
            <w:r>
              <w:t xml:space="preserve">Under Purchases History select </w:t>
            </w:r>
            <w:r>
              <w:rPr>
                <w:b/>
                <w:bCs/>
              </w:rPr>
              <w:t>View</w:t>
            </w:r>
          </w:p>
        </w:tc>
        <w:tc>
          <w:tcPr>
            <w:tcW w:w="4111" w:type="dxa"/>
          </w:tcPr>
          <w:p w14:paraId="2B2389B2" w14:textId="77777777" w:rsidR="00F64709" w:rsidRDefault="00F64709" w:rsidP="00D03D52">
            <w:pPr>
              <w:pStyle w:val="oobe-Table-Text"/>
            </w:pPr>
            <w:r>
              <w:rPr>
                <w:noProof/>
              </w:rPr>
              <w:drawing>
                <wp:inline distT="0" distB="0" distL="0" distR="0" wp14:anchorId="726E1F68" wp14:editId="05B7DEE8">
                  <wp:extent cx="2476500" cy="466725"/>
                  <wp:effectExtent l="0" t="0" r="0" b="9525"/>
                  <wp:docPr id="17" name="Picture 17" descr="A picture containing knif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picture containing knif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9699E" w14:textId="77777777" w:rsidR="00F64709" w:rsidRDefault="00F64709" w:rsidP="00F64709">
      <w:pPr>
        <w:pStyle w:val="Heading1"/>
      </w:pPr>
      <w:bookmarkStart w:id="21" w:name="_Toc51052837"/>
      <w:bookmarkStart w:id="22" w:name="_Toc51746125"/>
      <w:r>
        <w:lastRenderedPageBreak/>
        <w:t>Deploy App To Corporate Phone</w:t>
      </w:r>
      <w:bookmarkEnd w:id="21"/>
      <w:bookmarkEnd w:id="22"/>
    </w:p>
    <w:tbl>
      <w:tblPr>
        <w:tblStyle w:val="oobe-Table-Navy"/>
        <w:tblW w:w="5000" w:type="pct"/>
        <w:tblLayout w:type="fixed"/>
        <w:tblLook w:val="04A0" w:firstRow="1" w:lastRow="0" w:firstColumn="1" w:lastColumn="0" w:noHBand="0" w:noVBand="1"/>
      </w:tblPr>
      <w:tblGrid>
        <w:gridCol w:w="851"/>
        <w:gridCol w:w="4105"/>
        <w:gridCol w:w="4105"/>
      </w:tblGrid>
      <w:tr w:rsidR="00F64709" w14:paraId="0FBDAC89" w14:textId="77777777" w:rsidTr="009F7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 w:val="0"/>
        </w:trPr>
        <w:tc>
          <w:tcPr>
            <w:tcW w:w="851" w:type="dxa"/>
            <w:tcBorders>
              <w:bottom w:val="none" w:sz="0" w:space="0" w:color="auto"/>
              <w:right w:val="none" w:sz="0" w:space="0" w:color="auto"/>
            </w:tcBorders>
          </w:tcPr>
          <w:p w14:paraId="0C65AAAB" w14:textId="77777777" w:rsidR="00F64709" w:rsidRDefault="00F64709" w:rsidP="009F737E">
            <w:pPr>
              <w:pStyle w:val="oobe-Table-Heading"/>
            </w:pPr>
            <w:r>
              <w:t>Step</w:t>
            </w:r>
          </w:p>
        </w:tc>
        <w:tc>
          <w:tcPr>
            <w:tcW w:w="4111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351148D" w14:textId="77777777" w:rsidR="00F64709" w:rsidRDefault="00F64709" w:rsidP="009F737E">
            <w:pPr>
              <w:pStyle w:val="oobe-Table-Heading"/>
            </w:pPr>
            <w:r>
              <w:t>Instruction</w:t>
            </w:r>
          </w:p>
        </w:tc>
        <w:tc>
          <w:tcPr>
            <w:tcW w:w="4111" w:type="dxa"/>
            <w:tcBorders>
              <w:left w:val="none" w:sz="0" w:space="0" w:color="auto"/>
              <w:bottom w:val="none" w:sz="0" w:space="0" w:color="auto"/>
            </w:tcBorders>
          </w:tcPr>
          <w:p w14:paraId="488E2210" w14:textId="77777777" w:rsidR="00F64709" w:rsidRDefault="00F64709" w:rsidP="009F737E">
            <w:pPr>
              <w:pStyle w:val="oobe-Table-Heading"/>
            </w:pPr>
            <w:r>
              <w:t>Screen Shot</w:t>
            </w:r>
          </w:p>
        </w:tc>
      </w:tr>
      <w:tr w:rsidR="00F64709" w14:paraId="362C1EED" w14:textId="77777777" w:rsidTr="009F737E">
        <w:tc>
          <w:tcPr>
            <w:tcW w:w="851" w:type="dxa"/>
          </w:tcPr>
          <w:p w14:paraId="7A90CCBF" w14:textId="77777777" w:rsidR="00F64709" w:rsidRDefault="00F64709" w:rsidP="009F737E">
            <w:pPr>
              <w:pStyle w:val="oobe-Table-Number-L1"/>
              <w:numPr>
                <w:ilvl w:val="1"/>
                <w:numId w:val="30"/>
              </w:numPr>
            </w:pPr>
          </w:p>
        </w:tc>
        <w:tc>
          <w:tcPr>
            <w:tcW w:w="4111" w:type="dxa"/>
          </w:tcPr>
          <w:p w14:paraId="200BB872" w14:textId="77777777" w:rsidR="00F64709" w:rsidRDefault="00F64709" w:rsidP="002C6DDD">
            <w:pPr>
              <w:pStyle w:val="oobe-Table-Text"/>
            </w:pPr>
            <w:r>
              <w:t xml:space="preserve">Log into the Microsoft Endpoint Manager at </w:t>
            </w:r>
            <w:hyperlink r:id="rId34" w:history="1">
              <w:r w:rsidRPr="001E3A58">
                <w:rPr>
                  <w:rStyle w:val="Hyperlink"/>
                  <w:rFonts w:eastAsiaTheme="majorEastAsia"/>
                </w:rPr>
                <w:t>https://endpoint.microsoft.com</w:t>
              </w:r>
            </w:hyperlink>
            <w:r>
              <w:t xml:space="preserve"> and select </w:t>
            </w:r>
            <w:r>
              <w:rPr>
                <w:b/>
                <w:bCs/>
              </w:rPr>
              <w:t>Tenant administration</w:t>
            </w:r>
            <w:r>
              <w:t xml:space="preserve"> </w:t>
            </w:r>
          </w:p>
          <w:p w14:paraId="7CAFA708" w14:textId="77777777" w:rsidR="00F64709" w:rsidRDefault="00F64709" w:rsidP="00572811">
            <w:pPr>
              <w:pStyle w:val="o-Tabletext"/>
            </w:pPr>
          </w:p>
        </w:tc>
        <w:tc>
          <w:tcPr>
            <w:tcW w:w="4111" w:type="dxa"/>
          </w:tcPr>
          <w:p w14:paraId="79A7D1E4" w14:textId="77777777" w:rsidR="00F64709" w:rsidRPr="00D03D52" w:rsidRDefault="003A61D0" w:rsidP="00D03D52">
            <w:pPr>
              <w:pStyle w:val="oobe-Table-Text"/>
            </w:pPr>
            <w:r w:rsidRPr="00C3513C">
              <w:rPr>
                <w:noProof/>
              </w:rPr>
              <w:object w:dxaOrig="3255" w:dyaOrig="6195" w14:anchorId="79EF232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A screenshot of a cell phone&#10;&#10;&#10;&#10;&#10;&#10;Description automatically generated" style="width:165.6pt;height:309.6pt;mso-width-percent:0;mso-height-percent:0;mso-width-percent:0;mso-height-percent:0" o:ole="">
                  <v:imagedata r:id="rId35" o:title=""/>
                </v:shape>
                <o:OLEObject Type="Embed" ProgID="PBrush" ShapeID="_x0000_i1025" DrawAspect="Content" ObjectID="_1689669727" r:id="rId36"/>
              </w:object>
            </w:r>
          </w:p>
        </w:tc>
      </w:tr>
      <w:tr w:rsidR="00F64709" w14:paraId="4218DB61" w14:textId="77777777" w:rsidTr="009F737E">
        <w:tc>
          <w:tcPr>
            <w:tcW w:w="851" w:type="dxa"/>
          </w:tcPr>
          <w:p w14:paraId="55AB30C1" w14:textId="77777777" w:rsidR="00F64709" w:rsidRDefault="00F64709" w:rsidP="009F737E">
            <w:pPr>
              <w:pStyle w:val="oobe-Table-Number-L1"/>
            </w:pPr>
          </w:p>
        </w:tc>
        <w:tc>
          <w:tcPr>
            <w:tcW w:w="4111" w:type="dxa"/>
          </w:tcPr>
          <w:p w14:paraId="237A40F8" w14:textId="77777777" w:rsidR="00F64709" w:rsidRPr="00427458" w:rsidRDefault="00F64709" w:rsidP="002C6DDD">
            <w:pPr>
              <w:pStyle w:val="oobe-Table-Text"/>
              <w:rPr>
                <w:b/>
                <w:bCs/>
              </w:rPr>
            </w:pPr>
            <w:r>
              <w:t xml:space="preserve">From the Tenant administration blade select </w:t>
            </w:r>
            <w:r>
              <w:rPr>
                <w:b/>
                <w:bCs/>
              </w:rPr>
              <w:t>Connectors and tokens</w:t>
            </w:r>
          </w:p>
        </w:tc>
        <w:tc>
          <w:tcPr>
            <w:tcW w:w="4111" w:type="dxa"/>
          </w:tcPr>
          <w:p w14:paraId="241B304E" w14:textId="77777777" w:rsidR="00F64709" w:rsidRDefault="003A61D0" w:rsidP="00D03D52">
            <w:pPr>
              <w:pStyle w:val="oobe-Table-Text"/>
            </w:pPr>
            <w:r w:rsidRPr="00C3513C">
              <w:rPr>
                <w:noProof/>
              </w:rPr>
              <w:object w:dxaOrig="3720" w:dyaOrig="3420" w14:anchorId="1D16EC79">
                <v:shape id="_x0000_i1026" type="#_x0000_t75" alt="A screenshot of a cell phone&#10;&#10;&#10;&#10;&#10;&#10;Description automatically generated" style="width:165.6pt;height:151.2pt;mso-width-percent:0;mso-height-percent:0;mso-width-percent:0;mso-height-percent:0" o:ole="">
                  <v:imagedata r:id="rId37" o:title=""/>
                </v:shape>
                <o:OLEObject Type="Embed" ProgID="PBrush" ShapeID="_x0000_i1026" DrawAspect="Content" ObjectID="_1689669728" r:id="rId38"/>
              </w:object>
            </w:r>
          </w:p>
        </w:tc>
      </w:tr>
      <w:tr w:rsidR="00F64709" w14:paraId="1346E3C8" w14:textId="77777777" w:rsidTr="009F737E">
        <w:tc>
          <w:tcPr>
            <w:tcW w:w="851" w:type="dxa"/>
          </w:tcPr>
          <w:p w14:paraId="4EA4F72C" w14:textId="77777777" w:rsidR="00F64709" w:rsidRDefault="00F64709" w:rsidP="009F737E">
            <w:pPr>
              <w:pStyle w:val="oobe-Table-Number-L1"/>
            </w:pPr>
          </w:p>
        </w:tc>
        <w:tc>
          <w:tcPr>
            <w:tcW w:w="4111" w:type="dxa"/>
          </w:tcPr>
          <w:p w14:paraId="29AB3225" w14:textId="77777777" w:rsidR="00F64709" w:rsidRPr="004677DD" w:rsidRDefault="00F64709" w:rsidP="002C6DDD">
            <w:pPr>
              <w:pStyle w:val="oobe-Table-Text"/>
              <w:rPr>
                <w:b/>
                <w:bCs/>
              </w:rPr>
            </w:pPr>
            <w:r>
              <w:t xml:space="preserve">From the Connectors and tokens blade select </w:t>
            </w:r>
            <w:r>
              <w:rPr>
                <w:b/>
                <w:bCs/>
              </w:rPr>
              <w:t>Apple VPP Tokens</w:t>
            </w:r>
          </w:p>
        </w:tc>
        <w:tc>
          <w:tcPr>
            <w:tcW w:w="4111" w:type="dxa"/>
          </w:tcPr>
          <w:p w14:paraId="27AF8325" w14:textId="77777777" w:rsidR="00F64709" w:rsidRDefault="003A61D0" w:rsidP="00D03D52">
            <w:pPr>
              <w:pStyle w:val="oobe-Table-Text"/>
            </w:pPr>
            <w:r w:rsidRPr="00C3513C">
              <w:rPr>
                <w:noProof/>
              </w:rPr>
              <w:object w:dxaOrig="3495" w:dyaOrig="5160" w14:anchorId="648E0E6E">
                <v:shape id="_x0000_i1027" type="#_x0000_t75" alt="A screenshot of a cell phone&#10;&#10;&#10;&#10;&#10;&#10;Description automatically generated" style="width:172.8pt;height:259.2pt;mso-width-percent:0;mso-height-percent:0;mso-width-percent:0;mso-height-percent:0" o:ole="">
                  <v:imagedata r:id="rId39" o:title=""/>
                </v:shape>
                <o:OLEObject Type="Embed" ProgID="PBrush" ShapeID="_x0000_i1027" DrawAspect="Content" ObjectID="_1689669729" r:id="rId40"/>
              </w:object>
            </w:r>
          </w:p>
        </w:tc>
      </w:tr>
      <w:tr w:rsidR="00F64709" w14:paraId="625623D1" w14:textId="77777777" w:rsidTr="009F737E">
        <w:tc>
          <w:tcPr>
            <w:tcW w:w="851" w:type="dxa"/>
          </w:tcPr>
          <w:p w14:paraId="219D321F" w14:textId="77777777" w:rsidR="00F64709" w:rsidRDefault="00F64709" w:rsidP="009F737E">
            <w:pPr>
              <w:pStyle w:val="oobe-Table-Number-L1"/>
            </w:pPr>
          </w:p>
        </w:tc>
        <w:tc>
          <w:tcPr>
            <w:tcW w:w="4111" w:type="dxa"/>
          </w:tcPr>
          <w:p w14:paraId="26988729" w14:textId="596A3868" w:rsidR="00F64709" w:rsidRDefault="00F64709" w:rsidP="002C6DDD">
            <w:pPr>
              <w:pStyle w:val="oobe-Table-Text"/>
            </w:pPr>
            <w:r>
              <w:t xml:space="preserve">The </w:t>
            </w:r>
            <w:r w:rsidR="000F2FEC">
              <w:t>AGENCY</w:t>
            </w:r>
            <w:r>
              <w:t xml:space="preserve"> Apple VPP token will be visible here</w:t>
            </w:r>
          </w:p>
        </w:tc>
        <w:tc>
          <w:tcPr>
            <w:tcW w:w="4111" w:type="dxa"/>
          </w:tcPr>
          <w:p w14:paraId="4485F6B4" w14:textId="77777777" w:rsidR="00F64709" w:rsidRDefault="00F64709" w:rsidP="00D03D52">
            <w:pPr>
              <w:pStyle w:val="oobe-Table-Text"/>
            </w:pPr>
            <w:r w:rsidRPr="004E1D3A">
              <w:rPr>
                <w:noProof/>
              </w:rPr>
              <w:drawing>
                <wp:inline distT="0" distB="0" distL="0" distR="0" wp14:anchorId="153C4A0D" wp14:editId="44F1A499">
                  <wp:extent cx="2473325" cy="462915"/>
                  <wp:effectExtent l="0" t="0" r="3175" b="0"/>
                  <wp:docPr id="29" name="Picture 29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A screenshot of a cell phone&#10;&#10;Description automatically generated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46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709" w14:paraId="04EAF43F" w14:textId="77777777" w:rsidTr="009F737E">
        <w:tc>
          <w:tcPr>
            <w:tcW w:w="851" w:type="dxa"/>
          </w:tcPr>
          <w:p w14:paraId="1DA8ED42" w14:textId="77777777" w:rsidR="00F64709" w:rsidRDefault="00F64709" w:rsidP="009F737E">
            <w:pPr>
              <w:pStyle w:val="oobe-Table-Number-L1"/>
            </w:pPr>
          </w:p>
        </w:tc>
        <w:tc>
          <w:tcPr>
            <w:tcW w:w="4111" w:type="dxa"/>
          </w:tcPr>
          <w:p w14:paraId="74A2B8C4" w14:textId="77777777" w:rsidR="00F64709" w:rsidRDefault="00F64709" w:rsidP="002C6DDD">
            <w:pPr>
              <w:pStyle w:val="oobe-Table-Text"/>
            </w:pPr>
            <w:r>
              <w:t xml:space="preserve">From the end of the row click the three dots and then press </w:t>
            </w:r>
            <w:r>
              <w:rPr>
                <w:b/>
                <w:bCs/>
              </w:rPr>
              <w:t>Sync</w:t>
            </w:r>
          </w:p>
          <w:p w14:paraId="21973576" w14:textId="77777777" w:rsidR="00F64709" w:rsidRPr="006240AE" w:rsidRDefault="00F64709" w:rsidP="002C6DDD">
            <w:pPr>
              <w:pStyle w:val="oobe-Table-Text"/>
            </w:pPr>
            <w:r>
              <w:t xml:space="preserve">This will tell Intune to refresh the status of all the app licences with Apple. </w:t>
            </w:r>
          </w:p>
        </w:tc>
        <w:tc>
          <w:tcPr>
            <w:tcW w:w="4111" w:type="dxa"/>
          </w:tcPr>
          <w:p w14:paraId="40EAA5E4" w14:textId="77777777" w:rsidR="00F64709" w:rsidRPr="004E1D3A" w:rsidRDefault="003A61D0" w:rsidP="00D03D52">
            <w:pPr>
              <w:pStyle w:val="oobe-Table-Text"/>
            </w:pPr>
            <w:r w:rsidRPr="00C3513C">
              <w:rPr>
                <w:noProof/>
              </w:rPr>
              <w:object w:dxaOrig="5160" w:dyaOrig="2865" w14:anchorId="05444D30">
                <v:shape id="_x0000_i1028" type="#_x0000_t75" alt="A screenshot of a cell phone&#10;&#10;&#10;&#10;&#10;&#10;Description automatically generated" style="width:194.4pt;height:108pt;mso-width-percent:0;mso-height-percent:0;mso-width-percent:0;mso-height-percent:0" o:ole="">
                  <v:imagedata r:id="rId42" o:title=""/>
                </v:shape>
                <o:OLEObject Type="Embed" ProgID="PBrush" ShapeID="_x0000_i1028" DrawAspect="Content" ObjectID="_1689669730" r:id="rId43"/>
              </w:object>
            </w:r>
          </w:p>
        </w:tc>
      </w:tr>
      <w:tr w:rsidR="00F64709" w14:paraId="41EEB04B" w14:textId="77777777" w:rsidTr="009F737E">
        <w:tc>
          <w:tcPr>
            <w:tcW w:w="851" w:type="dxa"/>
          </w:tcPr>
          <w:p w14:paraId="44A8D540" w14:textId="77777777" w:rsidR="00F64709" w:rsidRDefault="00F64709" w:rsidP="009F737E">
            <w:pPr>
              <w:pStyle w:val="oobe-Table-Number-L1"/>
            </w:pPr>
          </w:p>
        </w:tc>
        <w:tc>
          <w:tcPr>
            <w:tcW w:w="4111" w:type="dxa"/>
          </w:tcPr>
          <w:p w14:paraId="1C09D337" w14:textId="77777777" w:rsidR="00F64709" w:rsidRPr="00963C8F" w:rsidRDefault="00F64709" w:rsidP="002C6DDD">
            <w:pPr>
              <w:pStyle w:val="oobe-Table-Text"/>
              <w:rPr>
                <w:b/>
                <w:bCs/>
              </w:rPr>
            </w:pPr>
            <w:r>
              <w:t xml:space="preserve">From the Endpoint Manger blade select </w:t>
            </w:r>
            <w:r>
              <w:rPr>
                <w:b/>
                <w:bCs/>
              </w:rPr>
              <w:t>Apps</w:t>
            </w:r>
          </w:p>
        </w:tc>
        <w:tc>
          <w:tcPr>
            <w:tcW w:w="4111" w:type="dxa"/>
          </w:tcPr>
          <w:p w14:paraId="3FF8AC16" w14:textId="77777777" w:rsidR="00F64709" w:rsidRDefault="003A61D0" w:rsidP="00D03D52">
            <w:pPr>
              <w:pStyle w:val="oobe-Table-Text"/>
            </w:pPr>
            <w:r w:rsidRPr="00C3513C">
              <w:rPr>
                <w:noProof/>
              </w:rPr>
              <w:object w:dxaOrig="2490" w:dyaOrig="3465" w14:anchorId="69507971">
                <v:shape id="_x0000_i1029" type="#_x0000_t75" alt="A screenshot of a cell phone&#10;&#10;&#10;&#10;&#10;&#10;Description automatically generated" style="width:122.4pt;height:172.8pt;mso-width-percent:0;mso-height-percent:0;mso-width-percent:0;mso-height-percent:0" o:ole="">
                  <v:imagedata r:id="rId44" o:title=""/>
                </v:shape>
                <o:OLEObject Type="Embed" ProgID="PBrush" ShapeID="_x0000_i1029" DrawAspect="Content" ObjectID="_1689669731" r:id="rId45"/>
              </w:object>
            </w:r>
          </w:p>
        </w:tc>
      </w:tr>
      <w:tr w:rsidR="00F64709" w14:paraId="13AB3E8E" w14:textId="77777777" w:rsidTr="009F737E">
        <w:tc>
          <w:tcPr>
            <w:tcW w:w="851" w:type="dxa"/>
          </w:tcPr>
          <w:p w14:paraId="7CEE0116" w14:textId="77777777" w:rsidR="00F64709" w:rsidRDefault="00F64709" w:rsidP="009F737E">
            <w:pPr>
              <w:pStyle w:val="oobe-Table-Number-L1"/>
            </w:pPr>
          </w:p>
        </w:tc>
        <w:tc>
          <w:tcPr>
            <w:tcW w:w="4111" w:type="dxa"/>
          </w:tcPr>
          <w:p w14:paraId="51ACB302" w14:textId="77777777" w:rsidR="00F64709" w:rsidRPr="00D627D0" w:rsidRDefault="00F64709" w:rsidP="002C6DDD">
            <w:pPr>
              <w:pStyle w:val="oobe-Table-Text"/>
              <w:rPr>
                <w:b/>
                <w:bCs/>
              </w:rPr>
            </w:pPr>
            <w:r>
              <w:t xml:space="preserve">From the apps blade select </w:t>
            </w:r>
            <w:r>
              <w:rPr>
                <w:b/>
                <w:bCs/>
              </w:rPr>
              <w:t>iOS/</w:t>
            </w:r>
            <w:proofErr w:type="spellStart"/>
            <w:r>
              <w:rPr>
                <w:b/>
                <w:bCs/>
              </w:rPr>
              <w:t>iPadOS</w:t>
            </w:r>
            <w:proofErr w:type="spellEnd"/>
          </w:p>
        </w:tc>
        <w:tc>
          <w:tcPr>
            <w:tcW w:w="4111" w:type="dxa"/>
          </w:tcPr>
          <w:p w14:paraId="695C440B" w14:textId="77777777" w:rsidR="00F64709" w:rsidRDefault="003A61D0" w:rsidP="00D03D52">
            <w:pPr>
              <w:pStyle w:val="oobe-Table-Text"/>
            </w:pPr>
            <w:r w:rsidRPr="00C3513C">
              <w:rPr>
                <w:noProof/>
              </w:rPr>
              <w:object w:dxaOrig="3735" w:dyaOrig="4155" w14:anchorId="460B8DC3">
                <v:shape id="_x0000_i1030" type="#_x0000_t75" alt="A screenshot of a cell phone&#10;&#10;&#10;&#10;&#10;&#10;Description automatically generated" style="width:187.2pt;height:208.8pt;mso-width-percent:0;mso-height-percent:0;mso-width-percent:0;mso-height-percent:0" o:ole="">
                  <v:imagedata r:id="rId46" o:title=""/>
                </v:shape>
                <o:OLEObject Type="Embed" ProgID="PBrush" ShapeID="_x0000_i1030" DrawAspect="Content" ObjectID="_1689669732" r:id="rId47"/>
              </w:object>
            </w:r>
          </w:p>
        </w:tc>
      </w:tr>
      <w:tr w:rsidR="00F64709" w14:paraId="3A8D082D" w14:textId="77777777" w:rsidTr="009F737E">
        <w:tc>
          <w:tcPr>
            <w:tcW w:w="851" w:type="dxa"/>
          </w:tcPr>
          <w:p w14:paraId="2B8B77EC" w14:textId="77777777" w:rsidR="00F64709" w:rsidRDefault="00F64709" w:rsidP="009F737E">
            <w:pPr>
              <w:pStyle w:val="oobe-Table-Number-L1"/>
            </w:pPr>
          </w:p>
        </w:tc>
        <w:tc>
          <w:tcPr>
            <w:tcW w:w="4111" w:type="dxa"/>
          </w:tcPr>
          <w:p w14:paraId="20846444" w14:textId="77777777" w:rsidR="00F64709" w:rsidRPr="00686A3B" w:rsidRDefault="00F64709" w:rsidP="002C6DDD">
            <w:pPr>
              <w:pStyle w:val="oobe-Table-Text"/>
              <w:rPr>
                <w:b/>
                <w:bCs/>
              </w:rPr>
            </w:pPr>
            <w:r>
              <w:t xml:space="preserve">Locate and click the app you wish to deploy from the list. It will be the type </w:t>
            </w:r>
            <w:r>
              <w:rPr>
                <w:b/>
                <w:bCs/>
              </w:rPr>
              <w:t>iOS volume purchase program app</w:t>
            </w:r>
            <w:r>
              <w:t xml:space="preserve"> </w:t>
            </w:r>
          </w:p>
        </w:tc>
        <w:tc>
          <w:tcPr>
            <w:tcW w:w="4111" w:type="dxa"/>
          </w:tcPr>
          <w:p w14:paraId="12073BC7" w14:textId="77777777" w:rsidR="00F64709" w:rsidRDefault="00F64709" w:rsidP="00D03D52">
            <w:pPr>
              <w:pStyle w:val="oobe-Table-Text"/>
            </w:pPr>
            <w:r w:rsidRPr="00C23BBF">
              <w:rPr>
                <w:noProof/>
              </w:rPr>
              <w:drawing>
                <wp:inline distT="0" distB="0" distL="0" distR="0" wp14:anchorId="6F7D1871" wp14:editId="2D1FA9E1">
                  <wp:extent cx="2473325" cy="485140"/>
                  <wp:effectExtent l="0" t="0" r="3175" b="0"/>
                  <wp:docPr id="30" name="Picture 30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A screenshot of a cell phone&#10;&#10;Description automatically generated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48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709" w14:paraId="4BBD4B19" w14:textId="77777777" w:rsidTr="009F737E">
        <w:tc>
          <w:tcPr>
            <w:tcW w:w="851" w:type="dxa"/>
          </w:tcPr>
          <w:p w14:paraId="4F7F79BE" w14:textId="77777777" w:rsidR="00F64709" w:rsidRDefault="00F64709" w:rsidP="009F737E">
            <w:pPr>
              <w:pStyle w:val="oobe-Table-Number-L1"/>
            </w:pPr>
          </w:p>
        </w:tc>
        <w:tc>
          <w:tcPr>
            <w:tcW w:w="4111" w:type="dxa"/>
          </w:tcPr>
          <w:p w14:paraId="686E4E3B" w14:textId="77777777" w:rsidR="00F64709" w:rsidRPr="009B606B" w:rsidRDefault="00F64709" w:rsidP="002C6DDD">
            <w:pPr>
              <w:pStyle w:val="oobe-Table-Text"/>
              <w:rPr>
                <w:b/>
                <w:bCs/>
              </w:rPr>
            </w:pPr>
            <w:r>
              <w:t xml:space="preserve">From the apps blade select </w:t>
            </w:r>
            <w:r>
              <w:rPr>
                <w:b/>
                <w:bCs/>
              </w:rPr>
              <w:t>Properties</w:t>
            </w:r>
          </w:p>
        </w:tc>
        <w:tc>
          <w:tcPr>
            <w:tcW w:w="4111" w:type="dxa"/>
          </w:tcPr>
          <w:p w14:paraId="6ABC0FF6" w14:textId="77777777" w:rsidR="00F64709" w:rsidRPr="00C23BBF" w:rsidRDefault="003A61D0" w:rsidP="00D03D52">
            <w:pPr>
              <w:pStyle w:val="oobe-Table-Text"/>
            </w:pPr>
            <w:r w:rsidRPr="00C3513C">
              <w:rPr>
                <w:noProof/>
              </w:rPr>
              <w:object w:dxaOrig="2850" w:dyaOrig="3825" w14:anchorId="32C4D5E9">
                <v:shape id="_x0000_i1031" type="#_x0000_t75" alt="A screenshot of a cell phone&#10;&#10;&#10;&#10;&#10;&#10;Description automatically generated" style="width:129.6pt;height:172.8pt;mso-width-percent:0;mso-height-percent:0;mso-width-percent:0;mso-height-percent:0" o:ole="">
                  <v:imagedata r:id="rId49" o:title=""/>
                </v:shape>
                <o:OLEObject Type="Embed" ProgID="PBrush" ShapeID="_x0000_i1031" DrawAspect="Content" ObjectID="_1689669733" r:id="rId50"/>
              </w:object>
            </w:r>
          </w:p>
        </w:tc>
      </w:tr>
      <w:tr w:rsidR="00F64709" w14:paraId="48B069F5" w14:textId="77777777" w:rsidTr="009F737E">
        <w:tc>
          <w:tcPr>
            <w:tcW w:w="851" w:type="dxa"/>
          </w:tcPr>
          <w:p w14:paraId="37F6EC27" w14:textId="77777777" w:rsidR="00F64709" w:rsidRDefault="00F64709" w:rsidP="009F737E">
            <w:pPr>
              <w:pStyle w:val="oobe-Table-Number-L1"/>
            </w:pPr>
          </w:p>
        </w:tc>
        <w:tc>
          <w:tcPr>
            <w:tcW w:w="4111" w:type="dxa"/>
          </w:tcPr>
          <w:p w14:paraId="16CE677E" w14:textId="77777777" w:rsidR="00F64709" w:rsidRPr="004164E5" w:rsidRDefault="00F64709" w:rsidP="002C6DDD">
            <w:pPr>
              <w:pStyle w:val="oobe-Table-Text"/>
              <w:rPr>
                <w:b/>
                <w:bCs/>
              </w:rPr>
            </w:pPr>
            <w:r>
              <w:t xml:space="preserve">Scroll to </w:t>
            </w:r>
            <w:r>
              <w:rPr>
                <w:b/>
                <w:bCs/>
              </w:rPr>
              <w:t xml:space="preserve">Assignments </w:t>
            </w:r>
            <w:r>
              <w:t xml:space="preserve">and select </w:t>
            </w:r>
            <w:r>
              <w:rPr>
                <w:b/>
                <w:bCs/>
              </w:rPr>
              <w:t>Edit</w:t>
            </w:r>
          </w:p>
        </w:tc>
        <w:tc>
          <w:tcPr>
            <w:tcW w:w="4111" w:type="dxa"/>
          </w:tcPr>
          <w:p w14:paraId="0764FFA7" w14:textId="77777777" w:rsidR="00F64709" w:rsidRDefault="003A61D0" w:rsidP="00D03D52">
            <w:pPr>
              <w:pStyle w:val="oobe-Table-Text"/>
            </w:pPr>
            <w:r w:rsidRPr="00C3513C">
              <w:rPr>
                <w:noProof/>
              </w:rPr>
              <w:object w:dxaOrig="4245" w:dyaOrig="1695" w14:anchorId="290512C0">
                <v:shape id="_x0000_i1032" type="#_x0000_t75" alt="A screenshot of a cell phone&#10;&#10;&#10;&#10;&#10;&#10;Description automatically generated" style="width:194.4pt;height:79.2pt;mso-width-percent:0;mso-height-percent:0;mso-width-percent:0;mso-height-percent:0" o:ole="">
                  <v:imagedata r:id="rId51" o:title=""/>
                </v:shape>
                <o:OLEObject Type="Embed" ProgID="PBrush" ShapeID="_x0000_i1032" DrawAspect="Content" ObjectID="_1689669734" r:id="rId52"/>
              </w:object>
            </w:r>
          </w:p>
        </w:tc>
      </w:tr>
      <w:tr w:rsidR="00F64709" w14:paraId="1D17E77E" w14:textId="77777777" w:rsidTr="009F737E">
        <w:tc>
          <w:tcPr>
            <w:tcW w:w="851" w:type="dxa"/>
          </w:tcPr>
          <w:p w14:paraId="32DDB000" w14:textId="77777777" w:rsidR="00F64709" w:rsidRDefault="00F64709" w:rsidP="009F737E">
            <w:pPr>
              <w:pStyle w:val="oobe-Table-Number-L1"/>
            </w:pPr>
          </w:p>
        </w:tc>
        <w:tc>
          <w:tcPr>
            <w:tcW w:w="4111" w:type="dxa"/>
          </w:tcPr>
          <w:p w14:paraId="7DB5BB39" w14:textId="03143462" w:rsidR="00F64709" w:rsidRDefault="00F64709" w:rsidP="002C6DDD">
            <w:pPr>
              <w:pStyle w:val="oobe-Table-Text"/>
            </w:pPr>
            <w:r>
              <w:t xml:space="preserve">From here the </w:t>
            </w:r>
            <w:r w:rsidR="00601393">
              <w:t>admin</w:t>
            </w:r>
            <w:r>
              <w:t xml:space="preserve"> can choose if they want the app to be </w:t>
            </w:r>
            <w:r>
              <w:rPr>
                <w:b/>
                <w:bCs/>
              </w:rPr>
              <w:t xml:space="preserve">Required </w:t>
            </w:r>
            <w:r>
              <w:t xml:space="preserve">– that would mean the app is force installed. </w:t>
            </w:r>
            <w:r>
              <w:rPr>
                <w:b/>
                <w:bCs/>
              </w:rPr>
              <w:t xml:space="preserve">Available </w:t>
            </w:r>
            <w:r>
              <w:t xml:space="preserve">– that would give the end users the option to install the app from within the Company Portal. Or to </w:t>
            </w:r>
            <w:r>
              <w:rPr>
                <w:b/>
                <w:bCs/>
              </w:rPr>
              <w:t xml:space="preserve">Uninstall </w:t>
            </w:r>
            <w:r>
              <w:t>– which would remove the app from the end-users phone.</w:t>
            </w:r>
          </w:p>
          <w:p w14:paraId="3FDC87FF" w14:textId="77777777" w:rsidR="00F64709" w:rsidRDefault="00F64709" w:rsidP="002C6DDD">
            <w:pPr>
              <w:pStyle w:val="oobe-Table-Text"/>
            </w:pPr>
          </w:p>
          <w:p w14:paraId="0A5A1915" w14:textId="77777777" w:rsidR="00F64709" w:rsidRDefault="00F64709" w:rsidP="002C6DDD">
            <w:pPr>
              <w:pStyle w:val="oobe-Table-Text"/>
            </w:pPr>
            <w:r>
              <w:t xml:space="preserve">Best practice is to select an AD group to have the app assigned to it and then manage the users who are a part of that group. </w:t>
            </w:r>
          </w:p>
          <w:p w14:paraId="3D80ED22" w14:textId="77777777" w:rsidR="00F64709" w:rsidRDefault="00F64709" w:rsidP="002C6DDD">
            <w:pPr>
              <w:pStyle w:val="oobe-Table-Text"/>
            </w:pPr>
          </w:p>
          <w:p w14:paraId="1615F52A" w14:textId="77777777" w:rsidR="00F64709" w:rsidRPr="00EF5539" w:rsidRDefault="00F64709" w:rsidP="002C6DDD">
            <w:pPr>
              <w:pStyle w:val="oobe-Table-Text"/>
            </w:pPr>
            <w:r>
              <w:t xml:space="preserve">Creation and management of Azure Active Directory groups is outside the scope of this document. </w:t>
            </w:r>
          </w:p>
        </w:tc>
        <w:tc>
          <w:tcPr>
            <w:tcW w:w="4111" w:type="dxa"/>
          </w:tcPr>
          <w:p w14:paraId="636B0E7E" w14:textId="77777777" w:rsidR="00F64709" w:rsidRDefault="00F64709" w:rsidP="00D03D52">
            <w:pPr>
              <w:pStyle w:val="oobe-Table-Text"/>
            </w:pPr>
            <w:r w:rsidRPr="00496757">
              <w:rPr>
                <w:noProof/>
              </w:rPr>
              <w:drawing>
                <wp:inline distT="0" distB="0" distL="0" distR="0" wp14:anchorId="04E85CA6" wp14:editId="6136F8CF">
                  <wp:extent cx="2473325" cy="3874135"/>
                  <wp:effectExtent l="0" t="0" r="3175" b="0"/>
                  <wp:docPr id="31" name="Picture 31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screenshot of a cell phone&#10;&#10;Description automatically generated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387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06EFF" w14:textId="77777777" w:rsidR="002E028E" w:rsidRDefault="002E028E" w:rsidP="00D03D52">
      <w:pPr>
        <w:pStyle w:val="oobe-Para-L1"/>
      </w:pPr>
    </w:p>
    <w:sectPr w:rsidR="002E028E" w:rsidSect="00180FF5">
      <w:headerReference w:type="default" r:id="rId54"/>
      <w:footerReference w:type="default" r:id="rId55"/>
      <w:pgSz w:w="11907" w:h="16839" w:code="9"/>
      <w:pgMar w:top="1418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E5C37" w14:textId="77777777" w:rsidR="00A12F72" w:rsidRDefault="00A12F72" w:rsidP="008C5E3B">
      <w:r>
        <w:separator/>
      </w:r>
    </w:p>
  </w:endnote>
  <w:endnote w:type="continuationSeparator" w:id="0">
    <w:p w14:paraId="2B41E2DD" w14:textId="77777777" w:rsidR="00A12F72" w:rsidRDefault="00A12F72" w:rsidP="008C5E3B">
      <w:r>
        <w:continuationSeparator/>
      </w:r>
    </w:p>
  </w:endnote>
  <w:endnote w:type="continuationNotice" w:id="1">
    <w:p w14:paraId="6ADE7D3F" w14:textId="77777777" w:rsidR="003A61D0" w:rsidRDefault="003A61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uli">
    <w:altName w:val="Calibri"/>
    <w:charset w:val="00"/>
    <w:family w:val="auto"/>
    <w:pitch w:val="variable"/>
    <w:sig w:usb0="A00000EF" w:usb1="4000204B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0F10D" w14:textId="5DAE59DC" w:rsidR="00EA3D70" w:rsidRDefault="000F2FEC" w:rsidP="005C4753">
    <w:pPr>
      <w:pStyle w:val="oobe-Footer-Right"/>
    </w:pPr>
    <w:sdt>
      <w:sdtPr>
        <w:alias w:val="Title"/>
        <w:tag w:val=""/>
        <w:id w:val="2097590252"/>
        <w:placeholder>
          <w:docPart w:val="9125726444F145CA869EFA808374C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81F80">
          <w:t>Protected Utility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6CD9C" w14:textId="77777777" w:rsidR="0057432E" w:rsidRDefault="005743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AFCCA" w14:textId="77777777" w:rsidR="0057432E" w:rsidRDefault="0057432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B8029" w14:textId="74DB1398" w:rsidR="00EA3D70" w:rsidRPr="00EC2176" w:rsidRDefault="00EA3D70" w:rsidP="00EC2176">
    <w:pPr>
      <w:pStyle w:val="oobe-Footer-Right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616E06F" wp14:editId="46ACD44C">
              <wp:simplePos x="0" y="0"/>
              <wp:positionH relativeFrom="column">
                <wp:align>right</wp:align>
              </wp:positionH>
              <wp:positionV relativeFrom="paragraph">
                <wp:posOffset>0</wp:posOffset>
              </wp:positionV>
              <wp:extent cx="900000" cy="0"/>
              <wp:effectExtent l="0" t="19050" r="14605" b="3810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0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ABEFB41" id="Straight Connector 20" o:spid="_x0000_s1026" style="position:absolute;z-index:251668480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" from="19.65pt,0" to="9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" strokecolor="#091c33 [3212]" strokeweight="4.5pt"/>
          </w:pict>
        </mc:Fallback>
      </mc:AlternateContent>
    </w:r>
    <w:sdt>
      <w:sdtPr>
        <w:alias w:val="Title"/>
        <w:tag w:val=""/>
        <w:id w:val="-1459022867"/>
        <w:placeholder>
          <w:docPart w:val="9992C0596E744CADB75BE59009D6EE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81F80">
          <w:t>Protected Utility</w:t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D7E7B" w14:textId="70253D30" w:rsidR="00EA3D70" w:rsidRDefault="00EA3D70" w:rsidP="00DE7DE7">
    <w:pPr>
      <w:pStyle w:val="oobe-Footer-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F593682" wp14:editId="4C8CFD55">
              <wp:simplePos x="0" y="0"/>
              <wp:positionH relativeFrom="column">
                <wp:align>right</wp:align>
              </wp:positionH>
              <wp:positionV relativeFrom="paragraph">
                <wp:posOffset>0</wp:posOffset>
              </wp:positionV>
              <wp:extent cx="900000" cy="0"/>
              <wp:effectExtent l="0" t="19050" r="52705" b="3810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0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562BC91" id="Straight Connector 19" o:spid="_x0000_s1026" style="position:absolute;z-index:251666432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" from="19.65pt,0" to="9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" strokecolor="#091c33 [3212]" strokeweight="4.5pt"/>
          </w:pict>
        </mc:Fallback>
      </mc:AlternateContent>
    </w:r>
    <w:sdt>
      <w:sdtPr>
        <w:alias w:val="Title"/>
        <w:tag w:val=""/>
        <w:id w:val="1443648646"/>
        <w:placeholder>
          <w:docPart w:val="65EA5429617D492E82B56F54384F2D7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81F80">
          <w:t>Protected Utility</w:t>
        </w:r>
      </w:sdtContent>
    </w:sdt>
  </w:p>
  <w:p w14:paraId="0F3A0EFA" w14:textId="77777777" w:rsidR="00EA3D70" w:rsidRDefault="00CA1777" w:rsidP="008A603B">
    <w:pPr>
      <w:pStyle w:val="oobe-Footer-Right"/>
    </w:pPr>
    <w:fldSimple w:instr="DOCPROPERTY  oobe-Classification  \* MERGEFORMAT">
      <w:r w:rsidR="00E906D2">
        <w:t xml:space="preserve"> 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2597C" w14:textId="7B276404" w:rsidR="00EA3D70" w:rsidRPr="00EC2176" w:rsidRDefault="00EA3D70" w:rsidP="00EC2176">
    <w:pPr>
      <w:pStyle w:val="oobe-Footer-Right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9AD2EB6" wp14:editId="63E5D821">
              <wp:simplePos x="0" y="0"/>
              <wp:positionH relativeFrom="column">
                <wp:align>right</wp:align>
              </wp:positionH>
              <wp:positionV relativeFrom="paragraph">
                <wp:posOffset>0</wp:posOffset>
              </wp:positionV>
              <wp:extent cx="900000" cy="0"/>
              <wp:effectExtent l="0" t="19050" r="14605" b="3810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000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E12C856" id="Straight Connector 23" o:spid="_x0000_s1026" style="position:absolute;z-index:251670528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" from="19.65pt,0" to="9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" strokecolor="#091c33 [3212]" strokeweight="4.5pt"/>
          </w:pict>
        </mc:Fallback>
      </mc:AlternateContent>
    </w:r>
    <w:sdt>
      <w:sdtPr>
        <w:alias w:val="Title"/>
        <w:tag w:val=""/>
        <w:id w:val="-363974368"/>
        <w:placeholder>
          <w:docPart w:val="D6D35B55DC694F8591CD767DE4A1912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81F80">
          <w:t>Protected Utility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DA58F" w14:textId="77777777" w:rsidR="00A12F72" w:rsidRDefault="00A12F72" w:rsidP="008C5E3B">
      <w:r>
        <w:separator/>
      </w:r>
    </w:p>
  </w:footnote>
  <w:footnote w:type="continuationSeparator" w:id="0">
    <w:p w14:paraId="1C828C15" w14:textId="77777777" w:rsidR="00A12F72" w:rsidRDefault="00A12F72" w:rsidP="008C5E3B">
      <w:r>
        <w:continuationSeparator/>
      </w:r>
    </w:p>
  </w:footnote>
  <w:footnote w:type="continuationNotice" w:id="1">
    <w:p w14:paraId="1D283AFF" w14:textId="77777777" w:rsidR="003A61D0" w:rsidRDefault="003A61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64"/>
      <w:gridCol w:w="907"/>
    </w:tblGrid>
    <w:tr w:rsidR="00EA3D70" w14:paraId="712DD202" w14:textId="77777777" w:rsidTr="003640AD">
      <w:trPr>
        <w:cantSplit/>
      </w:trPr>
      <w:tc>
        <w:tcPr>
          <w:tcW w:w="4360" w:type="dxa"/>
        </w:tcPr>
        <w:p w14:paraId="197B68AE" w14:textId="77777777" w:rsidR="00EA3D70" w:rsidRDefault="00CA1777" w:rsidP="003640AD">
          <w:pPr>
            <w:pStyle w:val="oobe-Header-Horizontal"/>
          </w:pPr>
          <w:fldSimple w:instr="STYLEREF  &quot;Heading 1,Heading 1(oobe)&quot;  \* MERGEFORMAT">
            <w:r w:rsidR="00E906D2">
              <w:rPr>
                <w:noProof/>
              </w:rPr>
              <w:t>Type the Heading Text Here</w:t>
            </w:r>
          </w:fldSimple>
        </w:p>
      </w:tc>
      <w:tc>
        <w:tcPr>
          <w:tcW w:w="500" w:type="pct"/>
        </w:tcPr>
        <w:p w14:paraId="2E6B9B33" w14:textId="77777777" w:rsidR="00EA3D70" w:rsidRDefault="00EA3D70" w:rsidP="003640AD">
          <w:pPr>
            <w:pStyle w:val="oobe-Header-Horizontal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4</w:t>
          </w:r>
          <w:r w:rsidRPr="005C4753">
            <w:fldChar w:fldCharType="end"/>
          </w:r>
        </w:p>
      </w:tc>
    </w:tr>
  </w:tbl>
  <w:p w14:paraId="05DE98CE" w14:textId="77777777" w:rsidR="00EA3D70" w:rsidRDefault="00EA3D70" w:rsidP="003640AD">
    <w:pPr>
      <w:pStyle w:val="oobe-Header-Horizontal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9AE5082" wp14:editId="2F538F8D">
          <wp:simplePos x="0" y="0"/>
          <wp:positionH relativeFrom="column">
            <wp:posOffset>5463540</wp:posOffset>
          </wp:positionH>
          <wp:positionV relativeFrom="paragraph">
            <wp:posOffset>131445</wp:posOffset>
          </wp:positionV>
          <wp:extent cx="1085215" cy="456565"/>
          <wp:effectExtent l="0" t="9525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5400000">
                    <a:off x="0" y="0"/>
                    <a:ext cx="1085215" cy="456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3"/>
      <w:gridCol w:w="3023"/>
      <w:gridCol w:w="3025"/>
    </w:tblGrid>
    <w:tr w:rsidR="00EA3D70" w14:paraId="59050000" w14:textId="77777777" w:rsidTr="00275A76">
      <w:trPr>
        <w:cantSplit/>
      </w:trPr>
      <w:tc>
        <w:tcPr>
          <w:tcW w:w="1666" w:type="pct"/>
        </w:tcPr>
        <w:p w14:paraId="4D791B02" w14:textId="77777777" w:rsidR="00EA3D70" w:rsidRDefault="00CA1777" w:rsidP="004E7921">
          <w:pPr>
            <w:pStyle w:val="oobe-Header-Left"/>
          </w:pPr>
          <w:fldSimple w:instr="STYLEREF  &quot;Heading 1,Heading 1(oobe)&quot;  \* MERGEFORMAT">
            <w:r w:rsidR="00E906D2">
              <w:rPr>
                <w:noProof/>
              </w:rPr>
              <w:t>Type the Heading Text Here</w:t>
            </w:r>
          </w:fldSimple>
        </w:p>
      </w:tc>
      <w:tc>
        <w:tcPr>
          <w:tcW w:w="1666" w:type="pct"/>
        </w:tcPr>
        <w:p w14:paraId="3A0DF352" w14:textId="77777777" w:rsidR="00EA3D70" w:rsidRDefault="00EA3D70" w:rsidP="001A4BE8">
          <w:pPr>
            <w:pStyle w:val="oobe-Header-Centred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2</w:t>
          </w:r>
          <w:r w:rsidRPr="005C4753">
            <w:fldChar w:fldCharType="end"/>
          </w:r>
        </w:p>
      </w:tc>
      <w:tc>
        <w:tcPr>
          <w:tcW w:w="1667" w:type="pct"/>
          <w:tcMar>
            <w:right w:w="57" w:type="dxa"/>
          </w:tcMar>
        </w:tcPr>
        <w:p w14:paraId="443C513A" w14:textId="77777777" w:rsidR="00EA3D70" w:rsidRPr="005C4753" w:rsidRDefault="00EA3D70" w:rsidP="004E7921">
          <w:pPr>
            <w:pStyle w:val="oobe-Header-Right"/>
          </w:pPr>
          <w:r>
            <w:rPr>
              <w:noProof/>
            </w:rPr>
            <w:drawing>
              <wp:inline distT="0" distB="0" distL="0" distR="0" wp14:anchorId="33B6E5AC" wp14:editId="0A95BBF9">
                <wp:extent cx="486000" cy="180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FDDE95A" w14:textId="77777777" w:rsidR="00EA3D70" w:rsidRDefault="00EA3D70" w:rsidP="000B52A5">
    <w:pPr>
      <w:pStyle w:val="oobe-Header-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65E37" w14:textId="77777777" w:rsidR="0057432E" w:rsidRDefault="0057432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3"/>
      <w:gridCol w:w="3023"/>
      <w:gridCol w:w="3025"/>
    </w:tblGrid>
    <w:tr w:rsidR="00EA3D70" w14:paraId="4865A604" w14:textId="77777777" w:rsidTr="00275A76">
      <w:trPr>
        <w:cantSplit/>
      </w:trPr>
      <w:tc>
        <w:tcPr>
          <w:tcW w:w="1666" w:type="pct"/>
        </w:tcPr>
        <w:p w14:paraId="4F95B14A" w14:textId="77777777" w:rsidR="00EA3D70" w:rsidRDefault="00EA3D70" w:rsidP="004E7921">
          <w:pPr>
            <w:pStyle w:val="oobe-Header-Left"/>
          </w:pPr>
        </w:p>
      </w:tc>
      <w:tc>
        <w:tcPr>
          <w:tcW w:w="1666" w:type="pct"/>
        </w:tcPr>
        <w:p w14:paraId="3CBF551A" w14:textId="77777777" w:rsidR="00EA3D70" w:rsidRDefault="00EA3D70" w:rsidP="001A4BE8">
          <w:pPr>
            <w:pStyle w:val="oobe-Header-Centred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2</w:t>
          </w:r>
          <w:r w:rsidRPr="005C4753">
            <w:fldChar w:fldCharType="end"/>
          </w:r>
        </w:p>
      </w:tc>
      <w:tc>
        <w:tcPr>
          <w:tcW w:w="1667" w:type="pct"/>
          <w:tcMar>
            <w:right w:w="57" w:type="dxa"/>
          </w:tcMar>
        </w:tcPr>
        <w:p w14:paraId="13308B88" w14:textId="77777777" w:rsidR="00EA3D70" w:rsidRPr="005C4753" w:rsidRDefault="00EA3D70" w:rsidP="004E7921">
          <w:pPr>
            <w:pStyle w:val="oobe-Header-Right"/>
          </w:pPr>
          <w:r>
            <w:rPr>
              <w:noProof/>
            </w:rPr>
            <w:drawing>
              <wp:inline distT="0" distB="0" distL="0" distR="0" wp14:anchorId="2D58F3AF" wp14:editId="48894B34">
                <wp:extent cx="486000" cy="1800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E9EB779" w14:textId="77777777" w:rsidR="00EA3D70" w:rsidRDefault="00EA3D70" w:rsidP="000B52A5">
    <w:pPr>
      <w:pStyle w:val="oobe-Header-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23"/>
      <w:gridCol w:w="3023"/>
      <w:gridCol w:w="3025"/>
    </w:tblGrid>
    <w:tr w:rsidR="00EA3D70" w14:paraId="303F6080" w14:textId="77777777" w:rsidTr="00275A76">
      <w:trPr>
        <w:cantSplit/>
      </w:trPr>
      <w:tc>
        <w:tcPr>
          <w:tcW w:w="1666" w:type="pct"/>
        </w:tcPr>
        <w:p w14:paraId="30C35D6E" w14:textId="77777777" w:rsidR="00EA3D70" w:rsidRDefault="00EA3D70" w:rsidP="004E7921">
          <w:pPr>
            <w:pStyle w:val="oobe-Header-Left"/>
          </w:pPr>
        </w:p>
      </w:tc>
      <w:tc>
        <w:tcPr>
          <w:tcW w:w="1666" w:type="pct"/>
        </w:tcPr>
        <w:p w14:paraId="51E4156F" w14:textId="77777777" w:rsidR="00EA3D70" w:rsidRDefault="00EA3D70" w:rsidP="001A4BE8">
          <w:pPr>
            <w:pStyle w:val="oobe-Header-Centred"/>
          </w:pPr>
          <w:r w:rsidRPr="005C4753">
            <w:fldChar w:fldCharType="begin"/>
          </w:r>
          <w:r w:rsidRPr="005C4753">
            <w:instrText xml:space="preserve"> PAGE   \* MERGEFORMAT </w:instrText>
          </w:r>
          <w:r w:rsidRPr="005C4753">
            <w:fldChar w:fldCharType="separate"/>
          </w:r>
          <w:r>
            <w:t>2</w:t>
          </w:r>
          <w:r w:rsidRPr="005C4753">
            <w:fldChar w:fldCharType="end"/>
          </w:r>
        </w:p>
      </w:tc>
      <w:tc>
        <w:tcPr>
          <w:tcW w:w="1667" w:type="pct"/>
          <w:tcMar>
            <w:right w:w="57" w:type="dxa"/>
          </w:tcMar>
        </w:tcPr>
        <w:p w14:paraId="36172050" w14:textId="77777777" w:rsidR="00EA3D70" w:rsidRPr="005C4753" w:rsidRDefault="00EA3D70" w:rsidP="004E7921">
          <w:pPr>
            <w:pStyle w:val="oobe-Header-Right"/>
          </w:pPr>
          <w:r>
            <w:rPr>
              <w:noProof/>
            </w:rPr>
            <w:drawing>
              <wp:inline distT="0" distB="0" distL="0" distR="0" wp14:anchorId="57DF7321" wp14:editId="32509D3E">
                <wp:extent cx="486000" cy="180000"/>
                <wp:effectExtent l="0" t="0" r="0" b="0"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A65D443" w14:textId="77777777" w:rsidR="00EA3D70" w:rsidRDefault="00EA3D70" w:rsidP="000B52A5">
    <w:pPr>
      <w:pStyle w:val="oobe-Header-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2CA1B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6C81B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827293"/>
    <w:multiLevelType w:val="multilevel"/>
    <w:tmpl w:val="B874EF9C"/>
    <w:numStyleLink w:val="oobe-Para-Bullet-ListStyle"/>
  </w:abstractNum>
  <w:abstractNum w:abstractNumId="3" w15:restartNumberingAfterBreak="0">
    <w:nsid w:val="04782B8A"/>
    <w:multiLevelType w:val="multilevel"/>
    <w:tmpl w:val="2686485E"/>
    <w:styleLink w:val="oobe-Table-Num-ListStyl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obe-Table-Number-L1"/>
      <w:lvlText w:val="%2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2">
      <w:start w:val="1"/>
      <w:numFmt w:val="lowerLetter"/>
      <w:pStyle w:val="oobe-Table-Number-L2"/>
      <w:lvlText w:val="%3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3">
      <w:start w:val="1"/>
      <w:numFmt w:val="lowerRoman"/>
      <w:pStyle w:val="oobe-Table-Number-L3"/>
      <w:lvlText w:val="%4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7587108"/>
    <w:multiLevelType w:val="multilevel"/>
    <w:tmpl w:val="378A10EA"/>
    <w:styleLink w:val="oobe-Table-Bullet-ListStyle"/>
    <w:lvl w:ilvl="0">
      <w:start w:val="1"/>
      <w:numFmt w:val="bullet"/>
      <w:pStyle w:val="oobe-Table-Bullet-L1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pStyle w:val="oobe-Table-Bullet-L2"/>
      <w:lvlText w:val="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pStyle w:val="oobe-Table-Bullet-L2-Alt"/>
      <w:lvlText w:val="ο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auto"/>
      </w:rPr>
    </w:lvl>
    <w:lvl w:ilvl="3">
      <w:start w:val="1"/>
      <w:numFmt w:val="bullet"/>
      <w:pStyle w:val="oobe-Table-Bullet-L3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B65497E"/>
    <w:multiLevelType w:val="multilevel"/>
    <w:tmpl w:val="B874EF9C"/>
    <w:numStyleLink w:val="oobe-Para-Bullet-ListStyle"/>
  </w:abstractNum>
  <w:abstractNum w:abstractNumId="6" w15:restartNumberingAfterBreak="0">
    <w:nsid w:val="0EDE1E2C"/>
    <w:multiLevelType w:val="multilevel"/>
    <w:tmpl w:val="C00ABF28"/>
    <w:styleLink w:val="oobe-ListParagraph"/>
    <w:lvl w:ilvl="0">
      <w:start w:val="1"/>
      <w:numFmt w:val="decimal"/>
      <w:pStyle w:val="o-Para-L1"/>
      <w:lvlText w:val="%1."/>
      <w:lvlJc w:val="left"/>
      <w:pPr>
        <w:ind w:left="1134" w:hanging="567"/>
      </w:pPr>
      <w:rPr>
        <w:rFonts w:hint="default"/>
        <w:b w:val="0"/>
      </w:rPr>
    </w:lvl>
    <w:lvl w:ilvl="1">
      <w:start w:val="1"/>
      <w:numFmt w:val="lowerLetter"/>
      <w:pStyle w:val="o-Para-L2"/>
      <w:lvlText w:val="%2."/>
      <w:lvlJc w:val="left"/>
      <w:pPr>
        <w:tabs>
          <w:tab w:val="num" w:pos="1134"/>
        </w:tabs>
        <w:ind w:left="1491" w:hanging="357"/>
      </w:pPr>
      <w:rPr>
        <w:rFonts w:hint="default"/>
        <w:b w:val="0"/>
        <w:i w:val="0"/>
      </w:rPr>
    </w:lvl>
    <w:lvl w:ilvl="2">
      <w:start w:val="1"/>
      <w:numFmt w:val="lowerRoman"/>
      <w:pStyle w:val="o-Para-L3"/>
      <w:lvlText w:val="%3."/>
      <w:lvlJc w:val="left"/>
      <w:pPr>
        <w:tabs>
          <w:tab w:val="num" w:pos="1491"/>
        </w:tabs>
        <w:ind w:left="1848" w:hanging="357"/>
      </w:pPr>
      <w:rPr>
        <w:rFonts w:hint="default"/>
        <w:color w:val="auto"/>
      </w:rPr>
    </w:lvl>
    <w:lvl w:ilvl="3">
      <w:start w:val="1"/>
      <w:numFmt w:val="bullet"/>
      <w:pStyle w:val="o-Para-L4"/>
      <w:lvlText w:val=""/>
      <w:lvlJc w:val="left"/>
      <w:pPr>
        <w:ind w:left="2206" w:hanging="35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201284"/>
    <w:multiLevelType w:val="singleLevel"/>
    <w:tmpl w:val="0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nsid w:val="195A46DB"/>
    <w:multiLevelType w:val="multilevel"/>
    <w:tmpl w:val="B874EF9C"/>
    <w:numStyleLink w:val="oobe-Para-Bullet-ListStyle"/>
  </w:abstractNum>
  <w:abstractNum w:abstractNumId="9" w15:restartNumberingAfterBreak="0">
    <w:nsid w:val="1DE8022F"/>
    <w:multiLevelType w:val="multilevel"/>
    <w:tmpl w:val="378A10EA"/>
    <w:numStyleLink w:val="oobe-Table-Bullet-ListStyle"/>
  </w:abstractNum>
  <w:abstractNum w:abstractNumId="10" w15:restartNumberingAfterBreak="0">
    <w:nsid w:val="1F537921"/>
    <w:multiLevelType w:val="multilevel"/>
    <w:tmpl w:val="378A10EA"/>
    <w:numStyleLink w:val="oobe-Table-Bullet-ListStyle"/>
  </w:abstractNum>
  <w:abstractNum w:abstractNumId="11" w15:restartNumberingAfterBreak="0">
    <w:nsid w:val="273250B4"/>
    <w:multiLevelType w:val="hybridMultilevel"/>
    <w:tmpl w:val="E3F27114"/>
    <w:styleLink w:val="Headngs"/>
    <w:lvl w:ilvl="0" w:tplc="66B0064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93ABFA0">
      <w:start w:val="1"/>
      <w:numFmt w:val="bullet"/>
      <w:lvlText w:val="o"/>
      <w:lvlJc w:val="left"/>
      <w:pPr>
        <w:ind w:left="851" w:hanging="284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C132A"/>
    <w:multiLevelType w:val="multilevel"/>
    <w:tmpl w:val="83362B9C"/>
    <w:styleLink w:val="oobe-Headings-Numbered-ListStyle"/>
    <w:lvl w:ilvl="0">
      <w:start w:val="1"/>
      <w:numFmt w:val="decimal"/>
      <w:pStyle w:val="oobe-Heading-Numbered-L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oobe-Heading-Numbered-L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oobe-Heading-Numbered-L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oobe-Heading-Numbered-L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</w:abstractNum>
  <w:abstractNum w:abstractNumId="13" w15:restartNumberingAfterBreak="0">
    <w:nsid w:val="32DD18A1"/>
    <w:multiLevelType w:val="multilevel"/>
    <w:tmpl w:val="237E19C2"/>
    <w:numStyleLink w:val="oobe-Para-Num-ListStyle"/>
  </w:abstractNum>
  <w:abstractNum w:abstractNumId="14" w15:restartNumberingAfterBreak="0">
    <w:nsid w:val="33C717A6"/>
    <w:multiLevelType w:val="multilevel"/>
    <w:tmpl w:val="237E19C2"/>
    <w:styleLink w:val="oobe-Para-Num-ListStyl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obe-Para-Num-L1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Letter"/>
      <w:pStyle w:val="oobe-Para-Num-L2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lowerRoman"/>
      <w:pStyle w:val="oobe-Para-Num-L3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AB209C9"/>
    <w:multiLevelType w:val="multilevel"/>
    <w:tmpl w:val="378A10EA"/>
    <w:numStyleLink w:val="oobe-Table-Bullet-ListStyle"/>
  </w:abstractNum>
  <w:abstractNum w:abstractNumId="16" w15:restartNumberingAfterBreak="0">
    <w:nsid w:val="589E6505"/>
    <w:multiLevelType w:val="multilevel"/>
    <w:tmpl w:val="2686485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5A5705E7"/>
    <w:multiLevelType w:val="singleLevel"/>
    <w:tmpl w:val="0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nsid w:val="5E7D3E95"/>
    <w:multiLevelType w:val="multilevel"/>
    <w:tmpl w:val="ED28CC38"/>
    <w:styleLink w:val="HeadingListStyle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5B63EE6"/>
    <w:multiLevelType w:val="multilevel"/>
    <w:tmpl w:val="B874EF9C"/>
    <w:styleLink w:val="oobe-Para-Bullet-ListStyle"/>
    <w:lvl w:ilvl="0">
      <w:start w:val="1"/>
      <w:numFmt w:val="bullet"/>
      <w:pStyle w:val="oobe-Bullet-L1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1">
      <w:start w:val="1"/>
      <w:numFmt w:val="bullet"/>
      <w:pStyle w:val="oobe-Bullet-L2"/>
      <w:lvlText w:val="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bullet"/>
      <w:pStyle w:val="oobe-Bullet-L2-Alt"/>
      <w:lvlText w:val="ο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pStyle w:val="oobe-Bullet-L3"/>
      <w:lvlText w:val="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664835DB"/>
    <w:multiLevelType w:val="multilevel"/>
    <w:tmpl w:val="B874EF9C"/>
    <w:numStyleLink w:val="oobe-Para-Bullet-ListStyle"/>
  </w:abstractNum>
  <w:abstractNum w:abstractNumId="21" w15:restartNumberingAfterBreak="0">
    <w:nsid w:val="6BB26654"/>
    <w:multiLevelType w:val="multilevel"/>
    <w:tmpl w:val="B874EF9C"/>
    <w:numStyleLink w:val="oobe-Para-Bullet-ListStyle"/>
  </w:abstractNum>
  <w:abstractNum w:abstractNumId="22" w15:restartNumberingAfterBreak="0">
    <w:nsid w:val="7C5D54FD"/>
    <w:multiLevelType w:val="multilevel"/>
    <w:tmpl w:val="B874EF9C"/>
    <w:numStyleLink w:val="oobe-Para-Bullet-ListStyle"/>
  </w:abstractNum>
  <w:num w:numId="1">
    <w:abstractNumId w:val="14"/>
  </w:num>
  <w:num w:numId="2">
    <w:abstractNumId w:val="19"/>
  </w:num>
  <w:num w:numId="3">
    <w:abstractNumId w:val="4"/>
  </w:num>
  <w:num w:numId="4">
    <w:abstractNumId w:val="3"/>
  </w:num>
  <w:num w:numId="5">
    <w:abstractNumId w:val="11"/>
  </w:num>
  <w:num w:numId="6">
    <w:abstractNumId w:val="18"/>
  </w:num>
  <w:num w:numId="7">
    <w:abstractNumId w:val="3"/>
  </w:num>
  <w:num w:numId="8">
    <w:abstractNumId w:val="13"/>
  </w:num>
  <w:num w:numId="9">
    <w:abstractNumId w:val="5"/>
  </w:num>
  <w:num w:numId="10">
    <w:abstractNumId w:val="15"/>
  </w:num>
  <w:num w:numId="11">
    <w:abstractNumId w:val="12"/>
  </w:num>
  <w:num w:numId="12">
    <w:abstractNumId w:val="12"/>
  </w:num>
  <w:num w:numId="13">
    <w:abstractNumId w:val="1"/>
  </w:num>
  <w:num w:numId="14">
    <w:abstractNumId w:val="0"/>
  </w:num>
  <w:num w:numId="15">
    <w:abstractNumId w:val="16"/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0"/>
  </w:num>
  <w:num w:numId="18">
    <w:abstractNumId w:val="21"/>
  </w:num>
  <w:num w:numId="19">
    <w:abstractNumId w:val="8"/>
  </w:num>
  <w:num w:numId="20">
    <w:abstractNumId w:val="2"/>
  </w:num>
  <w:num w:numId="21">
    <w:abstractNumId w:val="22"/>
  </w:num>
  <w:num w:numId="22">
    <w:abstractNumId w:val="9"/>
  </w:num>
  <w:num w:numId="23">
    <w:abstractNumId w:val="10"/>
  </w:num>
  <w:num w:numId="24">
    <w:abstractNumId w:val="6"/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7"/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formsDesign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2E"/>
    <w:rsid w:val="00011FE5"/>
    <w:rsid w:val="00012C68"/>
    <w:rsid w:val="00020BFE"/>
    <w:rsid w:val="0002130D"/>
    <w:rsid w:val="00024262"/>
    <w:rsid w:val="0003467D"/>
    <w:rsid w:val="00040B02"/>
    <w:rsid w:val="00045935"/>
    <w:rsid w:val="000472D3"/>
    <w:rsid w:val="000479E3"/>
    <w:rsid w:val="000537CF"/>
    <w:rsid w:val="000571A0"/>
    <w:rsid w:val="000648B3"/>
    <w:rsid w:val="000740E7"/>
    <w:rsid w:val="00075E08"/>
    <w:rsid w:val="000910F5"/>
    <w:rsid w:val="00092ADE"/>
    <w:rsid w:val="00092B78"/>
    <w:rsid w:val="00094D2A"/>
    <w:rsid w:val="000A3C91"/>
    <w:rsid w:val="000B05FD"/>
    <w:rsid w:val="000B0F26"/>
    <w:rsid w:val="000B52A5"/>
    <w:rsid w:val="000B57A7"/>
    <w:rsid w:val="000B6BF6"/>
    <w:rsid w:val="000C2002"/>
    <w:rsid w:val="000C3B7E"/>
    <w:rsid w:val="000C5E67"/>
    <w:rsid w:val="000D04B8"/>
    <w:rsid w:val="000D30DF"/>
    <w:rsid w:val="000D57A6"/>
    <w:rsid w:val="000D5A01"/>
    <w:rsid w:val="000E59C2"/>
    <w:rsid w:val="000F1219"/>
    <w:rsid w:val="000F2FEC"/>
    <w:rsid w:val="000F52D4"/>
    <w:rsid w:val="000F69B4"/>
    <w:rsid w:val="0011108B"/>
    <w:rsid w:val="00120525"/>
    <w:rsid w:val="00120541"/>
    <w:rsid w:val="00122076"/>
    <w:rsid w:val="00122F33"/>
    <w:rsid w:val="0012472B"/>
    <w:rsid w:val="001257D0"/>
    <w:rsid w:val="00125CB0"/>
    <w:rsid w:val="00126E78"/>
    <w:rsid w:val="00130E3E"/>
    <w:rsid w:val="00134665"/>
    <w:rsid w:val="001351AB"/>
    <w:rsid w:val="00137307"/>
    <w:rsid w:val="0014059D"/>
    <w:rsid w:val="001429D8"/>
    <w:rsid w:val="00167E8A"/>
    <w:rsid w:val="00180FF5"/>
    <w:rsid w:val="00183675"/>
    <w:rsid w:val="00185241"/>
    <w:rsid w:val="001852AC"/>
    <w:rsid w:val="0019107C"/>
    <w:rsid w:val="00194659"/>
    <w:rsid w:val="001A0597"/>
    <w:rsid w:val="001A22EB"/>
    <w:rsid w:val="001A4BE8"/>
    <w:rsid w:val="001A5EB5"/>
    <w:rsid w:val="001B1EEB"/>
    <w:rsid w:val="001B38C7"/>
    <w:rsid w:val="001B79C3"/>
    <w:rsid w:val="001D00ED"/>
    <w:rsid w:val="001D142A"/>
    <w:rsid w:val="001E2351"/>
    <w:rsid w:val="001F55CF"/>
    <w:rsid w:val="001F5BC3"/>
    <w:rsid w:val="0021300C"/>
    <w:rsid w:val="002208DA"/>
    <w:rsid w:val="00227201"/>
    <w:rsid w:val="00231127"/>
    <w:rsid w:val="00233B44"/>
    <w:rsid w:val="00236E37"/>
    <w:rsid w:val="00237448"/>
    <w:rsid w:val="00240651"/>
    <w:rsid w:val="00242BBB"/>
    <w:rsid w:val="00243089"/>
    <w:rsid w:val="002510A8"/>
    <w:rsid w:val="00262386"/>
    <w:rsid w:val="00274B4C"/>
    <w:rsid w:val="00275A76"/>
    <w:rsid w:val="00280516"/>
    <w:rsid w:val="00287793"/>
    <w:rsid w:val="00293A70"/>
    <w:rsid w:val="00296227"/>
    <w:rsid w:val="002A0365"/>
    <w:rsid w:val="002A0724"/>
    <w:rsid w:val="002A385E"/>
    <w:rsid w:val="002A5BF7"/>
    <w:rsid w:val="002B109D"/>
    <w:rsid w:val="002C0641"/>
    <w:rsid w:val="002C1453"/>
    <w:rsid w:val="002C6DDD"/>
    <w:rsid w:val="002E028E"/>
    <w:rsid w:val="002F47C2"/>
    <w:rsid w:val="002F4B27"/>
    <w:rsid w:val="002F52F2"/>
    <w:rsid w:val="003008EB"/>
    <w:rsid w:val="00304735"/>
    <w:rsid w:val="00312032"/>
    <w:rsid w:val="00312229"/>
    <w:rsid w:val="00334A2B"/>
    <w:rsid w:val="00337862"/>
    <w:rsid w:val="00346CC7"/>
    <w:rsid w:val="0036176A"/>
    <w:rsid w:val="003640AD"/>
    <w:rsid w:val="0037234C"/>
    <w:rsid w:val="00374EFF"/>
    <w:rsid w:val="00375046"/>
    <w:rsid w:val="003761A4"/>
    <w:rsid w:val="00395942"/>
    <w:rsid w:val="0039769A"/>
    <w:rsid w:val="003A2D2C"/>
    <w:rsid w:val="003A61D0"/>
    <w:rsid w:val="003B36E1"/>
    <w:rsid w:val="003C2A96"/>
    <w:rsid w:val="003C4323"/>
    <w:rsid w:val="003C5D47"/>
    <w:rsid w:val="003D544F"/>
    <w:rsid w:val="003D64A7"/>
    <w:rsid w:val="003D6C0B"/>
    <w:rsid w:val="003E7642"/>
    <w:rsid w:val="003F11A8"/>
    <w:rsid w:val="003F42C9"/>
    <w:rsid w:val="003F4577"/>
    <w:rsid w:val="003F6679"/>
    <w:rsid w:val="003F6B8A"/>
    <w:rsid w:val="00406D7B"/>
    <w:rsid w:val="004105B3"/>
    <w:rsid w:val="004110D6"/>
    <w:rsid w:val="0041165B"/>
    <w:rsid w:val="0042518D"/>
    <w:rsid w:val="0044438F"/>
    <w:rsid w:val="00445113"/>
    <w:rsid w:val="00454EB6"/>
    <w:rsid w:val="004574F1"/>
    <w:rsid w:val="00460D44"/>
    <w:rsid w:val="00476242"/>
    <w:rsid w:val="00480A60"/>
    <w:rsid w:val="0048304B"/>
    <w:rsid w:val="00491390"/>
    <w:rsid w:val="00493006"/>
    <w:rsid w:val="00496586"/>
    <w:rsid w:val="004A093C"/>
    <w:rsid w:val="004A4FC2"/>
    <w:rsid w:val="004A6164"/>
    <w:rsid w:val="004B1C7F"/>
    <w:rsid w:val="004C185B"/>
    <w:rsid w:val="004C5896"/>
    <w:rsid w:val="004D0980"/>
    <w:rsid w:val="004D348C"/>
    <w:rsid w:val="004D44AF"/>
    <w:rsid w:val="004E181F"/>
    <w:rsid w:val="004E7921"/>
    <w:rsid w:val="004F23E4"/>
    <w:rsid w:val="00502FF0"/>
    <w:rsid w:val="005145B4"/>
    <w:rsid w:val="00521E6F"/>
    <w:rsid w:val="00523CFF"/>
    <w:rsid w:val="00531A0A"/>
    <w:rsid w:val="0053322D"/>
    <w:rsid w:val="005416E7"/>
    <w:rsid w:val="00545762"/>
    <w:rsid w:val="00550FEC"/>
    <w:rsid w:val="00554AEE"/>
    <w:rsid w:val="00562562"/>
    <w:rsid w:val="005635C0"/>
    <w:rsid w:val="005639D9"/>
    <w:rsid w:val="00565408"/>
    <w:rsid w:val="0057432E"/>
    <w:rsid w:val="005B06FB"/>
    <w:rsid w:val="005B2FA3"/>
    <w:rsid w:val="005B3BF2"/>
    <w:rsid w:val="005C180B"/>
    <w:rsid w:val="005C4753"/>
    <w:rsid w:val="005D071A"/>
    <w:rsid w:val="005D56EE"/>
    <w:rsid w:val="005D67D7"/>
    <w:rsid w:val="005E5896"/>
    <w:rsid w:val="005E65C8"/>
    <w:rsid w:val="005F31ED"/>
    <w:rsid w:val="005F7AE1"/>
    <w:rsid w:val="00601393"/>
    <w:rsid w:val="00602912"/>
    <w:rsid w:val="00603933"/>
    <w:rsid w:val="00605310"/>
    <w:rsid w:val="006167BA"/>
    <w:rsid w:val="0062440A"/>
    <w:rsid w:val="00644395"/>
    <w:rsid w:val="0064643C"/>
    <w:rsid w:val="00646FEE"/>
    <w:rsid w:val="00650103"/>
    <w:rsid w:val="00652605"/>
    <w:rsid w:val="00681CB0"/>
    <w:rsid w:val="00685944"/>
    <w:rsid w:val="00685FCD"/>
    <w:rsid w:val="00691A5B"/>
    <w:rsid w:val="006B33CF"/>
    <w:rsid w:val="006B54F4"/>
    <w:rsid w:val="006C218A"/>
    <w:rsid w:val="006C2329"/>
    <w:rsid w:val="006C7334"/>
    <w:rsid w:val="006D3251"/>
    <w:rsid w:val="006E1F40"/>
    <w:rsid w:val="006E27E1"/>
    <w:rsid w:val="006E49BE"/>
    <w:rsid w:val="006E6CBC"/>
    <w:rsid w:val="006F7685"/>
    <w:rsid w:val="00727076"/>
    <w:rsid w:val="00733A74"/>
    <w:rsid w:val="00743861"/>
    <w:rsid w:val="00744E1D"/>
    <w:rsid w:val="007465D0"/>
    <w:rsid w:val="00757F93"/>
    <w:rsid w:val="007703DB"/>
    <w:rsid w:val="00772A7A"/>
    <w:rsid w:val="00784A8C"/>
    <w:rsid w:val="00791F7A"/>
    <w:rsid w:val="007A14AE"/>
    <w:rsid w:val="007A4C43"/>
    <w:rsid w:val="007A648C"/>
    <w:rsid w:val="007B4AE9"/>
    <w:rsid w:val="007C296F"/>
    <w:rsid w:val="007C67A0"/>
    <w:rsid w:val="007C7D56"/>
    <w:rsid w:val="007D41C5"/>
    <w:rsid w:val="007E104E"/>
    <w:rsid w:val="007E4C61"/>
    <w:rsid w:val="007E7627"/>
    <w:rsid w:val="007F7311"/>
    <w:rsid w:val="00810B4C"/>
    <w:rsid w:val="00815D03"/>
    <w:rsid w:val="00822427"/>
    <w:rsid w:val="0082534F"/>
    <w:rsid w:val="00831849"/>
    <w:rsid w:val="00843939"/>
    <w:rsid w:val="00847A59"/>
    <w:rsid w:val="00857F28"/>
    <w:rsid w:val="0086603E"/>
    <w:rsid w:val="00893A57"/>
    <w:rsid w:val="008952D9"/>
    <w:rsid w:val="00895AD6"/>
    <w:rsid w:val="008A3789"/>
    <w:rsid w:val="008A603B"/>
    <w:rsid w:val="008A6B65"/>
    <w:rsid w:val="008B3A66"/>
    <w:rsid w:val="008B3B8F"/>
    <w:rsid w:val="008C5E3B"/>
    <w:rsid w:val="008C5E87"/>
    <w:rsid w:val="008C645B"/>
    <w:rsid w:val="008C6DDF"/>
    <w:rsid w:val="008D122E"/>
    <w:rsid w:val="008D1F4C"/>
    <w:rsid w:val="008D30E8"/>
    <w:rsid w:val="008D5D48"/>
    <w:rsid w:val="008E6940"/>
    <w:rsid w:val="008F4A3A"/>
    <w:rsid w:val="009065C4"/>
    <w:rsid w:val="00912244"/>
    <w:rsid w:val="00914ED5"/>
    <w:rsid w:val="00926DE3"/>
    <w:rsid w:val="0093290B"/>
    <w:rsid w:val="009758A0"/>
    <w:rsid w:val="00981F80"/>
    <w:rsid w:val="00983F70"/>
    <w:rsid w:val="00987C72"/>
    <w:rsid w:val="00990798"/>
    <w:rsid w:val="00991595"/>
    <w:rsid w:val="00995879"/>
    <w:rsid w:val="009A6B89"/>
    <w:rsid w:val="009C4DE2"/>
    <w:rsid w:val="009D34B1"/>
    <w:rsid w:val="009E1A51"/>
    <w:rsid w:val="009F01D7"/>
    <w:rsid w:val="009F6DB1"/>
    <w:rsid w:val="009F737E"/>
    <w:rsid w:val="00A02273"/>
    <w:rsid w:val="00A0273D"/>
    <w:rsid w:val="00A11C2E"/>
    <w:rsid w:val="00A12523"/>
    <w:rsid w:val="00A12F72"/>
    <w:rsid w:val="00A23216"/>
    <w:rsid w:val="00A26405"/>
    <w:rsid w:val="00A27E2E"/>
    <w:rsid w:val="00A44242"/>
    <w:rsid w:val="00A569C6"/>
    <w:rsid w:val="00A57732"/>
    <w:rsid w:val="00A61F2D"/>
    <w:rsid w:val="00A72F8D"/>
    <w:rsid w:val="00A74306"/>
    <w:rsid w:val="00A81B00"/>
    <w:rsid w:val="00A839C1"/>
    <w:rsid w:val="00A86126"/>
    <w:rsid w:val="00A87389"/>
    <w:rsid w:val="00A91859"/>
    <w:rsid w:val="00A93276"/>
    <w:rsid w:val="00AA051C"/>
    <w:rsid w:val="00AB68AB"/>
    <w:rsid w:val="00AC5D95"/>
    <w:rsid w:val="00AC695B"/>
    <w:rsid w:val="00AE5451"/>
    <w:rsid w:val="00AE612E"/>
    <w:rsid w:val="00AF1B69"/>
    <w:rsid w:val="00AF3EF5"/>
    <w:rsid w:val="00B018A3"/>
    <w:rsid w:val="00B24087"/>
    <w:rsid w:val="00B24950"/>
    <w:rsid w:val="00B27981"/>
    <w:rsid w:val="00B348B9"/>
    <w:rsid w:val="00B36DFA"/>
    <w:rsid w:val="00B40519"/>
    <w:rsid w:val="00B41804"/>
    <w:rsid w:val="00B42D20"/>
    <w:rsid w:val="00B60CF0"/>
    <w:rsid w:val="00B62398"/>
    <w:rsid w:val="00B70B3B"/>
    <w:rsid w:val="00B804B9"/>
    <w:rsid w:val="00B83CEA"/>
    <w:rsid w:val="00B90FEB"/>
    <w:rsid w:val="00B9158C"/>
    <w:rsid w:val="00B9327C"/>
    <w:rsid w:val="00BA33CE"/>
    <w:rsid w:val="00BA794A"/>
    <w:rsid w:val="00BB5501"/>
    <w:rsid w:val="00BE5499"/>
    <w:rsid w:val="00BE54EF"/>
    <w:rsid w:val="00BE76EC"/>
    <w:rsid w:val="00BF06A3"/>
    <w:rsid w:val="00BF4346"/>
    <w:rsid w:val="00C06DEF"/>
    <w:rsid w:val="00C13485"/>
    <w:rsid w:val="00C15F75"/>
    <w:rsid w:val="00C16221"/>
    <w:rsid w:val="00C31CE3"/>
    <w:rsid w:val="00C32474"/>
    <w:rsid w:val="00C33077"/>
    <w:rsid w:val="00C3513C"/>
    <w:rsid w:val="00C356FA"/>
    <w:rsid w:val="00C3796D"/>
    <w:rsid w:val="00C42F97"/>
    <w:rsid w:val="00C43CF1"/>
    <w:rsid w:val="00C5083B"/>
    <w:rsid w:val="00C51BA8"/>
    <w:rsid w:val="00C53C83"/>
    <w:rsid w:val="00C53DAD"/>
    <w:rsid w:val="00C56AF3"/>
    <w:rsid w:val="00C62DDA"/>
    <w:rsid w:val="00C717EE"/>
    <w:rsid w:val="00C7539C"/>
    <w:rsid w:val="00C75855"/>
    <w:rsid w:val="00C92E71"/>
    <w:rsid w:val="00CA1152"/>
    <w:rsid w:val="00CA1777"/>
    <w:rsid w:val="00CA4093"/>
    <w:rsid w:val="00CB36B8"/>
    <w:rsid w:val="00CB721B"/>
    <w:rsid w:val="00CC1F8E"/>
    <w:rsid w:val="00CC282F"/>
    <w:rsid w:val="00CE0A18"/>
    <w:rsid w:val="00CE53AF"/>
    <w:rsid w:val="00CE6643"/>
    <w:rsid w:val="00CE7066"/>
    <w:rsid w:val="00CF0234"/>
    <w:rsid w:val="00CF26A0"/>
    <w:rsid w:val="00CF40BB"/>
    <w:rsid w:val="00CF5F92"/>
    <w:rsid w:val="00D00ED3"/>
    <w:rsid w:val="00D03D52"/>
    <w:rsid w:val="00D22156"/>
    <w:rsid w:val="00D25471"/>
    <w:rsid w:val="00D2692E"/>
    <w:rsid w:val="00D3737C"/>
    <w:rsid w:val="00D41F60"/>
    <w:rsid w:val="00D42DCB"/>
    <w:rsid w:val="00D46F0E"/>
    <w:rsid w:val="00D621EC"/>
    <w:rsid w:val="00D65BEC"/>
    <w:rsid w:val="00D6703D"/>
    <w:rsid w:val="00D7006B"/>
    <w:rsid w:val="00D74F4C"/>
    <w:rsid w:val="00D77288"/>
    <w:rsid w:val="00D96413"/>
    <w:rsid w:val="00D9745B"/>
    <w:rsid w:val="00DA3930"/>
    <w:rsid w:val="00DA505A"/>
    <w:rsid w:val="00DB2DD8"/>
    <w:rsid w:val="00DC52D9"/>
    <w:rsid w:val="00DE7DE7"/>
    <w:rsid w:val="00DF0B07"/>
    <w:rsid w:val="00DF128D"/>
    <w:rsid w:val="00E0680A"/>
    <w:rsid w:val="00E14730"/>
    <w:rsid w:val="00E15783"/>
    <w:rsid w:val="00E2032B"/>
    <w:rsid w:val="00E22C44"/>
    <w:rsid w:val="00E3028D"/>
    <w:rsid w:val="00E3246F"/>
    <w:rsid w:val="00E42DC3"/>
    <w:rsid w:val="00E47C5A"/>
    <w:rsid w:val="00E56FD8"/>
    <w:rsid w:val="00E61447"/>
    <w:rsid w:val="00E66EB0"/>
    <w:rsid w:val="00E71FF1"/>
    <w:rsid w:val="00E906D2"/>
    <w:rsid w:val="00E90845"/>
    <w:rsid w:val="00E9185C"/>
    <w:rsid w:val="00E925FC"/>
    <w:rsid w:val="00E951DB"/>
    <w:rsid w:val="00E96966"/>
    <w:rsid w:val="00EA3D70"/>
    <w:rsid w:val="00EA51A1"/>
    <w:rsid w:val="00EB2E6C"/>
    <w:rsid w:val="00EB5DB5"/>
    <w:rsid w:val="00EB77D9"/>
    <w:rsid w:val="00EC1085"/>
    <w:rsid w:val="00EC12FA"/>
    <w:rsid w:val="00EC2176"/>
    <w:rsid w:val="00EE69B8"/>
    <w:rsid w:val="00EF5A6A"/>
    <w:rsid w:val="00F108AF"/>
    <w:rsid w:val="00F124B1"/>
    <w:rsid w:val="00F20435"/>
    <w:rsid w:val="00F229B0"/>
    <w:rsid w:val="00F425A6"/>
    <w:rsid w:val="00F5058C"/>
    <w:rsid w:val="00F624F2"/>
    <w:rsid w:val="00F64709"/>
    <w:rsid w:val="00F6529E"/>
    <w:rsid w:val="00F71625"/>
    <w:rsid w:val="00F74148"/>
    <w:rsid w:val="00F833D7"/>
    <w:rsid w:val="00F85461"/>
    <w:rsid w:val="00F91465"/>
    <w:rsid w:val="00F954CA"/>
    <w:rsid w:val="00FB2E6F"/>
    <w:rsid w:val="00FB6443"/>
    <w:rsid w:val="00FD2B13"/>
    <w:rsid w:val="00FD67B5"/>
    <w:rsid w:val="00FD7A1F"/>
    <w:rsid w:val="00FE0415"/>
    <w:rsid w:val="00FE4827"/>
    <w:rsid w:val="00FF753F"/>
    <w:rsid w:val="729EA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D046A11"/>
  <w15:docId w15:val="{D33CECF0-416F-4D7D-BD6F-A5092D41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9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99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uiPriority="22" w:qFormat="1"/>
    <w:lsdException w:name="Emphasis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99" w:qFormat="1"/>
    <w:lsdException w:name="Subtle Reference" w:uiPriority="31" w:qFormat="1"/>
    <w:lsdException w:name="Intense Reference" w:uiPriority="99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2FEC"/>
    <w:rPr>
      <w:rFonts w:asciiTheme="minorHAnsi" w:hAnsiTheme="minorHAnsi"/>
      <w:sz w:val="22"/>
    </w:rPr>
  </w:style>
  <w:style w:type="paragraph" w:styleId="Heading1">
    <w:name w:val="heading 1"/>
    <w:aliases w:val="Heading 1(oobe)"/>
    <w:basedOn w:val="oobe-Title"/>
    <w:next w:val="Normal"/>
    <w:link w:val="Heading1Char"/>
    <w:qFormat/>
    <w:rsid w:val="000F2FEC"/>
    <w:pPr>
      <w:keepNext/>
      <w:keepLines/>
      <w:pageBreakBefore/>
      <w:spacing w:after="100"/>
      <w:outlineLvl w:val="0"/>
    </w:pPr>
    <w:rPr>
      <w:rFonts w:eastAsiaTheme="majorEastAsia" w:cstheme="majorBidi"/>
      <w:bCs/>
      <w:szCs w:val="28"/>
    </w:rPr>
  </w:style>
  <w:style w:type="paragraph" w:styleId="Heading2">
    <w:name w:val="heading 2"/>
    <w:aliases w:val="Heading 2(oobe)"/>
    <w:basedOn w:val="oobe-Normal"/>
    <w:next w:val="oobe-Para-L1"/>
    <w:link w:val="Heading2Char"/>
    <w:qFormat/>
    <w:rsid w:val="000F2FE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36"/>
      <w:szCs w:val="26"/>
    </w:rPr>
  </w:style>
  <w:style w:type="paragraph" w:styleId="Heading3">
    <w:name w:val="heading 3"/>
    <w:aliases w:val="Heading 3(oobe)"/>
    <w:basedOn w:val="oobe-Normal"/>
    <w:next w:val="oobe-Para-L1"/>
    <w:link w:val="Heading3Char"/>
    <w:qFormat/>
    <w:rsid w:val="000F2FE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i/>
      <w:sz w:val="32"/>
    </w:rPr>
  </w:style>
  <w:style w:type="paragraph" w:styleId="Heading4">
    <w:name w:val="heading 4"/>
    <w:aliases w:val="Heading 4(oobe)"/>
    <w:basedOn w:val="oobe-Normal"/>
    <w:next w:val="oobe-Para-L1"/>
    <w:link w:val="Heading4Char"/>
    <w:qFormat/>
    <w:rsid w:val="000F2FE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Heading4"/>
    <w:next w:val="Normal"/>
    <w:link w:val="Heading5Char"/>
    <w:uiPriority w:val="9"/>
    <w:semiHidden/>
    <w:rsid w:val="000F2FEC"/>
    <w:pPr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F2FEC"/>
    <w:pPr>
      <w:keepNext/>
      <w:outlineLvl w:val="5"/>
    </w:pPr>
    <w:rPr>
      <w:sz w:val="3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F2FEC"/>
    <w:pPr>
      <w:keepNext/>
      <w:outlineLvl w:val="6"/>
    </w:pPr>
    <w:rPr>
      <w:sz w:val="28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F2FEC"/>
    <w:pPr>
      <w:keepNext/>
      <w:outlineLvl w:val="7"/>
    </w:pPr>
    <w:rPr>
      <w:b/>
      <w:bCs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F2FEC"/>
    <w:pPr>
      <w:keepNext/>
      <w:tabs>
        <w:tab w:val="left" w:pos="360"/>
      </w:tabs>
      <w:outlineLvl w:val="8"/>
    </w:pPr>
    <w:rPr>
      <w:i/>
      <w:lang w:eastAsia="zh-CN"/>
    </w:rPr>
  </w:style>
  <w:style w:type="character" w:default="1" w:styleId="DefaultParagraphFont">
    <w:name w:val="Default Paragraph Font"/>
    <w:uiPriority w:val="1"/>
    <w:semiHidden/>
    <w:unhideWhenUsed/>
    <w:rsid w:val="000F2FE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F2FEC"/>
  </w:style>
  <w:style w:type="character" w:customStyle="1" w:styleId="Heading1Char">
    <w:name w:val="Heading 1 Char"/>
    <w:aliases w:val="Heading 1(oobe) Char"/>
    <w:basedOn w:val="DefaultParagraphFont"/>
    <w:link w:val="Heading1"/>
    <w:rsid w:val="000F2FEC"/>
    <w:rPr>
      <w:rFonts w:asciiTheme="majorHAnsi" w:eastAsiaTheme="majorEastAsia" w:hAnsiTheme="majorHAnsi" w:cstheme="majorBidi"/>
      <w:b/>
      <w:bCs/>
      <w:sz w:val="56"/>
      <w:szCs w:val="28"/>
    </w:rPr>
  </w:style>
  <w:style w:type="paragraph" w:customStyle="1" w:styleId="oobe-Title">
    <w:name w:val="oobe-Title"/>
    <w:basedOn w:val="Normal"/>
    <w:next w:val="Normal"/>
    <w:qFormat/>
    <w:rsid w:val="000F2FEC"/>
    <w:pPr>
      <w:spacing w:after="400"/>
    </w:pPr>
    <w:rPr>
      <w:rFonts w:asciiTheme="majorHAnsi" w:hAnsiTheme="majorHAnsi"/>
      <w:b/>
      <w:sz w:val="56"/>
    </w:rPr>
  </w:style>
  <w:style w:type="paragraph" w:customStyle="1" w:styleId="oobe-Subtitle">
    <w:name w:val="oobe-Subtitle"/>
    <w:basedOn w:val="oobe-Title"/>
    <w:qFormat/>
    <w:rsid w:val="000F2FEC"/>
    <w:pPr>
      <w:spacing w:after="0"/>
    </w:pPr>
  </w:style>
  <w:style w:type="paragraph" w:customStyle="1" w:styleId="oobe-Normal">
    <w:name w:val="oobe-Normal"/>
    <w:basedOn w:val="oobe-Subtitle"/>
    <w:next w:val="oobe-Para-L1"/>
    <w:qFormat/>
    <w:rsid w:val="000F2FEC"/>
    <w:pPr>
      <w:spacing w:before="100" w:after="100"/>
    </w:pPr>
    <w:rPr>
      <w:rFonts w:asciiTheme="minorHAnsi" w:hAnsiTheme="minorHAnsi"/>
      <w:b w:val="0"/>
      <w:sz w:val="22"/>
    </w:rPr>
  </w:style>
  <w:style w:type="character" w:customStyle="1" w:styleId="Heading2Char">
    <w:name w:val="Heading 2 Char"/>
    <w:aliases w:val="Heading 2(oobe) Char"/>
    <w:basedOn w:val="DefaultParagraphFont"/>
    <w:link w:val="Heading2"/>
    <w:rsid w:val="000F2FEC"/>
    <w:rPr>
      <w:rFonts w:asciiTheme="majorHAnsi" w:eastAsiaTheme="majorEastAsia" w:hAnsiTheme="majorHAnsi" w:cstheme="majorBidi"/>
      <w:b/>
      <w:bCs/>
      <w:sz w:val="36"/>
      <w:szCs w:val="26"/>
    </w:rPr>
  </w:style>
  <w:style w:type="character" w:customStyle="1" w:styleId="Heading3Char">
    <w:name w:val="Heading 3 Char"/>
    <w:aliases w:val="Heading 3(oobe) Char"/>
    <w:basedOn w:val="DefaultParagraphFont"/>
    <w:link w:val="Heading3"/>
    <w:rsid w:val="000F2FEC"/>
    <w:rPr>
      <w:rFonts w:asciiTheme="majorHAnsi" w:eastAsiaTheme="majorEastAsia" w:hAnsiTheme="majorHAnsi" w:cstheme="majorBidi"/>
      <w:b/>
      <w:bCs/>
      <w:i/>
      <w:sz w:val="32"/>
    </w:rPr>
  </w:style>
  <w:style w:type="character" w:customStyle="1" w:styleId="Heading4Char">
    <w:name w:val="Heading 4 Char"/>
    <w:aliases w:val="Heading 4(oobe) Char"/>
    <w:basedOn w:val="DefaultParagraphFont"/>
    <w:link w:val="Heading4"/>
    <w:rsid w:val="000F2FEC"/>
    <w:rPr>
      <w:rFonts w:asciiTheme="majorHAnsi" w:eastAsiaTheme="majorEastAsia" w:hAnsiTheme="majorHAnsi" w:cstheme="majorBidi"/>
      <w:b/>
      <w:bCs/>
      <w:iCs/>
      <w:sz w:val="22"/>
    </w:rPr>
  </w:style>
  <w:style w:type="paragraph" w:customStyle="1" w:styleId="oobe-Heading1-NonTOC">
    <w:name w:val="oobe-Heading 1-Non TOC"/>
    <w:basedOn w:val="Heading1"/>
    <w:qFormat/>
    <w:rsid w:val="000F2FEC"/>
  </w:style>
  <w:style w:type="paragraph" w:customStyle="1" w:styleId="oobe-Heading2-NonTOC">
    <w:name w:val="oobe-Heading 2-Non TOC"/>
    <w:basedOn w:val="Heading2"/>
    <w:qFormat/>
    <w:rsid w:val="000F2FEC"/>
  </w:style>
  <w:style w:type="paragraph" w:customStyle="1" w:styleId="oobe-Heading3-NonTOC">
    <w:name w:val="oobe-Heading 3-Non TOC"/>
    <w:basedOn w:val="Heading3"/>
    <w:qFormat/>
    <w:rsid w:val="000F2FEC"/>
  </w:style>
  <w:style w:type="paragraph" w:customStyle="1" w:styleId="oobe-Para-L1">
    <w:name w:val="oobe-Para-L1"/>
    <w:basedOn w:val="oobe-Normal"/>
    <w:qFormat/>
    <w:rsid w:val="000F2FEC"/>
  </w:style>
  <w:style w:type="paragraph" w:customStyle="1" w:styleId="oobe-Para-L2">
    <w:name w:val="oobe-Para-L2"/>
    <w:basedOn w:val="oobe-Para-L1"/>
    <w:qFormat/>
    <w:rsid w:val="000F2FEC"/>
    <w:pPr>
      <w:ind w:left="567"/>
    </w:pPr>
  </w:style>
  <w:style w:type="paragraph" w:customStyle="1" w:styleId="oobe-Para-L3">
    <w:name w:val="oobe-Para-L3"/>
    <w:basedOn w:val="oobe-Para-L1"/>
    <w:qFormat/>
    <w:rsid w:val="000F2FEC"/>
    <w:pPr>
      <w:ind w:left="1134"/>
    </w:pPr>
  </w:style>
  <w:style w:type="paragraph" w:customStyle="1" w:styleId="oobe-Para-Num-L1">
    <w:name w:val="oobe-Para-Num-L1"/>
    <w:basedOn w:val="oobe-Para-L1"/>
    <w:qFormat/>
    <w:rsid w:val="000F2FEC"/>
    <w:pPr>
      <w:numPr>
        <w:ilvl w:val="1"/>
        <w:numId w:val="8"/>
      </w:numPr>
      <w:spacing w:before="60" w:after="60"/>
    </w:pPr>
  </w:style>
  <w:style w:type="paragraph" w:customStyle="1" w:styleId="oobe-Para-Num-L2">
    <w:name w:val="oobe-Para-Num-L2"/>
    <w:basedOn w:val="oobe-Para-L2"/>
    <w:qFormat/>
    <w:rsid w:val="000F2FEC"/>
    <w:pPr>
      <w:numPr>
        <w:ilvl w:val="2"/>
        <w:numId w:val="8"/>
      </w:numPr>
      <w:spacing w:before="60" w:after="60"/>
    </w:pPr>
  </w:style>
  <w:style w:type="paragraph" w:customStyle="1" w:styleId="oobe-Para-Num-L3">
    <w:name w:val="oobe-Para-Num-L3"/>
    <w:basedOn w:val="oobe-Para-L3"/>
    <w:qFormat/>
    <w:rsid w:val="000F2FEC"/>
    <w:pPr>
      <w:numPr>
        <w:ilvl w:val="3"/>
        <w:numId w:val="8"/>
      </w:numPr>
      <w:spacing w:before="60" w:after="60"/>
    </w:pPr>
  </w:style>
  <w:style w:type="numbering" w:customStyle="1" w:styleId="oobe-Para-Num-ListStyle">
    <w:name w:val="oobe-Para-Num-List Style"/>
    <w:uiPriority w:val="99"/>
    <w:rsid w:val="000F2FEC"/>
    <w:pPr>
      <w:numPr>
        <w:numId w:val="1"/>
      </w:numPr>
    </w:pPr>
  </w:style>
  <w:style w:type="paragraph" w:customStyle="1" w:styleId="oobe-Bullet-L1">
    <w:name w:val="oobe-Bullet-L1"/>
    <w:basedOn w:val="oobe-Para-Num-L1"/>
    <w:qFormat/>
    <w:rsid w:val="000F2FEC"/>
    <w:pPr>
      <w:numPr>
        <w:ilvl w:val="0"/>
        <w:numId w:val="21"/>
      </w:numPr>
    </w:pPr>
  </w:style>
  <w:style w:type="paragraph" w:customStyle="1" w:styleId="oobe-Bullet-L2">
    <w:name w:val="oobe-Bullet-L2"/>
    <w:basedOn w:val="oobe-Para-Num-L2"/>
    <w:qFormat/>
    <w:rsid w:val="000F2FEC"/>
    <w:pPr>
      <w:numPr>
        <w:ilvl w:val="1"/>
        <w:numId w:val="21"/>
      </w:numPr>
    </w:pPr>
  </w:style>
  <w:style w:type="paragraph" w:customStyle="1" w:styleId="oobe-Bullet-L3">
    <w:name w:val="oobe-Bullet-L3"/>
    <w:basedOn w:val="oobe-Para-Num-L3"/>
    <w:qFormat/>
    <w:rsid w:val="000F2FEC"/>
    <w:pPr>
      <w:numPr>
        <w:numId w:val="21"/>
      </w:numPr>
    </w:pPr>
  </w:style>
  <w:style w:type="numbering" w:customStyle="1" w:styleId="oobe-Para-Bullet-ListStyle">
    <w:name w:val="oobe-Para-Bullet-List Style"/>
    <w:uiPriority w:val="99"/>
    <w:rsid w:val="000F2FEC"/>
    <w:pPr>
      <w:numPr>
        <w:numId w:val="2"/>
      </w:numPr>
    </w:pPr>
  </w:style>
  <w:style w:type="paragraph" w:customStyle="1" w:styleId="oobe-Footer-Right">
    <w:name w:val="oobe-Footer-Right"/>
    <w:basedOn w:val="oobe-Normal"/>
    <w:qFormat/>
    <w:rsid w:val="000F2FEC"/>
    <w:pPr>
      <w:tabs>
        <w:tab w:val="left" w:pos="0"/>
        <w:tab w:val="left" w:pos="1134"/>
      </w:tabs>
      <w:spacing w:before="80"/>
      <w:jc w:val="right"/>
    </w:pPr>
    <w:rPr>
      <w:color w:val="091C33" w:themeColor="background1"/>
      <w:sz w:val="18"/>
    </w:rPr>
  </w:style>
  <w:style w:type="character" w:customStyle="1" w:styleId="oobe-Character-Navy">
    <w:name w:val="oobe-Character-Navy"/>
    <w:basedOn w:val="DefaultParagraphFont"/>
    <w:uiPriority w:val="1"/>
    <w:qFormat/>
    <w:rsid w:val="000F2FEC"/>
    <w:rPr>
      <w:b/>
      <w:noProof w:val="0"/>
      <w:color w:val="091C33" w:themeColor="background1"/>
      <w:lang w:val="en-AU"/>
    </w:rPr>
  </w:style>
  <w:style w:type="paragraph" w:customStyle="1" w:styleId="oobe-Header-Horizontal">
    <w:name w:val="oobe-Header-Horizontal"/>
    <w:basedOn w:val="oobe-Footer-Right"/>
    <w:qFormat/>
    <w:rsid w:val="000F2FEC"/>
  </w:style>
  <w:style w:type="paragraph" w:customStyle="1" w:styleId="oobe-Header-Centred">
    <w:name w:val="oobe-Header-Centred"/>
    <w:basedOn w:val="oobe-Header-Left"/>
    <w:qFormat/>
    <w:rsid w:val="000F2FEC"/>
    <w:pPr>
      <w:jc w:val="center"/>
    </w:pPr>
  </w:style>
  <w:style w:type="paragraph" w:styleId="Header">
    <w:name w:val="header"/>
    <w:basedOn w:val="Normal"/>
    <w:link w:val="HeaderChar"/>
    <w:rsid w:val="000F2F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F2FEC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rsid w:val="000F2F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F2FEC"/>
    <w:rPr>
      <w:rFonts w:asciiTheme="minorHAnsi" w:hAnsiTheme="minorHAnsi"/>
      <w:sz w:val="22"/>
    </w:rPr>
  </w:style>
  <w:style w:type="character" w:styleId="PlaceholderText">
    <w:name w:val="Placeholder Text"/>
    <w:basedOn w:val="DefaultParagraphFont"/>
    <w:uiPriority w:val="99"/>
    <w:semiHidden/>
    <w:rsid w:val="000F2FEC"/>
    <w:rPr>
      <w:color w:val="666767" w:themeColor="accent4"/>
    </w:rPr>
  </w:style>
  <w:style w:type="paragraph" w:styleId="BalloonText">
    <w:name w:val="Balloon Text"/>
    <w:basedOn w:val="Normal"/>
    <w:link w:val="BalloonTextChar"/>
    <w:rsid w:val="000F2F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F2FE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F2F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obe-Para-LineOnly">
    <w:name w:val="oobe-Para-Line Only"/>
    <w:basedOn w:val="Heading1"/>
    <w:next w:val="oobe-Para-L1"/>
    <w:qFormat/>
    <w:rsid w:val="000F2FEC"/>
    <w:pPr>
      <w:pageBreakBefore w:val="0"/>
      <w:spacing w:before="200" w:after="300"/>
      <w:ind w:right="7655"/>
      <w:outlineLvl w:val="9"/>
    </w:pPr>
    <w:rPr>
      <w:b w:val="0"/>
      <w:sz w:val="22"/>
    </w:rPr>
  </w:style>
  <w:style w:type="paragraph" w:customStyle="1" w:styleId="oobe-Table-Heading">
    <w:name w:val="oobe-Table-Heading"/>
    <w:basedOn w:val="oobe-Para-L1"/>
    <w:qFormat/>
    <w:rsid w:val="000F2FEC"/>
    <w:pPr>
      <w:keepNext/>
      <w:jc w:val="center"/>
    </w:pPr>
    <w:rPr>
      <w:b/>
      <w:color w:val="F8F8F8" w:themeColor="accent6"/>
      <w:sz w:val="18"/>
    </w:rPr>
  </w:style>
  <w:style w:type="paragraph" w:customStyle="1" w:styleId="oobe-Table-Text">
    <w:name w:val="oobe-Table-Text"/>
    <w:basedOn w:val="oobe-Table-Heading"/>
    <w:qFormat/>
    <w:rsid w:val="000F2FEC"/>
    <w:pPr>
      <w:keepNext w:val="0"/>
      <w:jc w:val="left"/>
    </w:pPr>
    <w:rPr>
      <w:b w:val="0"/>
      <w:color w:val="auto"/>
    </w:rPr>
  </w:style>
  <w:style w:type="paragraph" w:customStyle="1" w:styleId="oobe-Table-Bullet-L1">
    <w:name w:val="oobe-Table-Bullet-L1"/>
    <w:basedOn w:val="oobe-Table-Text"/>
    <w:qFormat/>
    <w:rsid w:val="000F2FEC"/>
    <w:pPr>
      <w:numPr>
        <w:numId w:val="23"/>
      </w:numPr>
    </w:pPr>
  </w:style>
  <w:style w:type="paragraph" w:customStyle="1" w:styleId="oobe-Table-Bullet-L2">
    <w:name w:val="oobe-Table-Bullet-L2"/>
    <w:basedOn w:val="oobe-Table-Text"/>
    <w:qFormat/>
    <w:rsid w:val="000F2FEC"/>
    <w:pPr>
      <w:numPr>
        <w:ilvl w:val="1"/>
        <w:numId w:val="23"/>
      </w:numPr>
    </w:pPr>
  </w:style>
  <w:style w:type="paragraph" w:customStyle="1" w:styleId="oobe-Table-Bullet-L3">
    <w:name w:val="oobe-Table-Bullet-L3"/>
    <w:basedOn w:val="oobe-Table-Text"/>
    <w:qFormat/>
    <w:rsid w:val="000F2FEC"/>
    <w:pPr>
      <w:numPr>
        <w:ilvl w:val="3"/>
        <w:numId w:val="23"/>
      </w:numPr>
    </w:pPr>
  </w:style>
  <w:style w:type="numbering" w:customStyle="1" w:styleId="oobe-Table-Bullet-ListStyle">
    <w:name w:val="oobe-Table-Bullet-List Style"/>
    <w:uiPriority w:val="99"/>
    <w:rsid w:val="000F2FEC"/>
    <w:pPr>
      <w:numPr>
        <w:numId w:val="3"/>
      </w:numPr>
    </w:pPr>
  </w:style>
  <w:style w:type="table" w:customStyle="1" w:styleId="oobe-Table-Navy">
    <w:name w:val="oobe-Table-Navy"/>
    <w:basedOn w:val="TableNormal"/>
    <w:uiPriority w:val="99"/>
    <w:rsid w:val="000F2FEC"/>
    <w:tblPr>
      <w:tblBorders>
        <w:top w:val="single" w:sz="4" w:space="0" w:color="091C33" w:themeColor="background1"/>
        <w:left w:val="dotted" w:sz="4" w:space="0" w:color="091C33" w:themeColor="background1"/>
        <w:bottom w:val="single" w:sz="4" w:space="0" w:color="091C33" w:themeColor="background1"/>
        <w:right w:val="dotted" w:sz="4" w:space="0" w:color="091C33" w:themeColor="background1"/>
        <w:insideH w:val="dotted" w:sz="4" w:space="0" w:color="091C33" w:themeColor="background1"/>
        <w:insideV w:val="single" w:sz="4" w:space="0" w:color="091C33" w:themeColor="background1"/>
      </w:tblBorders>
    </w:tblPr>
    <w:tblStylePr w:type="firstRow">
      <w:tblPr/>
      <w:trPr>
        <w:cantSplit/>
        <w:tblHeader/>
      </w:trPr>
      <w:tcPr>
        <w:tcBorders>
          <w:bottom w:val="single" w:sz="4" w:space="0" w:color="091C33" w:themeColor="background1"/>
          <w:insideV w:val="single" w:sz="4" w:space="0" w:color="F8F8F8" w:themeColor="accent6"/>
        </w:tcBorders>
        <w:shd w:val="clear" w:color="auto" w:fill="091C33" w:themeFill="background1"/>
      </w:tcPr>
    </w:tblStylePr>
  </w:style>
  <w:style w:type="paragraph" w:customStyle="1" w:styleId="oobe-Table-Number-L1">
    <w:name w:val="oobe-Table-Number-L1"/>
    <w:basedOn w:val="oobe-Table-Bullet-L1"/>
    <w:qFormat/>
    <w:rsid w:val="000F2FEC"/>
    <w:pPr>
      <w:numPr>
        <w:ilvl w:val="1"/>
        <w:numId w:val="4"/>
      </w:numPr>
    </w:pPr>
  </w:style>
  <w:style w:type="paragraph" w:customStyle="1" w:styleId="oobe-Table-Number-L2">
    <w:name w:val="oobe-Table-Number-L2"/>
    <w:basedOn w:val="oobe-Table-Bullet-L2"/>
    <w:qFormat/>
    <w:rsid w:val="000F2FEC"/>
    <w:pPr>
      <w:numPr>
        <w:ilvl w:val="2"/>
        <w:numId w:val="4"/>
      </w:numPr>
    </w:pPr>
  </w:style>
  <w:style w:type="paragraph" w:customStyle="1" w:styleId="oobe-Table-Number-L3">
    <w:name w:val="oobe-Table-Number-L3"/>
    <w:basedOn w:val="oobe-Table-Bullet-L3"/>
    <w:qFormat/>
    <w:rsid w:val="000F2FEC"/>
    <w:pPr>
      <w:numPr>
        <w:numId w:val="4"/>
      </w:numPr>
    </w:pPr>
  </w:style>
  <w:style w:type="numbering" w:customStyle="1" w:styleId="oobe-Table-Num-ListStyle">
    <w:name w:val="oobe-Table-Num-List Style"/>
    <w:uiPriority w:val="99"/>
    <w:rsid w:val="000F2FEC"/>
    <w:pPr>
      <w:numPr>
        <w:numId w:val="4"/>
      </w:numPr>
    </w:pPr>
  </w:style>
  <w:style w:type="paragraph" w:styleId="Caption">
    <w:name w:val="caption"/>
    <w:aliases w:val="Caption(oobe)"/>
    <w:basedOn w:val="Normal"/>
    <w:next w:val="oobe-Para-L1"/>
    <w:link w:val="CaptionChar"/>
    <w:unhideWhenUsed/>
    <w:qFormat/>
    <w:rsid w:val="000F2FEC"/>
    <w:pPr>
      <w:keepNext/>
      <w:spacing w:before="200" w:after="100"/>
      <w:jc w:val="center"/>
    </w:pPr>
    <w:rPr>
      <w:bCs/>
      <w:color w:val="F47821" w:themeColor="text1"/>
      <w:szCs w:val="18"/>
    </w:rPr>
  </w:style>
  <w:style w:type="paragraph" w:customStyle="1" w:styleId="oobe-Para-Emphasis-Orange">
    <w:name w:val="oobe-Para-Emphasis-Orange"/>
    <w:basedOn w:val="oobe-Para-L1"/>
    <w:next w:val="oobe-Para-L1"/>
    <w:qFormat/>
    <w:rsid w:val="000F2FEC"/>
    <w:pPr>
      <w:spacing w:after="200"/>
    </w:pPr>
    <w:rPr>
      <w:b/>
      <w:color w:val="F47821" w:themeColor="text1"/>
    </w:rPr>
  </w:style>
  <w:style w:type="paragraph" w:customStyle="1" w:styleId="oobe-Para-Emphasis-Navy">
    <w:name w:val="oobe-Para-Emphasis-Navy"/>
    <w:basedOn w:val="oobe-Para-Emphasis-Orange"/>
    <w:next w:val="oobe-Para-L1"/>
    <w:qFormat/>
    <w:rsid w:val="000F2FEC"/>
    <w:rPr>
      <w:color w:val="091C33" w:themeColor="background1"/>
    </w:rPr>
  </w:style>
  <w:style w:type="paragraph" w:customStyle="1" w:styleId="oobe-Para-Emphasis-Grey">
    <w:name w:val="oobe-Para-Emphasis-Grey"/>
    <w:basedOn w:val="oobe-Para-Emphasis-Orange"/>
    <w:next w:val="oobe-Para-L1"/>
    <w:qFormat/>
    <w:rsid w:val="000F2FEC"/>
    <w:rPr>
      <w:color w:val="666767" w:themeColor="text2"/>
    </w:rPr>
  </w:style>
  <w:style w:type="table" w:customStyle="1" w:styleId="oobe-Table-Orange">
    <w:name w:val="oobe-Table-Orange"/>
    <w:basedOn w:val="TableNormal"/>
    <w:uiPriority w:val="99"/>
    <w:rsid w:val="000F2FEC"/>
    <w:rPr>
      <w:rFonts w:asciiTheme="minorHAnsi" w:hAnsiTheme="minorHAnsi"/>
    </w:rPr>
    <w:tblPr>
      <w:tblBorders>
        <w:top w:val="single" w:sz="4" w:space="0" w:color="F47821" w:themeColor="text1"/>
        <w:left w:val="dotted" w:sz="4" w:space="0" w:color="F47821" w:themeColor="text1"/>
        <w:bottom w:val="single" w:sz="4" w:space="0" w:color="F47821" w:themeColor="text1"/>
        <w:right w:val="dotted" w:sz="4" w:space="0" w:color="F47821" w:themeColor="text1"/>
        <w:insideH w:val="dotted" w:sz="4" w:space="0" w:color="F47821" w:themeColor="text1"/>
        <w:insideV w:val="single" w:sz="4" w:space="0" w:color="F47821" w:themeColor="text1"/>
      </w:tblBorders>
    </w:tblPr>
    <w:tblStylePr w:type="firstRow">
      <w:tblPr/>
      <w:trPr>
        <w:cantSplit/>
        <w:tblHeader/>
      </w:trPr>
      <w:tcPr>
        <w:tcBorders>
          <w:top w:val="single" w:sz="4" w:space="0" w:color="F47821" w:themeColor="text1"/>
          <w:left w:val="single" w:sz="4" w:space="0" w:color="F47821" w:themeColor="text1"/>
          <w:bottom w:val="single" w:sz="4" w:space="0" w:color="F47821" w:themeColor="text1"/>
          <w:right w:val="single" w:sz="4" w:space="0" w:color="F47821" w:themeColor="text1"/>
          <w:insideH w:val="single" w:sz="4" w:space="0" w:color="F47821" w:themeColor="text1"/>
          <w:insideV w:val="dotted" w:sz="4" w:space="0" w:color="F8F8F8" w:themeColor="accent6"/>
          <w:tl2br w:val="nil"/>
          <w:tr2bl w:val="nil"/>
        </w:tcBorders>
        <w:shd w:val="clear" w:color="auto" w:fill="F47821" w:themeFill="text1"/>
      </w:tcPr>
    </w:tblStylePr>
  </w:style>
  <w:style w:type="paragraph" w:customStyle="1" w:styleId="oobe-Para-Line-Heading1">
    <w:name w:val="oobe-Para-Line-Heading 1"/>
    <w:basedOn w:val="oobe-Para-LineOnly"/>
    <w:next w:val="oobe-Para-L1"/>
    <w:qFormat/>
    <w:rsid w:val="000F2FEC"/>
    <w:pPr>
      <w:spacing w:before="0" w:after="400"/>
    </w:pPr>
  </w:style>
  <w:style w:type="paragraph" w:customStyle="1" w:styleId="oobe-Header-Left">
    <w:name w:val="oobe-Header-Left"/>
    <w:basedOn w:val="oobe-Footer-Right"/>
    <w:qFormat/>
    <w:rsid w:val="000F2FEC"/>
    <w:pPr>
      <w:spacing w:before="0"/>
      <w:jc w:val="left"/>
    </w:pPr>
  </w:style>
  <w:style w:type="paragraph" w:customStyle="1" w:styleId="oobe-Header-Right">
    <w:name w:val="oobe-Header-Right"/>
    <w:basedOn w:val="Normal"/>
    <w:qFormat/>
    <w:rsid w:val="000F2FEC"/>
    <w:pPr>
      <w:jc w:val="right"/>
    </w:pPr>
    <w:rPr>
      <w:sz w:val="18"/>
    </w:rPr>
  </w:style>
  <w:style w:type="table" w:customStyle="1" w:styleId="oobe-Table-Grey">
    <w:name w:val="oobe-Table-Grey"/>
    <w:basedOn w:val="TableNormal"/>
    <w:uiPriority w:val="99"/>
    <w:rsid w:val="000F2FEC"/>
    <w:tblPr>
      <w:tblBorders>
        <w:top w:val="single" w:sz="4" w:space="0" w:color="666767" w:themeColor="text2"/>
        <w:left w:val="single" w:sz="4" w:space="0" w:color="666767" w:themeColor="text2"/>
        <w:bottom w:val="single" w:sz="4" w:space="0" w:color="666767" w:themeColor="text2"/>
        <w:right w:val="single" w:sz="4" w:space="0" w:color="666767" w:themeColor="text2"/>
        <w:insideH w:val="dotted" w:sz="4" w:space="0" w:color="auto"/>
        <w:insideV w:val="single" w:sz="4" w:space="0" w:color="666767" w:themeColor="text2"/>
      </w:tblBorders>
    </w:tblPr>
    <w:tblStylePr w:type="firstRow">
      <w:tblPr/>
      <w:trPr>
        <w:cantSplit/>
        <w:tblHeader/>
      </w:trPr>
      <w:tcPr>
        <w:tcBorders>
          <w:top w:val="single" w:sz="4" w:space="0" w:color="666767" w:themeColor="text2"/>
          <w:left w:val="single" w:sz="4" w:space="0" w:color="666767" w:themeColor="text2"/>
          <w:bottom w:val="single" w:sz="4" w:space="0" w:color="666767" w:themeColor="text2"/>
          <w:right w:val="single" w:sz="4" w:space="0" w:color="666767" w:themeColor="text2"/>
          <w:insideH w:val="single" w:sz="4" w:space="0" w:color="666767" w:themeColor="text2"/>
          <w:insideV w:val="dotted" w:sz="4" w:space="0" w:color="F8F8F8" w:themeColor="accent6"/>
        </w:tcBorders>
        <w:shd w:val="clear" w:color="auto" w:fill="666767" w:themeFill="text2"/>
      </w:tcPr>
    </w:tblStylePr>
  </w:style>
  <w:style w:type="paragraph" w:customStyle="1" w:styleId="oobe-Figure">
    <w:name w:val="oobe-Figure"/>
    <w:basedOn w:val="oobe-Para-L1"/>
    <w:next w:val="oobe-Para-L1"/>
    <w:qFormat/>
    <w:rsid w:val="000F2FEC"/>
    <w:pPr>
      <w:jc w:val="center"/>
    </w:pPr>
  </w:style>
  <w:style w:type="paragraph" w:customStyle="1" w:styleId="oobe-Table-Subheading">
    <w:name w:val="oobe-Table-Subheading"/>
    <w:basedOn w:val="oobe-Table-Heading"/>
    <w:qFormat/>
    <w:rsid w:val="000F2FEC"/>
    <w:pPr>
      <w:jc w:val="left"/>
    </w:pPr>
    <w:rPr>
      <w:color w:val="auto"/>
    </w:rPr>
  </w:style>
  <w:style w:type="character" w:customStyle="1" w:styleId="oobe-Character-Orange">
    <w:name w:val="oobe-Character-Orange"/>
    <w:basedOn w:val="oobe-Character-Navy"/>
    <w:uiPriority w:val="1"/>
    <w:qFormat/>
    <w:rsid w:val="000F2FEC"/>
    <w:rPr>
      <w:b/>
      <w:noProof w:val="0"/>
      <w:color w:val="F47821" w:themeColor="text1"/>
      <w:lang w:val="en-AU"/>
    </w:rPr>
  </w:style>
  <w:style w:type="character" w:customStyle="1" w:styleId="oobe-Character-Grey">
    <w:name w:val="oobe-Character-Grey"/>
    <w:basedOn w:val="DefaultParagraphFont"/>
    <w:uiPriority w:val="1"/>
    <w:qFormat/>
    <w:rsid w:val="000F2FEC"/>
    <w:rPr>
      <w:b/>
      <w:noProof w:val="0"/>
      <w:color w:val="666767" w:themeColor="text2"/>
      <w:lang w:val="en-AU"/>
    </w:rPr>
  </w:style>
  <w:style w:type="paragraph" w:styleId="ListParagraph">
    <w:name w:val="List Paragraph"/>
    <w:basedOn w:val="Normal"/>
    <w:uiPriority w:val="34"/>
    <w:qFormat/>
    <w:rsid w:val="000F2FEC"/>
    <w:pPr>
      <w:ind w:left="720"/>
      <w:contextualSpacing/>
    </w:pPr>
  </w:style>
  <w:style w:type="table" w:customStyle="1" w:styleId="oobe-Table-Navy-Left">
    <w:name w:val="oobe-Table-Navy-Left"/>
    <w:basedOn w:val="TableNormal"/>
    <w:uiPriority w:val="99"/>
    <w:rsid w:val="000F2FEC"/>
    <w:tblPr>
      <w:tblBorders>
        <w:top w:val="dotted" w:sz="4" w:space="0" w:color="091C33" w:themeColor="background1"/>
        <w:left w:val="dotted" w:sz="4" w:space="0" w:color="091C33" w:themeColor="background1"/>
        <w:bottom w:val="dotted" w:sz="4" w:space="0" w:color="091C33" w:themeColor="background1"/>
        <w:right w:val="dotted" w:sz="4" w:space="0" w:color="091C33" w:themeColor="background1"/>
        <w:insideH w:val="dotted" w:sz="4" w:space="0" w:color="091C33" w:themeColor="background1"/>
        <w:insideV w:val="single" w:sz="4" w:space="0" w:color="auto"/>
      </w:tblBorders>
    </w:tblPr>
    <w:tblStylePr w:type="firstCol">
      <w:tblPr/>
      <w:tcPr>
        <w:shd w:val="clear" w:color="auto" w:fill="091C33" w:themeFill="background1"/>
      </w:tcPr>
    </w:tblStylePr>
  </w:style>
  <w:style w:type="paragraph" w:customStyle="1" w:styleId="oobe-Table-Heading-Left">
    <w:name w:val="oobe-Table-Heading-Left"/>
    <w:basedOn w:val="oobe-Table-Heading"/>
    <w:qFormat/>
    <w:rsid w:val="000F2FEC"/>
    <w:pPr>
      <w:keepNext w:val="0"/>
      <w:jc w:val="left"/>
    </w:pPr>
  </w:style>
  <w:style w:type="table" w:customStyle="1" w:styleId="oobe-technicaldiscussionpaper">
    <w:name w:val="oobe - technical discussion paper"/>
    <w:basedOn w:val="TableNormal"/>
    <w:uiPriority w:val="99"/>
    <w:rsid w:val="000F2FEC"/>
    <w:rPr>
      <w:rFonts w:ascii="Arial" w:hAnsi="Arial"/>
      <w:sz w:val="18"/>
    </w:rPr>
    <w:tblPr>
      <w:tblBorders>
        <w:top w:val="single" w:sz="4" w:space="0" w:color="4B5351"/>
        <w:left w:val="single" w:sz="4" w:space="0" w:color="4B5351"/>
        <w:bottom w:val="single" w:sz="4" w:space="0" w:color="4B5351"/>
        <w:right w:val="single" w:sz="4" w:space="0" w:color="4B5351"/>
        <w:insideH w:val="single" w:sz="4" w:space="0" w:color="4B5351"/>
        <w:insideV w:val="dotted" w:sz="4" w:space="0" w:color="4B5351"/>
      </w:tblBorders>
    </w:tblPr>
    <w:trPr>
      <w:cantSplit/>
    </w:trPr>
    <w:tblStylePr w:type="firstRow">
      <w:rPr>
        <w:rFonts w:ascii="Arial" w:hAnsi="Arial"/>
        <w:b w:val="0"/>
        <w:color w:val="F8F8F8" w:themeColor="accent6"/>
        <w:sz w:val="18"/>
      </w:rPr>
      <w:tblPr/>
      <w:trPr>
        <w:tblHeader/>
      </w:trPr>
      <w:tcPr>
        <w:shd w:val="clear" w:color="auto" w:fill="091C33" w:themeFill="background1"/>
      </w:tcPr>
    </w:tblStylePr>
    <w:tblStylePr w:type="firstCol">
      <w:rPr>
        <w:rFonts w:ascii="Arial" w:hAnsi="Arial"/>
        <w:b w:val="0"/>
        <w:color w:val="F8F8F8" w:themeColor="accent6"/>
        <w:sz w:val="18"/>
      </w:rPr>
      <w:tblPr/>
      <w:tcPr>
        <w:tcBorders>
          <w:insideH w:val="nil"/>
        </w:tcBorders>
        <w:shd w:val="clear" w:color="auto" w:fill="091C33" w:themeFill="background1"/>
      </w:tcPr>
    </w:tblStylePr>
  </w:style>
  <w:style w:type="character" w:styleId="Hyperlink">
    <w:name w:val="Hyperlink"/>
    <w:aliases w:val="Hyperlink(oobe)"/>
    <w:uiPriority w:val="99"/>
    <w:unhideWhenUsed/>
    <w:qFormat/>
    <w:rsid w:val="000F2FEC"/>
    <w:rPr>
      <w:color w:val="091C33" w:themeColor="background1"/>
      <w:u w:val="single"/>
    </w:rPr>
  </w:style>
  <w:style w:type="paragraph" w:styleId="FootnoteText">
    <w:name w:val="footnote text"/>
    <w:aliases w:val="Footnote Text(oobe)"/>
    <w:basedOn w:val="Normal"/>
    <w:link w:val="FootnoteTextChar"/>
    <w:rsid w:val="000F2FEC"/>
    <w:rPr>
      <w:sz w:val="18"/>
    </w:rPr>
  </w:style>
  <w:style w:type="character" w:customStyle="1" w:styleId="FootnoteTextChar">
    <w:name w:val="Footnote Text Char"/>
    <w:aliases w:val="Footnote Text(oobe) Char"/>
    <w:basedOn w:val="DefaultParagraphFont"/>
    <w:link w:val="FootnoteText"/>
    <w:rsid w:val="000F2FEC"/>
    <w:rPr>
      <w:rFonts w:asciiTheme="minorHAnsi" w:hAnsiTheme="minorHAnsi"/>
      <w:sz w:val="18"/>
    </w:rPr>
  </w:style>
  <w:style w:type="paragraph" w:styleId="TOC1">
    <w:name w:val="toc 1"/>
    <w:aliases w:val="TOC 1(oobe)"/>
    <w:basedOn w:val="Normal"/>
    <w:next w:val="Normal"/>
    <w:uiPriority w:val="39"/>
    <w:unhideWhenUsed/>
    <w:rsid w:val="000F2FEC"/>
    <w:pPr>
      <w:tabs>
        <w:tab w:val="right" w:leader="dot" w:pos="9072"/>
      </w:tabs>
      <w:spacing w:before="80"/>
    </w:pPr>
    <w:rPr>
      <w:b/>
      <w:color w:val="091C33" w:themeColor="background1"/>
    </w:rPr>
  </w:style>
  <w:style w:type="paragraph" w:styleId="TOC2">
    <w:name w:val="toc 2"/>
    <w:aliases w:val="TOC 2(oobe)"/>
    <w:basedOn w:val="Normal"/>
    <w:next w:val="Normal"/>
    <w:uiPriority w:val="39"/>
    <w:unhideWhenUsed/>
    <w:rsid w:val="000F2FEC"/>
    <w:pPr>
      <w:tabs>
        <w:tab w:val="right" w:leader="dot" w:pos="9072"/>
      </w:tabs>
      <w:spacing w:before="20"/>
      <w:ind w:left="567"/>
    </w:pPr>
  </w:style>
  <w:style w:type="paragraph" w:styleId="TOC3">
    <w:name w:val="toc 3"/>
    <w:aliases w:val="TOC 3(oobe)"/>
    <w:basedOn w:val="Normal"/>
    <w:next w:val="Normal"/>
    <w:uiPriority w:val="39"/>
    <w:unhideWhenUsed/>
    <w:rsid w:val="000F2FEC"/>
    <w:pPr>
      <w:tabs>
        <w:tab w:val="right" w:leader="dot" w:pos="9072"/>
      </w:tabs>
      <w:ind w:left="1418"/>
    </w:pPr>
  </w:style>
  <w:style w:type="paragraph" w:styleId="TOC4">
    <w:name w:val="toc 4"/>
    <w:aliases w:val="TOC 4(oobe)"/>
    <w:basedOn w:val="Normal"/>
    <w:next w:val="Normal"/>
    <w:uiPriority w:val="39"/>
    <w:unhideWhenUsed/>
    <w:rsid w:val="000F2FEC"/>
    <w:pPr>
      <w:tabs>
        <w:tab w:val="right" w:leader="dot" w:pos="9072"/>
      </w:tabs>
      <w:ind w:left="2552"/>
    </w:pPr>
    <w:rPr>
      <w:color w:val="666767" w:themeColor="text2"/>
      <w:lang w:eastAsia="zh-CN"/>
    </w:rPr>
  </w:style>
  <w:style w:type="character" w:styleId="FootnoteReference">
    <w:name w:val="footnote reference"/>
    <w:aliases w:val="Footnote Reference(oobe)"/>
    <w:unhideWhenUsed/>
    <w:rsid w:val="000F2FEC"/>
    <w:rPr>
      <w:vertAlign w:val="superscript"/>
    </w:rPr>
  </w:style>
  <w:style w:type="paragraph" w:customStyle="1" w:styleId="Default">
    <w:name w:val="Default"/>
    <w:rsid w:val="000F2FEC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numbering" w:customStyle="1" w:styleId="Headngs">
    <w:name w:val="Headngs"/>
    <w:uiPriority w:val="99"/>
    <w:rsid w:val="000F2FEC"/>
    <w:pPr>
      <w:numPr>
        <w:numId w:val="5"/>
      </w:numPr>
    </w:pPr>
  </w:style>
  <w:style w:type="numbering" w:customStyle="1" w:styleId="HeadingListStyle">
    <w:name w:val="Heading List Style"/>
    <w:uiPriority w:val="99"/>
    <w:rsid w:val="000F2FEC"/>
    <w:pPr>
      <w:numPr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F2FEC"/>
    <w:rPr>
      <w:rFonts w:asciiTheme="majorHAnsi" w:eastAsiaTheme="majorEastAsia" w:hAnsiTheme="majorHAnsi" w:cstheme="majorBidi"/>
      <w:b/>
      <w:bCs/>
      <w:i/>
      <w:iCs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FEC"/>
    <w:rPr>
      <w:rFonts w:asciiTheme="minorHAnsi" w:hAnsiTheme="minorHAnsi"/>
      <w:sz w:val="3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FEC"/>
    <w:rPr>
      <w:rFonts w:asciiTheme="minorHAnsi" w:hAnsiTheme="minorHAnsi"/>
      <w:sz w:val="28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FEC"/>
    <w:rPr>
      <w:rFonts w:asciiTheme="minorHAnsi" w:hAnsiTheme="minorHAnsi"/>
      <w:b/>
      <w:bCs/>
      <w:sz w:val="22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FEC"/>
    <w:rPr>
      <w:rFonts w:asciiTheme="minorHAnsi" w:hAnsiTheme="minorHAnsi"/>
      <w:i/>
      <w:sz w:val="22"/>
      <w:lang w:eastAsia="zh-CN"/>
    </w:rPr>
  </w:style>
  <w:style w:type="paragraph" w:styleId="TOC5">
    <w:name w:val="toc 5"/>
    <w:aliases w:val="TOC 5(oobe)"/>
    <w:basedOn w:val="Normal"/>
    <w:next w:val="Normal"/>
    <w:uiPriority w:val="39"/>
    <w:rsid w:val="000F2FEC"/>
    <w:pPr>
      <w:tabs>
        <w:tab w:val="right" w:leader="dot" w:pos="9072"/>
      </w:tabs>
      <w:spacing w:before="80"/>
      <w:ind w:left="567" w:hanging="567"/>
    </w:pPr>
    <w:rPr>
      <w:b/>
      <w:color w:val="091C33" w:themeColor="background1"/>
    </w:rPr>
  </w:style>
  <w:style w:type="paragraph" w:styleId="TOC6">
    <w:name w:val="toc 6"/>
    <w:aliases w:val="TOC 6(oobe)"/>
    <w:basedOn w:val="Normal"/>
    <w:next w:val="Normal"/>
    <w:uiPriority w:val="39"/>
    <w:unhideWhenUsed/>
    <w:rsid w:val="000F2FEC"/>
    <w:pPr>
      <w:tabs>
        <w:tab w:val="right" w:leader="dot" w:pos="9072"/>
      </w:tabs>
      <w:ind w:left="1418" w:hanging="851"/>
    </w:pPr>
    <w:rPr>
      <w:lang w:eastAsia="zh-CN"/>
    </w:rPr>
  </w:style>
  <w:style w:type="paragraph" w:styleId="TOC7">
    <w:name w:val="toc 7"/>
    <w:aliases w:val="TOC 7(oobe)"/>
    <w:basedOn w:val="Normal"/>
    <w:next w:val="Normal"/>
    <w:uiPriority w:val="39"/>
    <w:rsid w:val="000F2FEC"/>
    <w:pPr>
      <w:tabs>
        <w:tab w:val="left" w:pos="2552"/>
        <w:tab w:val="right" w:leader="dot" w:pos="9072"/>
      </w:tabs>
      <w:ind w:left="2552" w:hanging="1134"/>
    </w:pPr>
    <w:rPr>
      <w:rFonts w:asciiTheme="majorHAnsi" w:hAnsiTheme="majorHAnsi"/>
    </w:rPr>
  </w:style>
  <w:style w:type="paragraph" w:styleId="TOC8">
    <w:name w:val="toc 8"/>
    <w:aliases w:val="TOC 8(oobe)"/>
    <w:basedOn w:val="Normal"/>
    <w:next w:val="Normal"/>
    <w:uiPriority w:val="39"/>
    <w:rsid w:val="000F2FEC"/>
    <w:pPr>
      <w:tabs>
        <w:tab w:val="left" w:pos="3686"/>
        <w:tab w:val="right" w:leader="dot" w:pos="9072"/>
      </w:tabs>
      <w:ind w:left="3686" w:hanging="1134"/>
    </w:pPr>
    <w:rPr>
      <w:rFonts w:asciiTheme="majorHAnsi" w:hAnsiTheme="majorHAnsi"/>
      <w:color w:val="666767" w:themeColor="text2"/>
    </w:rPr>
  </w:style>
  <w:style w:type="paragraph" w:styleId="TOC9">
    <w:name w:val="toc 9"/>
    <w:basedOn w:val="Normal"/>
    <w:next w:val="Normal"/>
    <w:autoRedefine/>
    <w:uiPriority w:val="39"/>
    <w:rsid w:val="000F2FEC"/>
    <w:rPr>
      <w:rFonts w:ascii="Times New Roman" w:hAnsi="Times New Roman"/>
    </w:rPr>
  </w:style>
  <w:style w:type="character" w:customStyle="1" w:styleId="CaptionChar">
    <w:name w:val="Caption Char"/>
    <w:aliases w:val="Caption(oobe) Char"/>
    <w:basedOn w:val="DefaultParagraphFont"/>
    <w:link w:val="Caption"/>
    <w:locked/>
    <w:rsid w:val="000F2FEC"/>
    <w:rPr>
      <w:rFonts w:asciiTheme="minorHAnsi" w:hAnsiTheme="minorHAnsi"/>
      <w:bCs/>
      <w:color w:val="F47821" w:themeColor="text1"/>
      <w:sz w:val="22"/>
      <w:szCs w:val="18"/>
    </w:rPr>
  </w:style>
  <w:style w:type="character" w:styleId="PageNumber">
    <w:name w:val="page number"/>
    <w:rsid w:val="000F2FEC"/>
    <w:rPr>
      <w:rFonts w:ascii="Arial" w:hAnsi="Arial"/>
      <w:sz w:val="16"/>
    </w:rPr>
  </w:style>
  <w:style w:type="character" w:styleId="EndnoteReference">
    <w:name w:val="endnote reference"/>
    <w:uiPriority w:val="99"/>
    <w:semiHidden/>
    <w:unhideWhenUsed/>
    <w:rsid w:val="000F2FE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F2FEC"/>
    <w:rPr>
      <w:rFonts w:eastAsia="SimSu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F2FEC"/>
    <w:rPr>
      <w:rFonts w:asciiTheme="minorHAnsi" w:eastAsia="SimSun" w:hAnsiTheme="minorHAnsi"/>
      <w:sz w:val="22"/>
    </w:rPr>
  </w:style>
  <w:style w:type="paragraph" w:styleId="BodyText">
    <w:name w:val="Body Text"/>
    <w:basedOn w:val="Normal"/>
    <w:link w:val="BodyTextChar"/>
    <w:uiPriority w:val="99"/>
    <w:unhideWhenUsed/>
    <w:qFormat/>
    <w:rsid w:val="000F2FEC"/>
  </w:style>
  <w:style w:type="character" w:customStyle="1" w:styleId="BodyTextChar">
    <w:name w:val="Body Text Char"/>
    <w:basedOn w:val="DefaultParagraphFont"/>
    <w:link w:val="BodyText"/>
    <w:uiPriority w:val="99"/>
    <w:rsid w:val="000F2FEC"/>
    <w:rPr>
      <w:rFonts w:asciiTheme="minorHAnsi" w:hAnsiTheme="minorHAnsi"/>
      <w:sz w:val="22"/>
    </w:rPr>
  </w:style>
  <w:style w:type="character" w:styleId="FollowedHyperlink">
    <w:name w:val="FollowedHyperlink"/>
    <w:unhideWhenUsed/>
    <w:rsid w:val="000F2FEC"/>
    <w:rPr>
      <w:color w:val="C77C0E"/>
      <w:u w:val="single"/>
    </w:rPr>
  </w:style>
  <w:style w:type="character" w:styleId="Emphasis">
    <w:name w:val="Emphasis"/>
    <w:uiPriority w:val="99"/>
    <w:qFormat/>
    <w:rsid w:val="000F2FEC"/>
    <w:rPr>
      <w:i/>
      <w:iCs/>
    </w:rPr>
  </w:style>
  <w:style w:type="paragraph" w:styleId="DocumentMap">
    <w:name w:val="Document Map"/>
    <w:basedOn w:val="Normal"/>
    <w:link w:val="DocumentMapChar"/>
    <w:semiHidden/>
    <w:rsid w:val="000F2FEC"/>
    <w:pPr>
      <w:shd w:val="clear" w:color="auto" w:fill="000080"/>
    </w:pPr>
  </w:style>
  <w:style w:type="character" w:customStyle="1" w:styleId="DocumentMapChar">
    <w:name w:val="Document Map Char"/>
    <w:basedOn w:val="DefaultParagraphFont"/>
    <w:link w:val="DocumentMap"/>
    <w:semiHidden/>
    <w:rsid w:val="000F2FEC"/>
    <w:rPr>
      <w:rFonts w:asciiTheme="minorHAnsi" w:hAnsiTheme="minorHAnsi"/>
      <w:sz w:val="22"/>
      <w:shd w:val="clear" w:color="auto" w:fill="000080"/>
    </w:rPr>
  </w:style>
  <w:style w:type="paragraph" w:styleId="NoSpacing">
    <w:name w:val="No Spacing"/>
    <w:uiPriority w:val="1"/>
    <w:qFormat/>
    <w:rsid w:val="000F2FEC"/>
    <w:rPr>
      <w:rFonts w:asciiTheme="minorHAnsi" w:eastAsiaTheme="minorHAnsi" w:hAnsiTheme="minorHAnsi" w:cstheme="minorBidi"/>
      <w:lang w:eastAsia="en-US"/>
    </w:rPr>
  </w:style>
  <w:style w:type="character" w:styleId="IntenseEmphasis">
    <w:name w:val="Intense Emphasis"/>
    <w:basedOn w:val="DefaultParagraphFont"/>
    <w:uiPriority w:val="99"/>
    <w:rsid w:val="000F2FEC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0F2FE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F2FEC"/>
    <w:rPr>
      <w:rFonts w:ascii="Tahoma" w:hAnsi="Tahoma"/>
      <w:sz w:val="18"/>
      <w:szCs w:val="24"/>
      <w:lang w:val="en-US" w:eastAsia="en-US"/>
    </w:rPr>
  </w:style>
  <w:style w:type="paragraph" w:customStyle="1" w:styleId="oobe-Date">
    <w:name w:val="oobe-Date"/>
    <w:basedOn w:val="Normal"/>
    <w:qFormat/>
    <w:rsid w:val="000F2FEC"/>
    <w:rPr>
      <w:b/>
    </w:rPr>
  </w:style>
  <w:style w:type="paragraph" w:customStyle="1" w:styleId="oobe-Title-Black">
    <w:name w:val="oobe-Title-Black"/>
    <w:basedOn w:val="oobe-Title"/>
    <w:qFormat/>
    <w:rsid w:val="000F2FEC"/>
    <w:pPr>
      <w:framePr w:wrap="around" w:vAnchor="page" w:hAnchor="page" w:xAlign="center" w:yAlign="center"/>
    </w:pPr>
  </w:style>
  <w:style w:type="character" w:customStyle="1" w:styleId="oobe-Table-Emphasis-Character-Grey">
    <w:name w:val="oobe-Table-Emphasis-Character-Grey"/>
    <w:basedOn w:val="DefaultParagraphFont"/>
    <w:uiPriority w:val="1"/>
    <w:qFormat/>
    <w:rsid w:val="000F2FEC"/>
    <w:rPr>
      <w:b/>
      <w:color w:val="666767" w:themeColor="text2"/>
    </w:rPr>
  </w:style>
  <w:style w:type="character" w:customStyle="1" w:styleId="oobe-Table-Emphasis-Character-Navy">
    <w:name w:val="oobe-Table-Emphasis-Character-Navy"/>
    <w:basedOn w:val="oobe-Table-Emphasis-Character-Grey"/>
    <w:uiPriority w:val="1"/>
    <w:qFormat/>
    <w:rsid w:val="000F2FEC"/>
    <w:rPr>
      <w:b/>
      <w:color w:val="091C33" w:themeColor="background1"/>
    </w:rPr>
  </w:style>
  <w:style w:type="character" w:customStyle="1" w:styleId="oobe-Table-Emphasis-Character-Orange">
    <w:name w:val="oobe-Table-Emphasis-Character-Orange"/>
    <w:basedOn w:val="oobe-Table-Emphasis-Character-Grey"/>
    <w:uiPriority w:val="1"/>
    <w:qFormat/>
    <w:rsid w:val="000F2FEC"/>
    <w:rPr>
      <w:b/>
      <w:color w:val="F47821" w:themeColor="text1"/>
    </w:rPr>
  </w:style>
  <w:style w:type="paragraph" w:customStyle="1" w:styleId="oobe-Table-Emphasis-Grey">
    <w:name w:val="oobe-Table-Emphasis-Grey"/>
    <w:basedOn w:val="oobe-Table-Text"/>
    <w:next w:val="oobe-Table-Text"/>
    <w:qFormat/>
    <w:rsid w:val="000F2FEC"/>
    <w:rPr>
      <w:b/>
      <w:color w:val="666767" w:themeColor="text2"/>
    </w:rPr>
  </w:style>
  <w:style w:type="paragraph" w:customStyle="1" w:styleId="oobe-Table-Emphasis-Navy">
    <w:name w:val="oobe-Table-Emphasis-Navy"/>
    <w:basedOn w:val="oobe-Table-Emphasis-Grey"/>
    <w:next w:val="oobe-Table-Text"/>
    <w:qFormat/>
    <w:rsid w:val="000F2FEC"/>
    <w:rPr>
      <w:color w:val="091C33" w:themeColor="background1"/>
    </w:rPr>
  </w:style>
  <w:style w:type="paragraph" w:customStyle="1" w:styleId="oobe-Table-Emphasis-Orange">
    <w:name w:val="oobe-Table-Emphasis-Orange"/>
    <w:basedOn w:val="oobe-Table-Emphasis-Navy"/>
    <w:next w:val="oobe-Table-Text"/>
    <w:qFormat/>
    <w:rsid w:val="000F2FEC"/>
    <w:rPr>
      <w:color w:val="F47821" w:themeColor="text1"/>
    </w:rPr>
  </w:style>
  <w:style w:type="paragraph" w:customStyle="1" w:styleId="oobe-Client">
    <w:name w:val="oobe-Client"/>
    <w:basedOn w:val="oobe-Subtitle"/>
    <w:qFormat/>
    <w:rsid w:val="000F2FEC"/>
    <w:pPr>
      <w:spacing w:before="600"/>
    </w:pPr>
  </w:style>
  <w:style w:type="paragraph" w:customStyle="1" w:styleId="oobe-Bullet-L2-Alt">
    <w:name w:val="oobe-Bullet-L2-Alt"/>
    <w:basedOn w:val="oobe-Bullet-L2"/>
    <w:qFormat/>
    <w:rsid w:val="000F2FEC"/>
    <w:pPr>
      <w:numPr>
        <w:ilvl w:val="2"/>
      </w:numPr>
    </w:pPr>
  </w:style>
  <w:style w:type="paragraph" w:customStyle="1" w:styleId="oobe-Table-Bullet-L2-Alt">
    <w:name w:val="oobe-Table-Bullet-L2-Alt"/>
    <w:basedOn w:val="oobe-Table-Bullet-L1"/>
    <w:qFormat/>
    <w:rsid w:val="000F2FEC"/>
    <w:pPr>
      <w:numPr>
        <w:ilvl w:val="2"/>
      </w:numPr>
    </w:pPr>
  </w:style>
  <w:style w:type="paragraph" w:customStyle="1" w:styleId="oobe-Heading-Numbered-L2">
    <w:name w:val="oobe-Heading-Numbered-L2"/>
    <w:basedOn w:val="Heading2"/>
    <w:next w:val="oobe-Para-L1"/>
    <w:qFormat/>
    <w:rsid w:val="000F2FEC"/>
    <w:pPr>
      <w:numPr>
        <w:ilvl w:val="1"/>
        <w:numId w:val="11"/>
      </w:numPr>
    </w:pPr>
  </w:style>
  <w:style w:type="paragraph" w:customStyle="1" w:styleId="oobe-Heading-Numbered-L1">
    <w:name w:val="oobe-Heading-Numbered-L1"/>
    <w:basedOn w:val="Heading1"/>
    <w:next w:val="oobe-Para-L1"/>
    <w:qFormat/>
    <w:rsid w:val="000F2FEC"/>
    <w:pPr>
      <w:numPr>
        <w:numId w:val="11"/>
      </w:numPr>
    </w:pPr>
  </w:style>
  <w:style w:type="paragraph" w:customStyle="1" w:styleId="oobe-Heading-Numbered-L3">
    <w:name w:val="oobe-Heading-Numbered-L3"/>
    <w:basedOn w:val="Heading3"/>
    <w:next w:val="oobe-Para-L1"/>
    <w:qFormat/>
    <w:rsid w:val="000F2FEC"/>
    <w:pPr>
      <w:numPr>
        <w:ilvl w:val="2"/>
        <w:numId w:val="11"/>
      </w:numPr>
    </w:pPr>
  </w:style>
  <w:style w:type="paragraph" w:customStyle="1" w:styleId="oobe-Heading-Numbered-L4">
    <w:name w:val="oobe-Heading-Numbered-L4"/>
    <w:basedOn w:val="Heading3"/>
    <w:next w:val="oobe-Para-L1"/>
    <w:qFormat/>
    <w:rsid w:val="000F2FEC"/>
    <w:pPr>
      <w:numPr>
        <w:ilvl w:val="3"/>
        <w:numId w:val="11"/>
      </w:numPr>
    </w:pPr>
    <w:rPr>
      <w:sz w:val="22"/>
    </w:rPr>
  </w:style>
  <w:style w:type="numbering" w:customStyle="1" w:styleId="oobe-Headings-Numbered-ListStyle">
    <w:name w:val="oobe-Headings-Numbered-List Style"/>
    <w:uiPriority w:val="99"/>
    <w:rsid w:val="000F2FEC"/>
    <w:pPr>
      <w:numPr>
        <w:numId w:val="11"/>
      </w:numPr>
    </w:pPr>
  </w:style>
  <w:style w:type="character" w:styleId="SubtleEmphasis">
    <w:name w:val="Subtle Emphasis"/>
    <w:basedOn w:val="DefaultParagraphFont"/>
    <w:uiPriority w:val="19"/>
    <w:qFormat/>
    <w:rsid w:val="000F2FEC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0F2FEC"/>
    <w:rPr>
      <w:smallCaps/>
      <w:color w:val="auto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FEC"/>
    <w:pPr>
      <w:numPr>
        <w:ilvl w:val="1"/>
      </w:numPr>
      <w:spacing w:after="160"/>
    </w:pPr>
    <w:rPr>
      <w:rFonts w:eastAsiaTheme="minorEastAsia" w:cstheme="minorBidi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2FEC"/>
    <w:rPr>
      <w:rFonts w:asciiTheme="minorHAnsi" w:eastAsiaTheme="minorEastAsia" w:hAnsiTheme="minorHAnsi" w:cstheme="minorBidi"/>
      <w:spacing w:val="15"/>
      <w:sz w:val="22"/>
      <w:szCs w:val="22"/>
    </w:rPr>
  </w:style>
  <w:style w:type="numbering" w:customStyle="1" w:styleId="oobe-ListParagraph">
    <w:name w:val="oobe - List Paragraph"/>
    <w:uiPriority w:val="99"/>
    <w:rsid w:val="00F64709"/>
    <w:pPr>
      <w:numPr>
        <w:numId w:val="24"/>
      </w:numPr>
    </w:pPr>
  </w:style>
  <w:style w:type="paragraph" w:customStyle="1" w:styleId="o-Para-L2">
    <w:name w:val="o-Para-L2"/>
    <w:basedOn w:val="o-Para-L1"/>
    <w:uiPriority w:val="1"/>
    <w:qFormat/>
    <w:rsid w:val="00F64709"/>
    <w:pPr>
      <w:numPr>
        <w:ilvl w:val="1"/>
      </w:numPr>
      <w:ind w:left="1134" w:hanging="1134"/>
    </w:pPr>
  </w:style>
  <w:style w:type="paragraph" w:customStyle="1" w:styleId="o-Tabletext">
    <w:name w:val="o-Table text"/>
    <w:basedOn w:val="Normal"/>
    <w:qFormat/>
    <w:rsid w:val="00F64709"/>
    <w:pPr>
      <w:spacing w:before="60" w:after="60"/>
    </w:pPr>
    <w:rPr>
      <w:rFonts w:ascii="Trebuchet MS" w:hAnsi="Trebuchet MS"/>
      <w:sz w:val="18"/>
      <w:lang w:eastAsia="x-none"/>
    </w:rPr>
  </w:style>
  <w:style w:type="paragraph" w:customStyle="1" w:styleId="o-Para-L1">
    <w:name w:val="o-Para-L1"/>
    <w:basedOn w:val="Normal"/>
    <w:link w:val="o-Para-L1Char"/>
    <w:uiPriority w:val="1"/>
    <w:qFormat/>
    <w:rsid w:val="00F64709"/>
    <w:pPr>
      <w:numPr>
        <w:numId w:val="24"/>
      </w:numPr>
      <w:spacing w:before="100" w:after="100" w:line="264" w:lineRule="auto"/>
    </w:pPr>
    <w:rPr>
      <w:rFonts w:ascii="Trebuchet MS" w:eastAsia="Calibri" w:hAnsi="Trebuchet MS"/>
      <w:sz w:val="20"/>
      <w:szCs w:val="22"/>
      <w:lang w:eastAsia="en-US"/>
    </w:rPr>
  </w:style>
  <w:style w:type="character" w:customStyle="1" w:styleId="o-Para-L1Char">
    <w:name w:val="o-Para-L1 Char"/>
    <w:basedOn w:val="DefaultParagraphFont"/>
    <w:link w:val="o-Para-L1"/>
    <w:uiPriority w:val="1"/>
    <w:rsid w:val="00F64709"/>
    <w:rPr>
      <w:rFonts w:ascii="Trebuchet MS" w:eastAsia="Calibri" w:hAnsi="Trebuchet MS"/>
      <w:szCs w:val="22"/>
      <w:lang w:eastAsia="en-US"/>
    </w:rPr>
  </w:style>
  <w:style w:type="paragraph" w:customStyle="1" w:styleId="o-Tableheadings">
    <w:name w:val="o-Table headings"/>
    <w:basedOn w:val="Normal"/>
    <w:qFormat/>
    <w:rsid w:val="00F64709"/>
    <w:pPr>
      <w:keepNext/>
      <w:keepLines/>
      <w:widowControl w:val="0"/>
      <w:adjustRightInd w:val="0"/>
      <w:spacing w:before="60" w:after="60"/>
      <w:textAlignment w:val="baseline"/>
    </w:pPr>
    <w:rPr>
      <w:rFonts w:ascii="Trebuchet MS" w:eastAsia="Calibri" w:hAnsi="Trebuchet MS"/>
      <w:b/>
      <w:bCs/>
      <w:color w:val="FFFFFF"/>
      <w:sz w:val="18"/>
      <w:szCs w:val="18"/>
      <w:lang w:eastAsia="en-US"/>
    </w:rPr>
  </w:style>
  <w:style w:type="paragraph" w:customStyle="1" w:styleId="o-Para-L3">
    <w:name w:val="o-Para-L3"/>
    <w:basedOn w:val="o-Para-L2"/>
    <w:uiPriority w:val="1"/>
    <w:qFormat/>
    <w:rsid w:val="00F64709"/>
    <w:pPr>
      <w:numPr>
        <w:ilvl w:val="2"/>
      </w:numPr>
      <w:tabs>
        <w:tab w:val="clear" w:pos="1491"/>
        <w:tab w:val="num" w:pos="1134"/>
      </w:tabs>
      <w:ind w:left="1134" w:hanging="1134"/>
    </w:pPr>
  </w:style>
  <w:style w:type="paragraph" w:customStyle="1" w:styleId="o-Para-L4">
    <w:name w:val="o-Para-L4"/>
    <w:basedOn w:val="Normal"/>
    <w:uiPriority w:val="1"/>
    <w:qFormat/>
    <w:rsid w:val="00F64709"/>
    <w:pPr>
      <w:numPr>
        <w:ilvl w:val="3"/>
        <w:numId w:val="24"/>
      </w:numPr>
      <w:spacing w:before="100" w:after="100" w:line="264" w:lineRule="auto"/>
      <w:contextualSpacing/>
    </w:pPr>
    <w:rPr>
      <w:rFonts w:ascii="Trebuchet MS" w:eastAsia="Calibri" w:hAnsi="Trebuchet MS"/>
      <w:sz w:val="20"/>
      <w:szCs w:val="22"/>
      <w:lang w:eastAsia="en-US"/>
    </w:rPr>
  </w:style>
  <w:style w:type="table" w:customStyle="1" w:styleId="oobeTable">
    <w:name w:val="oobe Table"/>
    <w:basedOn w:val="TableNormal"/>
    <w:uiPriority w:val="99"/>
    <w:rsid w:val="00F64709"/>
    <w:pPr>
      <w:widowControl w:val="0"/>
    </w:pPr>
    <w:rPr>
      <w:rFonts w:ascii="Arial" w:eastAsia="Calibri" w:hAnsi="Arial"/>
      <w:lang w:val="en-GB" w:eastAsia="en-GB"/>
    </w:rPr>
    <w:tblPr>
      <w:tblStyleRowBandSize w:val="1"/>
      <w:tblInd w:w="1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 w:val="0"/>
        <w:color w:val="F8F8F8" w:themeColor="accent6"/>
        <w:sz w:val="20"/>
      </w:rPr>
      <w:tblPr/>
      <w:tcPr>
        <w:tcBorders>
          <w:top w:val="single" w:sz="4" w:space="0" w:color="auto"/>
        </w:tcBorders>
        <w:shd w:val="clear" w:color="auto" w:fill="333333"/>
      </w:tcPr>
    </w:tblStylePr>
    <w:tblStylePr w:type="band1Horz">
      <w:rPr>
        <w:rFonts w:ascii="Arial" w:hAnsi="Arial"/>
        <w:color w:val="auto"/>
        <w:sz w:val="18"/>
      </w:rPr>
      <w:tblPr/>
      <w:tcPr>
        <w:shd w:val="clear" w:color="auto" w:fill="F8F8F8" w:themeFill="accent6"/>
      </w:tcPr>
    </w:tblStylePr>
    <w:tblStylePr w:type="band2Horz">
      <w:rPr>
        <w:rFonts w:ascii="Arial" w:hAnsi="Arial"/>
        <w:sz w:val="18"/>
      </w:rPr>
      <w:tblPr/>
      <w:tcPr>
        <w:shd w:val="clear" w:color="auto" w:fill="F8F8F8" w:themeFill="accent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26" Type="http://schemas.openxmlformats.org/officeDocument/2006/relationships/image" Target="media/image6.png"/><Relationship Id="rId39" Type="http://schemas.openxmlformats.org/officeDocument/2006/relationships/image" Target="media/image16.png"/><Relationship Id="rId21" Type="http://schemas.openxmlformats.org/officeDocument/2006/relationships/header" Target="header4.xml"/><Relationship Id="rId34" Type="http://schemas.openxmlformats.org/officeDocument/2006/relationships/hyperlink" Target="https://endpoint.microsoft.com" TargetMode="External"/><Relationship Id="rId42" Type="http://schemas.openxmlformats.org/officeDocument/2006/relationships/image" Target="media/image18.png"/><Relationship Id="rId47" Type="http://schemas.openxmlformats.org/officeDocument/2006/relationships/oleObject" Target="embeddings/oleObject6.bin"/><Relationship Id="rId50" Type="http://schemas.openxmlformats.org/officeDocument/2006/relationships/oleObject" Target="embeddings/oleObject7.bin"/><Relationship Id="rId55" Type="http://schemas.openxmlformats.org/officeDocument/2006/relationships/footer" Target="footer6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9" Type="http://schemas.openxmlformats.org/officeDocument/2006/relationships/image" Target="media/image9.png"/><Relationship Id="rId11" Type="http://schemas.openxmlformats.org/officeDocument/2006/relationships/image" Target="media/image1.png"/><Relationship Id="rId24" Type="http://schemas.openxmlformats.org/officeDocument/2006/relationships/hyperlink" Target="https://business.apple.com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5.png"/><Relationship Id="rId40" Type="http://schemas.openxmlformats.org/officeDocument/2006/relationships/oleObject" Target="embeddings/oleObject3.bin"/><Relationship Id="rId45" Type="http://schemas.openxmlformats.org/officeDocument/2006/relationships/oleObject" Target="embeddings/oleObject5.bin"/><Relationship Id="rId53" Type="http://schemas.openxmlformats.org/officeDocument/2006/relationships/image" Target="media/image24.png"/><Relationship Id="rId58" Type="http://schemas.openxmlformats.org/officeDocument/2006/relationships/theme" Target="theme/theme1.xml"/><Relationship Id="rId5" Type="http://schemas.openxmlformats.org/officeDocument/2006/relationships/numbering" Target="numbering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4.png"/><Relationship Id="rId43" Type="http://schemas.openxmlformats.org/officeDocument/2006/relationships/oleObject" Target="embeddings/oleObject4.bin"/><Relationship Id="rId48" Type="http://schemas.openxmlformats.org/officeDocument/2006/relationships/image" Target="media/image21.png"/><Relationship Id="rId56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23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hyperlink" Target="mailto:applemobile@abs.com.au" TargetMode="External"/><Relationship Id="rId33" Type="http://schemas.openxmlformats.org/officeDocument/2006/relationships/image" Target="media/image13.png"/><Relationship Id="rId38" Type="http://schemas.openxmlformats.org/officeDocument/2006/relationships/oleObject" Target="embeddings/oleObject2.bin"/><Relationship Id="rId46" Type="http://schemas.openxmlformats.org/officeDocument/2006/relationships/image" Target="media/image20.png"/><Relationship Id="rId20" Type="http://schemas.openxmlformats.org/officeDocument/2006/relationships/hyperlink" Target="http://www.oobe.com.au" TargetMode="External"/><Relationship Id="rId41" Type="http://schemas.openxmlformats.org/officeDocument/2006/relationships/image" Target="media/image17.png"/><Relationship Id="rId54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2.xml"/><Relationship Id="rId23" Type="http://schemas.openxmlformats.org/officeDocument/2006/relationships/footer" Target="footer5.xml"/><Relationship Id="rId28" Type="http://schemas.openxmlformats.org/officeDocument/2006/relationships/image" Target="media/image8.png"/><Relationship Id="rId36" Type="http://schemas.openxmlformats.org/officeDocument/2006/relationships/oleObject" Target="embeddings/oleObject1.bin"/><Relationship Id="rId49" Type="http://schemas.openxmlformats.org/officeDocument/2006/relationships/image" Target="media/image22.png"/><Relationship Id="rId57" Type="http://schemas.openxmlformats.org/officeDocument/2006/relationships/glossaryDocument" Target="glossary/document.xml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19.png"/><Relationship Id="rId52" Type="http://schemas.openxmlformats.org/officeDocument/2006/relationships/oleObject" Target="embeddings/oleObject8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oobecloud.sharepoint.com/sites/alloobe/Shared%20Documents/oobe%20document%20templates/Templates/oobe-Base%20template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25726444F145CA869EFA808374C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18214-6E62-4178-9447-867D1593D357}"/>
      </w:docPartPr>
      <w:docPartBody>
        <w:p w:rsidR="000A3F7A" w:rsidRDefault="009B3C22" w:rsidP="009B3C22">
          <w:pPr>
            <w:pStyle w:val="9125726444F145CA869EFA808374C8081"/>
          </w:pPr>
          <w:r w:rsidRPr="00BF4346">
            <w:rPr>
              <w:rFonts w:eastAsiaTheme="majorEastAsia"/>
            </w:rPr>
            <w:t>[Client]</w:t>
          </w:r>
        </w:p>
      </w:docPartBody>
    </w:docPart>
    <w:docPart>
      <w:docPartPr>
        <w:name w:val="4A9D57C7291342D68A5F2757B7824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DD426-B494-4860-8475-CA89143EC21D}"/>
      </w:docPartPr>
      <w:docPartBody>
        <w:p w:rsidR="000A3F7A" w:rsidRDefault="009B3C22" w:rsidP="009B3C22">
          <w:pPr>
            <w:pStyle w:val="4A9D57C7291342D68A5F2757B78247DD1"/>
          </w:pPr>
          <w:r w:rsidRPr="00CF26A0">
            <w:rPr>
              <w:rFonts w:eastAsiaTheme="majorEastAsia"/>
            </w:rPr>
            <w:t>[Title]</w:t>
          </w:r>
        </w:p>
      </w:docPartBody>
    </w:docPart>
    <w:docPart>
      <w:docPartPr>
        <w:name w:val="A0C4DAC4356A44D3ACCEB942FBDBD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2D567-A97D-412D-92DC-0025C5A9A197}"/>
      </w:docPartPr>
      <w:docPartBody>
        <w:p w:rsidR="000A3F7A" w:rsidRDefault="009B3C22" w:rsidP="009B3C22">
          <w:pPr>
            <w:pStyle w:val="A0C4DAC4356A44D3ACCEB942FBDBD8931"/>
          </w:pPr>
          <w:r w:rsidRPr="00CF26A0">
            <w:rPr>
              <w:rFonts w:eastAsiaTheme="majorEastAsia"/>
            </w:rPr>
            <w:t>[Subtitle]</w:t>
          </w:r>
        </w:p>
      </w:docPartBody>
    </w:docPart>
    <w:docPart>
      <w:docPartPr>
        <w:name w:val="45D92BCD1B0C4402A87B236593963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317F7-35A8-42A7-8672-95BE139A9725}"/>
      </w:docPartPr>
      <w:docPartBody>
        <w:p w:rsidR="000A3F7A" w:rsidRDefault="009B3C22" w:rsidP="009B3C22">
          <w:pPr>
            <w:pStyle w:val="45D92BCD1B0C4402A87B236593963FA91"/>
          </w:pPr>
          <w:r w:rsidRPr="009065C4">
            <w:rPr>
              <w:rStyle w:val="PlaceholderText"/>
              <w:rFonts w:eastAsiaTheme="majorEastAsia"/>
            </w:rPr>
            <w:t>[Date]</w:t>
          </w:r>
        </w:p>
      </w:docPartBody>
    </w:docPart>
    <w:docPart>
      <w:docPartPr>
        <w:name w:val="9992C0596E744CADB75BE59009D6E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04FAD-068E-42E6-834B-FA3B4A89688B}"/>
      </w:docPartPr>
      <w:docPartBody>
        <w:p w:rsidR="000A3F7A" w:rsidRDefault="009B3C22" w:rsidP="009B3C22">
          <w:pPr>
            <w:pStyle w:val="9992C0596E744CADB75BE59009D6EE6E1"/>
          </w:pPr>
          <w:r w:rsidRPr="009B385A">
            <w:rPr>
              <w:rStyle w:val="PlaceholderText"/>
            </w:rPr>
            <w:t>[Title]</w:t>
          </w:r>
        </w:p>
      </w:docPartBody>
    </w:docPart>
    <w:docPart>
      <w:docPartPr>
        <w:name w:val="65EA5429617D492E82B56F54384F2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0EBED-E554-4BC8-9663-5B936B41DD58}"/>
      </w:docPartPr>
      <w:docPartBody>
        <w:p w:rsidR="000A3F7A" w:rsidRDefault="009B3C22" w:rsidP="009B3C22">
          <w:pPr>
            <w:pStyle w:val="65EA5429617D492E82B56F54384F2D791"/>
          </w:pPr>
          <w:r w:rsidRPr="009B385A">
            <w:rPr>
              <w:rStyle w:val="PlaceholderText"/>
            </w:rPr>
            <w:t>[Title]</w:t>
          </w:r>
        </w:p>
      </w:docPartBody>
    </w:docPart>
    <w:docPart>
      <w:docPartPr>
        <w:name w:val="D6D35B55DC694F8591CD767DE4A19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4701B-BB32-4304-9DD2-593FCB62567C}"/>
      </w:docPartPr>
      <w:docPartBody>
        <w:p w:rsidR="000A3F7A" w:rsidRDefault="000A3F7A">
          <w:pPr>
            <w:pStyle w:val="D6D35B55DC694F8591CD767DE4A19126"/>
          </w:pPr>
          <w:r w:rsidRPr="009B385A">
            <w:rPr>
              <w:rStyle w:val="PlaceholderText"/>
            </w:rPr>
            <w:t>[Title]</w:t>
          </w:r>
        </w:p>
      </w:docPartBody>
    </w:docPart>
    <w:docPart>
      <w:docPartPr>
        <w:name w:val="1C6C437C8E33B94585B48CA510FAFF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729367-FA9F-0F47-8D31-78AF6C4DF3D1}"/>
      </w:docPartPr>
      <w:docPartBody>
        <w:p w:rsidR="00064C9B" w:rsidRDefault="00720483" w:rsidP="00720483">
          <w:pPr>
            <w:pStyle w:val="1C6C437C8E33B94585B48CA510FAFFDD"/>
          </w:pPr>
          <w:r w:rsidRPr="00A44242">
            <w:t>Date</w:t>
          </w:r>
        </w:p>
      </w:docPartBody>
    </w:docPart>
    <w:docPart>
      <w:docPartPr>
        <w:name w:val="4D0F5A31C62C0B498D4672B847BB8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28D2E-1313-734D-9381-FBCF7EA7E681}"/>
      </w:docPartPr>
      <w:docPartBody>
        <w:p w:rsidR="00064C9B" w:rsidRDefault="00720483" w:rsidP="00720483">
          <w:pPr>
            <w:pStyle w:val="4D0F5A31C62C0B498D4672B847BB84B4"/>
          </w:pPr>
          <w:r w:rsidRPr="00A44242">
            <w:t>Date</w:t>
          </w:r>
        </w:p>
      </w:docPartBody>
    </w:docPart>
    <w:docPart>
      <w:docPartPr>
        <w:name w:val="2E6917FD2B450649928A17F637E742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1BB31F-6650-6A44-9878-D2CA01478CC4}"/>
      </w:docPartPr>
      <w:docPartBody>
        <w:p w:rsidR="00064C9B" w:rsidRDefault="00720483" w:rsidP="00720483">
          <w:pPr>
            <w:pStyle w:val="2E6917FD2B450649928A17F637E74253"/>
          </w:pPr>
          <w:r w:rsidRPr="00A44242">
            <w:t>Date</w:t>
          </w:r>
        </w:p>
      </w:docPartBody>
    </w:docPart>
    <w:docPart>
      <w:docPartPr>
        <w:name w:val="CB441B8098FBDB419143EC9F75543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EC898-4892-9E44-9B06-10A5F4592AAC}"/>
      </w:docPartPr>
      <w:docPartBody>
        <w:p w:rsidR="00064C9B" w:rsidRDefault="00720483" w:rsidP="00720483">
          <w:pPr>
            <w:pStyle w:val="CB441B8098FBDB419143EC9F75543BCB"/>
          </w:pPr>
          <w:r w:rsidRPr="00A44242">
            <w:t>Date</w:t>
          </w:r>
        </w:p>
      </w:docPartBody>
    </w:docPart>
    <w:docPart>
      <w:docPartPr>
        <w:name w:val="7DDB14CC6FD28F43ADA0ED8F8C9D4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999D6-CC94-FE40-801E-CEC4A6E2776F}"/>
      </w:docPartPr>
      <w:docPartBody>
        <w:p w:rsidR="00064C9B" w:rsidRDefault="00720483" w:rsidP="00720483">
          <w:pPr>
            <w:pStyle w:val="7DDB14CC6FD28F43ADA0ED8F8C9D428F"/>
          </w:pPr>
          <w:r w:rsidRPr="00A44242">
            <w:t>Date</w:t>
          </w:r>
        </w:p>
      </w:docPartBody>
    </w:docPart>
    <w:docPart>
      <w:docPartPr>
        <w:name w:val="A2A5FE53B945DB4BABB720C1CB2EF0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22506-AD23-2E4B-8D09-D803E17EDD4E}"/>
      </w:docPartPr>
      <w:docPartBody>
        <w:p w:rsidR="00064C9B" w:rsidRDefault="00720483" w:rsidP="00720483">
          <w:pPr>
            <w:pStyle w:val="A2A5FE53B945DB4BABB720C1CB2EF040"/>
          </w:pPr>
          <w:r w:rsidRPr="003F158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D2D21511AD07846955E939263F3F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15F6A-2C26-3544-8A3C-E1497769614A}"/>
      </w:docPartPr>
      <w:docPartBody>
        <w:p w:rsidR="00064C9B" w:rsidRDefault="00720483" w:rsidP="00720483">
          <w:pPr>
            <w:pStyle w:val="1D2D21511AD07846955E939263F3FDE2"/>
          </w:pPr>
          <w:r w:rsidRPr="00A44242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uli">
    <w:altName w:val="Calibri"/>
    <w:charset w:val="00"/>
    <w:family w:val="auto"/>
    <w:pitch w:val="variable"/>
    <w:sig w:usb0="A00000EF" w:usb1="4000204B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A"/>
    <w:rsid w:val="00064C9B"/>
    <w:rsid w:val="000A3F7A"/>
    <w:rsid w:val="00350122"/>
    <w:rsid w:val="004A4B9D"/>
    <w:rsid w:val="00720483"/>
    <w:rsid w:val="007A5CFD"/>
    <w:rsid w:val="008B1414"/>
    <w:rsid w:val="008E2DD8"/>
    <w:rsid w:val="009B3C22"/>
    <w:rsid w:val="00D9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C6C437C8E33B94585B48CA510FAFFDD">
    <w:name w:val="1C6C437C8E33B94585B48CA510FAFFDD"/>
    <w:rsid w:val="00720483"/>
    <w:pPr>
      <w:spacing w:after="0" w:line="240" w:lineRule="auto"/>
    </w:pPr>
    <w:rPr>
      <w:sz w:val="24"/>
      <w:szCs w:val="24"/>
      <w:lang w:eastAsia="en-GB"/>
    </w:rPr>
  </w:style>
  <w:style w:type="paragraph" w:customStyle="1" w:styleId="4D0F5A31C62C0B498D4672B847BB84B4">
    <w:name w:val="4D0F5A31C62C0B498D4672B847BB84B4"/>
    <w:rsid w:val="00720483"/>
    <w:pPr>
      <w:spacing w:after="0" w:line="240" w:lineRule="auto"/>
    </w:pPr>
    <w:rPr>
      <w:sz w:val="24"/>
      <w:szCs w:val="24"/>
      <w:lang w:eastAsia="en-GB"/>
    </w:rPr>
  </w:style>
  <w:style w:type="paragraph" w:customStyle="1" w:styleId="2E6917FD2B450649928A17F637E74253">
    <w:name w:val="2E6917FD2B450649928A17F637E74253"/>
    <w:rsid w:val="00720483"/>
    <w:pPr>
      <w:spacing w:after="0" w:line="240" w:lineRule="auto"/>
    </w:pPr>
    <w:rPr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720483"/>
    <w:rPr>
      <w:color w:val="FFC000" w:themeColor="accent4"/>
    </w:rPr>
  </w:style>
  <w:style w:type="paragraph" w:customStyle="1" w:styleId="CB441B8098FBDB419143EC9F75543BCB">
    <w:name w:val="CB441B8098FBDB419143EC9F75543BCB"/>
    <w:rsid w:val="00720483"/>
    <w:pPr>
      <w:spacing w:after="0" w:line="240" w:lineRule="auto"/>
    </w:pPr>
    <w:rPr>
      <w:sz w:val="24"/>
      <w:szCs w:val="24"/>
      <w:lang w:eastAsia="en-GB"/>
    </w:rPr>
  </w:style>
  <w:style w:type="paragraph" w:customStyle="1" w:styleId="7DDB14CC6FD28F43ADA0ED8F8C9D428F">
    <w:name w:val="7DDB14CC6FD28F43ADA0ED8F8C9D428F"/>
    <w:rsid w:val="00720483"/>
    <w:pPr>
      <w:spacing w:after="0" w:line="240" w:lineRule="auto"/>
    </w:pPr>
    <w:rPr>
      <w:sz w:val="24"/>
      <w:szCs w:val="24"/>
      <w:lang w:eastAsia="en-GB"/>
    </w:rPr>
  </w:style>
  <w:style w:type="paragraph" w:customStyle="1" w:styleId="A2A5FE53B945DB4BABB720C1CB2EF040">
    <w:name w:val="A2A5FE53B945DB4BABB720C1CB2EF040"/>
    <w:rsid w:val="00720483"/>
    <w:pPr>
      <w:spacing w:after="0" w:line="240" w:lineRule="auto"/>
    </w:pPr>
    <w:rPr>
      <w:sz w:val="24"/>
      <w:szCs w:val="24"/>
      <w:lang w:eastAsia="en-GB"/>
    </w:rPr>
  </w:style>
  <w:style w:type="paragraph" w:customStyle="1" w:styleId="1D2D21511AD07846955E939263F3FDE2">
    <w:name w:val="1D2D21511AD07846955E939263F3FDE2"/>
    <w:rsid w:val="00720483"/>
    <w:pPr>
      <w:spacing w:after="0" w:line="240" w:lineRule="auto"/>
    </w:pPr>
    <w:rPr>
      <w:sz w:val="24"/>
      <w:szCs w:val="24"/>
      <w:lang w:eastAsia="en-GB"/>
    </w:rPr>
  </w:style>
  <w:style w:type="paragraph" w:customStyle="1" w:styleId="D6D35B55DC694F8591CD767DE4A19126">
    <w:name w:val="D6D35B55DC694F8591CD767DE4A19126"/>
  </w:style>
  <w:style w:type="paragraph" w:customStyle="1" w:styleId="9125726444F145CA869EFA808374C8081">
    <w:name w:val="9125726444F145CA869EFA808374C8081"/>
    <w:rsid w:val="009B3C22"/>
    <w:pPr>
      <w:spacing w:before="600" w:after="0" w:line="240" w:lineRule="auto"/>
    </w:pPr>
    <w:rPr>
      <w:rFonts w:asciiTheme="majorHAnsi" w:eastAsia="Times New Roman" w:hAnsiTheme="majorHAnsi" w:cs="Times New Roman"/>
      <w:b/>
      <w:sz w:val="56"/>
      <w:szCs w:val="20"/>
    </w:rPr>
  </w:style>
  <w:style w:type="paragraph" w:customStyle="1" w:styleId="4A9D57C7291342D68A5F2757B78247DD1">
    <w:name w:val="4A9D57C7291342D68A5F2757B78247DD1"/>
    <w:rsid w:val="009B3C22"/>
    <w:pPr>
      <w:spacing w:after="400" w:line="240" w:lineRule="auto"/>
    </w:pPr>
    <w:rPr>
      <w:rFonts w:asciiTheme="majorHAnsi" w:eastAsia="Times New Roman" w:hAnsiTheme="majorHAnsi" w:cs="Times New Roman"/>
      <w:b/>
      <w:sz w:val="56"/>
      <w:szCs w:val="20"/>
    </w:rPr>
  </w:style>
  <w:style w:type="paragraph" w:customStyle="1" w:styleId="A0C4DAC4356A44D3ACCEB942FBDBD8931">
    <w:name w:val="A0C4DAC4356A44D3ACCEB942FBDBD8931"/>
    <w:rsid w:val="009B3C22"/>
    <w:pPr>
      <w:spacing w:after="0" w:line="240" w:lineRule="auto"/>
    </w:pPr>
    <w:rPr>
      <w:rFonts w:asciiTheme="majorHAnsi" w:eastAsia="Times New Roman" w:hAnsiTheme="majorHAnsi" w:cs="Times New Roman"/>
      <w:b/>
      <w:sz w:val="56"/>
      <w:szCs w:val="20"/>
    </w:rPr>
  </w:style>
  <w:style w:type="paragraph" w:customStyle="1" w:styleId="45D92BCD1B0C4402A87B236593963FA91">
    <w:name w:val="45D92BCD1B0C4402A87B236593963FA91"/>
    <w:rsid w:val="009B3C22"/>
    <w:pPr>
      <w:spacing w:after="0" w:line="240" w:lineRule="auto"/>
    </w:pPr>
    <w:rPr>
      <w:rFonts w:eastAsia="Times New Roman" w:cs="Times New Roman"/>
      <w:b/>
      <w:szCs w:val="20"/>
    </w:rPr>
  </w:style>
  <w:style w:type="paragraph" w:customStyle="1" w:styleId="9992C0596E744CADB75BE59009D6EE6E1">
    <w:name w:val="9992C0596E744CADB75BE59009D6EE6E1"/>
    <w:rsid w:val="009B3C22"/>
    <w:pPr>
      <w:tabs>
        <w:tab w:val="left" w:pos="0"/>
        <w:tab w:val="left" w:pos="1134"/>
      </w:tabs>
      <w:spacing w:before="80" w:after="100" w:line="240" w:lineRule="auto"/>
      <w:jc w:val="right"/>
    </w:pPr>
    <w:rPr>
      <w:rFonts w:eastAsia="Times New Roman" w:cs="Times New Roman"/>
      <w:color w:val="FFFFFF" w:themeColor="background1"/>
      <w:sz w:val="18"/>
      <w:szCs w:val="20"/>
    </w:rPr>
  </w:style>
  <w:style w:type="paragraph" w:customStyle="1" w:styleId="65EA5429617D492E82B56F54384F2D791">
    <w:name w:val="65EA5429617D492E82B56F54384F2D791"/>
    <w:rsid w:val="009B3C22"/>
    <w:pPr>
      <w:tabs>
        <w:tab w:val="left" w:pos="0"/>
        <w:tab w:val="left" w:pos="1134"/>
      </w:tabs>
      <w:spacing w:before="80" w:after="100" w:line="240" w:lineRule="auto"/>
      <w:jc w:val="right"/>
    </w:pPr>
    <w:rPr>
      <w:rFonts w:eastAsia="Times New Roman" w:cs="Times New Roman"/>
      <w:color w:val="FFFFFF" w:themeColor="background1"/>
      <w:sz w:val="18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obe">
      <a:dk1>
        <a:srgbClr val="F47821"/>
      </a:dk1>
      <a:lt1>
        <a:srgbClr val="091C33"/>
      </a:lt1>
      <a:dk2>
        <a:srgbClr val="666767"/>
      </a:dk2>
      <a:lt2>
        <a:srgbClr val="F0EFEF"/>
      </a:lt2>
      <a:accent1>
        <a:srgbClr val="F8F8F8"/>
      </a:accent1>
      <a:accent2>
        <a:srgbClr val="F47821"/>
      </a:accent2>
      <a:accent3>
        <a:srgbClr val="091C33"/>
      </a:accent3>
      <a:accent4>
        <a:srgbClr val="666767"/>
      </a:accent4>
      <a:accent5>
        <a:srgbClr val="F0EFEF"/>
      </a:accent5>
      <a:accent6>
        <a:srgbClr val="F8F8F8"/>
      </a:accent6>
      <a:hlink>
        <a:srgbClr val="091C33"/>
      </a:hlink>
      <a:folHlink>
        <a:srgbClr val="091C33"/>
      </a:folHlink>
    </a:clrScheme>
    <a:fontScheme name="oobe">
      <a:majorFont>
        <a:latin typeface="Muli"/>
        <a:ea typeface=""/>
        <a:cs typeface=""/>
      </a:majorFont>
      <a:minorFont>
        <a:latin typeface="Mul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f58d9cf-ac58-40c3-9828-327bbedeeafe">
      <UserInfo>
        <DisplayName>Mat Laurence-Rogers</DisplayName>
        <AccountId>15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E9816DD42134FA1AA2AC1E3DAD405" ma:contentTypeVersion="12" ma:contentTypeDescription="Create a new document." ma:contentTypeScope="" ma:versionID="75b3f0d5c092d8dd2acea4f794cf59af">
  <xsd:schema xmlns:xsd="http://www.w3.org/2001/XMLSchema" xmlns:xs="http://www.w3.org/2001/XMLSchema" xmlns:p="http://schemas.microsoft.com/office/2006/metadata/properties" xmlns:ns2="3a2d0238-c998-4ae6-bad0-55a4a5e02be0" xmlns:ns3="5f58d9cf-ac58-40c3-9828-327bbedeeafe" targetNamespace="http://schemas.microsoft.com/office/2006/metadata/properties" ma:root="true" ma:fieldsID="9b598e6c4bc4ee4273350bbd3a6b0c5e" ns2:_="" ns3:_="">
    <xsd:import namespace="3a2d0238-c998-4ae6-bad0-55a4a5e02be0"/>
    <xsd:import namespace="5f58d9cf-ac58-40c3-9828-327bbedeea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d0238-c998-4ae6-bad0-55a4a5e02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58d9cf-ac58-40c3-9828-327bbedeeaf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77B3D0-A789-41F8-9AB1-799AD25561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60A871-0F7E-4641-BCAF-9940F31ECB2D}">
  <ds:schemaRefs>
    <ds:schemaRef ds:uri="http://schemas.microsoft.com/office/2006/metadata/properties"/>
    <ds:schemaRef ds:uri="http://schemas.microsoft.com/office/infopath/2007/PartnerControls"/>
    <ds:schemaRef ds:uri="5f58d9cf-ac58-40c3-9828-327bbedeeafe"/>
  </ds:schemaRefs>
</ds:datastoreItem>
</file>

<file path=customXml/itemProps3.xml><?xml version="1.0" encoding="utf-8"?>
<ds:datastoreItem xmlns:ds="http://schemas.openxmlformats.org/officeDocument/2006/customXml" ds:itemID="{100DB0CC-E533-4377-A5B1-437F7B77B2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EE1736-ECF1-4424-B678-05530C1021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2d0238-c998-4ae6-bad0-55a4a5e02be0"/>
    <ds:schemaRef ds:uri="5f58d9cf-ac58-40c3-9828-327bbedeea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oobe-Base%20template.dotm</Template>
  <TotalTime>19</TotalTime>
  <Pages>11</Pages>
  <Words>607</Words>
  <Characters>4054</Characters>
  <Application>Microsoft Office Word</Application>
  <DocSecurity>0</DocSecurity>
  <Lines>33</Lines>
  <Paragraphs>9</Paragraphs>
  <ScaleCrop>false</ScaleCrop>
  <Company>AGENCY</Company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Protected Utility</dc:title>
  <dc:subject>AGENCY - SOP - Deploy App For Apple Corporate Devices - Admin</dc:subject>
  <dc:creator>Matt Shaw</dc:creator>
  <dc:description/>
  <cp:lastModifiedBy>Col McKeahnie</cp:lastModifiedBy>
  <cp:revision>27</cp:revision>
  <cp:lastPrinted>2018-05-16T23:18:00Z</cp:lastPrinted>
  <dcterms:created xsi:type="dcterms:W3CDTF">2020-07-01T05:53:00Z</dcterms:created>
  <dcterms:modified xsi:type="dcterms:W3CDTF">2021-08-05T01:56:00Z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obe-Client">
    <vt:lpwstr>Client</vt:lpwstr>
  </property>
  <property fmtid="{D5CDD505-2E9C-101B-9397-08002B2CF9AE}" pid="3" name="oobe-Classification">
    <vt:lpwstr> </vt:lpwstr>
  </property>
  <property fmtid="{D5CDD505-2E9C-101B-9397-08002B2CF9AE}" pid="4" name="MSIP_Label_f4b07542-c192-4ebe-83db-29fa1df14e65_Enabled">
    <vt:lpwstr>True</vt:lpwstr>
  </property>
  <property fmtid="{D5CDD505-2E9C-101B-9397-08002B2CF9AE}" pid="5" name="MSIP_Label_f4b07542-c192-4ebe-83db-29fa1df14e65_SiteId">
    <vt:lpwstr>05f72b90-815c-4cb9-8b40-96c29b862189</vt:lpwstr>
  </property>
  <property fmtid="{D5CDD505-2E9C-101B-9397-08002B2CF9AE}" pid="6" name="MSIP_Label_f4b07542-c192-4ebe-83db-29fa1df14e65_Owner">
    <vt:lpwstr>Rodney.Loo@oobe.com.au</vt:lpwstr>
  </property>
  <property fmtid="{D5CDD505-2E9C-101B-9397-08002B2CF9AE}" pid="7" name="MSIP_Label_f4b07542-c192-4ebe-83db-29fa1df14e65_SetDate">
    <vt:lpwstr>2019-08-17T01:30:14.5538617Z</vt:lpwstr>
  </property>
  <property fmtid="{D5CDD505-2E9C-101B-9397-08002B2CF9AE}" pid="8" name="MSIP_Label_f4b07542-c192-4ebe-83db-29fa1df14e65_Name">
    <vt:lpwstr>General</vt:lpwstr>
  </property>
  <property fmtid="{D5CDD505-2E9C-101B-9397-08002B2CF9AE}" pid="9" name="MSIP_Label_f4b07542-c192-4ebe-83db-29fa1df14e65_Application">
    <vt:lpwstr>Microsoft Azure Information Protection</vt:lpwstr>
  </property>
  <property fmtid="{D5CDD505-2E9C-101B-9397-08002B2CF9AE}" pid="10" name="MSIP_Label_f4b07542-c192-4ebe-83db-29fa1df14e65_ActionId">
    <vt:lpwstr>08d52e44-7fb3-4ee0-9e38-76698e795331</vt:lpwstr>
  </property>
  <property fmtid="{D5CDD505-2E9C-101B-9397-08002B2CF9AE}" pid="11" name="MSIP_Label_f4b07542-c192-4ebe-83db-29fa1df14e65_Extended_MSFT_Method">
    <vt:lpwstr>Manual</vt:lpwstr>
  </property>
  <property fmtid="{D5CDD505-2E9C-101B-9397-08002B2CF9AE}" pid="12" name="Sensitivity">
    <vt:lpwstr>General</vt:lpwstr>
  </property>
  <property fmtid="{D5CDD505-2E9C-101B-9397-08002B2CF9AE}" pid="13" name="ContentTypeId">
    <vt:lpwstr>0x010100E19E9816DD42134FA1AA2AC1E3DAD405</vt:lpwstr>
  </property>
  <property fmtid="{D5CDD505-2E9C-101B-9397-08002B2CF9AE}" pid="14" name="SharedWithUsers">
    <vt:lpwstr>15;#Mat Laurence-Rogers</vt:lpwstr>
  </property>
</Properties>
</file>