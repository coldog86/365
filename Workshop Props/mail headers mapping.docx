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74FD8" w14:textId="77777777" w:rsidR="002741E7" w:rsidRDefault="002741E7" w:rsidP="002741E7">
      <w:pPr>
        <w:rPr>
          <w:rFonts w:ascii="Calibri" w:eastAsia="Calibri" w:hAnsi="Calibri" w:cs="Calibri"/>
          <w:sz w:val="24"/>
          <w:szCs w:val="24"/>
        </w:rPr>
      </w:pPr>
    </w:p>
    <w:tbl>
      <w:tblPr>
        <w:tblStyle w:val="TableGrid"/>
        <w:tblW w:w="13185" w:type="dxa"/>
        <w:tblInd w:w="0" w:type="dxa"/>
        <w:tblLayout w:type="fixed"/>
        <w:tblLook w:val="06A0" w:firstRow="1" w:lastRow="0" w:firstColumn="1" w:lastColumn="0" w:noHBand="1" w:noVBand="1"/>
      </w:tblPr>
      <w:tblGrid>
        <w:gridCol w:w="1839"/>
        <w:gridCol w:w="3399"/>
        <w:gridCol w:w="7947"/>
      </w:tblGrid>
      <w:tr w:rsidR="002741E7" w14:paraId="6F329789" w14:textId="77777777" w:rsidTr="002741E7">
        <w:tc>
          <w:tcPr>
            <w:tcW w:w="18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7EE3AB" w14:textId="77777777" w:rsidR="002741E7" w:rsidRDefault="002741E7">
            <w:pP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Classification</w:t>
            </w:r>
          </w:p>
        </w:tc>
        <w:tc>
          <w:tcPr>
            <w:tcW w:w="3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FF0D48F" w14:textId="77777777" w:rsidR="002741E7" w:rsidRDefault="002741E7">
            <w:pP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7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17700F" w14:textId="77777777" w:rsidR="002741E7" w:rsidRDefault="002741E7">
            <w:pP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ID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lang w:val="en-ID"/>
              </w:rPr>
              <w:t>X-Protective-Marking header</w:t>
            </w:r>
          </w:p>
        </w:tc>
      </w:tr>
      <w:tr w:rsidR="002741E7" w14:paraId="4165B7E2" w14:textId="77777777" w:rsidTr="002741E7">
        <w:tc>
          <w:tcPr>
            <w:tcW w:w="18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EC436E" w14:textId="77777777" w:rsidR="002741E7" w:rsidRDefault="002741E7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UNOFFICIAL</w:t>
            </w:r>
          </w:p>
        </w:tc>
        <w:tc>
          <w:tcPr>
            <w:tcW w:w="3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E392BA" w14:textId="77777777" w:rsidR="002741E7" w:rsidRDefault="002741E7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Test email [SEC=UNOFFICIAL]</w:t>
            </w:r>
          </w:p>
        </w:tc>
        <w:tc>
          <w:tcPr>
            <w:tcW w:w="7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80B328" w14:textId="77777777" w:rsidR="002741E7" w:rsidRDefault="002741E7">
            <w:pPr>
              <w:spacing w:line="240" w:lineRule="auto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VER=2018.3, NS=gov.au, SEC=UNOFFICIAL, ORIGIN=Rhys.Paterson@test.dfat.gov.au</w:t>
            </w:r>
          </w:p>
        </w:tc>
      </w:tr>
      <w:tr w:rsidR="002741E7" w14:paraId="2E593E87" w14:textId="77777777" w:rsidTr="002741E7">
        <w:tc>
          <w:tcPr>
            <w:tcW w:w="18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4C3556" w14:textId="77777777" w:rsidR="002741E7" w:rsidRDefault="002741E7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OFFICIAL</w:t>
            </w:r>
          </w:p>
        </w:tc>
        <w:tc>
          <w:tcPr>
            <w:tcW w:w="3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A7208C" w14:textId="77777777" w:rsidR="002741E7" w:rsidRDefault="002741E7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Test email [SEC=OFFICIAL]</w:t>
            </w:r>
          </w:p>
          <w:p w14:paraId="7A9881E2" w14:textId="77777777" w:rsidR="002741E7" w:rsidRDefault="002741E7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BBB1F0" w14:textId="77777777" w:rsidR="002741E7" w:rsidRDefault="002741E7">
            <w:pPr>
              <w:spacing w:line="240" w:lineRule="auto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VER=2018.3, NS=gov.au, SEC=OFFICIAL, ORIGIN=Rhys.Paterson@test.dfat.gov.au</w:t>
            </w:r>
          </w:p>
          <w:p w14:paraId="06A62154" w14:textId="77777777" w:rsidR="002741E7" w:rsidRDefault="002741E7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2741E7" w14:paraId="2488655F" w14:textId="77777777" w:rsidTr="002741E7">
        <w:tc>
          <w:tcPr>
            <w:tcW w:w="18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0C07E8F" w14:textId="77777777" w:rsidR="002741E7" w:rsidRDefault="002741E7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Official:Sensitive</w:t>
            </w:r>
            <w:proofErr w:type="spellEnd"/>
            <w:proofErr w:type="gramEnd"/>
          </w:p>
        </w:tc>
        <w:tc>
          <w:tcPr>
            <w:tcW w:w="3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C412A8" w14:textId="77777777" w:rsidR="002741E7" w:rsidRDefault="002741E7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Test email [SEC=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OFFICIAL:Sensitive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>]</w:t>
            </w:r>
          </w:p>
        </w:tc>
        <w:tc>
          <w:tcPr>
            <w:tcW w:w="7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0CA7A5" w14:textId="77777777" w:rsidR="002741E7" w:rsidRDefault="002741E7">
            <w:pPr>
              <w:spacing w:line="240" w:lineRule="auto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VER=2018.3, NS=gov.au, SEC=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OFFICIAL:Sensitive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,ORIGIN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=Rhys.Paterson@test.dfat.gov.au</w:t>
            </w:r>
          </w:p>
        </w:tc>
      </w:tr>
      <w:tr w:rsidR="002741E7" w14:paraId="1DFBEB6B" w14:textId="77777777" w:rsidTr="002741E7">
        <w:tc>
          <w:tcPr>
            <w:tcW w:w="18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A5ADE1" w14:textId="77777777" w:rsidR="002741E7" w:rsidRDefault="002741E7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Official:Sensitive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/ Legal-Privilege</w:t>
            </w:r>
          </w:p>
        </w:tc>
        <w:tc>
          <w:tcPr>
            <w:tcW w:w="3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0C4557" w14:textId="77777777" w:rsidR="002741E7" w:rsidRDefault="002741E7">
            <w:pPr>
              <w:spacing w:line="240" w:lineRule="auto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Test email [SEC=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OFFICIAL:Sensitive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, ACCESS=Legal-Privilege]</w:t>
            </w:r>
          </w:p>
        </w:tc>
        <w:tc>
          <w:tcPr>
            <w:tcW w:w="7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CCE1B7" w14:textId="77777777" w:rsidR="002741E7" w:rsidRDefault="002741E7">
            <w:pPr>
              <w:spacing w:line="240" w:lineRule="auto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VER=2018.3, NS=gov.au, SEC=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OFFICIAL:Sensitive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, ACCESS=Legal-Privilege, ORIGIN=Rhys.Paterson@test.dfat.gov.au</w:t>
            </w:r>
          </w:p>
        </w:tc>
      </w:tr>
      <w:tr w:rsidR="002741E7" w14:paraId="013CA3F0" w14:textId="77777777" w:rsidTr="002741E7">
        <w:tc>
          <w:tcPr>
            <w:tcW w:w="18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4833BB7" w14:textId="77777777" w:rsidR="002741E7" w:rsidRDefault="002741E7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Official:Sensitive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/ </w:t>
            </w:r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Legislative-Secrecy</w:t>
            </w:r>
          </w:p>
        </w:tc>
        <w:tc>
          <w:tcPr>
            <w:tcW w:w="3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996BF23" w14:textId="77777777" w:rsidR="002741E7" w:rsidRDefault="002741E7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Test email [SEC=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OFFICIAL:Sensitive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, ACCESS=Legislative-Secrecy]</w:t>
            </w:r>
          </w:p>
        </w:tc>
        <w:tc>
          <w:tcPr>
            <w:tcW w:w="7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2F6B85" w14:textId="77777777" w:rsidR="002741E7" w:rsidRDefault="002741E7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  <w:lang w:val="en-ID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VER=2018.3, NS=gov.au, SEC=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OFFICIAL:Sensitive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, ACCESS=Legislative-Secrecy, ORIGIN=Rhys.Paterson@test.dfat.gov.au</w:t>
            </w:r>
          </w:p>
        </w:tc>
      </w:tr>
      <w:tr w:rsidR="002741E7" w14:paraId="27CEEDA3" w14:textId="77777777" w:rsidTr="002741E7">
        <w:tc>
          <w:tcPr>
            <w:tcW w:w="18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69E0C4" w14:textId="77777777" w:rsidR="002741E7" w:rsidRDefault="002741E7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Official:Sensitive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/ </w:t>
            </w:r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Personal-Privacy</w:t>
            </w:r>
          </w:p>
        </w:tc>
        <w:tc>
          <w:tcPr>
            <w:tcW w:w="3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E089FC" w14:textId="77777777" w:rsidR="002741E7" w:rsidRDefault="002741E7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Test email [SEC=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OFFICIAL:Sensitive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, ACCESS=Personal-Privacy]</w:t>
            </w:r>
          </w:p>
        </w:tc>
        <w:tc>
          <w:tcPr>
            <w:tcW w:w="7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71A522A" w14:textId="77777777" w:rsidR="002741E7" w:rsidRDefault="002741E7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  <w:lang w:val="en-ID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VER=2018.3, NS=gov.au, SEC=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OFFICIAL:Sensitive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, ACCESS= Personal-Privacy, ORIGIN=Rhys.Paterson@test.dfat.gov.au</w:t>
            </w:r>
          </w:p>
        </w:tc>
      </w:tr>
      <w:tr w:rsidR="002741E7" w14:paraId="6732014F" w14:textId="77777777" w:rsidTr="002741E7">
        <w:tc>
          <w:tcPr>
            <w:tcW w:w="18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7F563D" w14:textId="77777777" w:rsidR="002741E7" w:rsidRDefault="002741E7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PROTECTED</w:t>
            </w:r>
          </w:p>
        </w:tc>
        <w:tc>
          <w:tcPr>
            <w:tcW w:w="3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81C3BB3" w14:textId="77777777" w:rsidR="002741E7" w:rsidRDefault="002741E7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Test email [SEC=PROTECTED]</w:t>
            </w:r>
          </w:p>
        </w:tc>
        <w:tc>
          <w:tcPr>
            <w:tcW w:w="7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2B1E30" w14:textId="77777777" w:rsidR="002741E7" w:rsidRDefault="002741E7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  <w:lang w:val="en-ID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VER=2018.3, NS=gov.au, SEC=PROTECTED, ORIGIN=Rhys.Paterson@test.dfat.gov.au</w:t>
            </w:r>
          </w:p>
        </w:tc>
      </w:tr>
      <w:tr w:rsidR="002741E7" w14:paraId="7701E3A0" w14:textId="77777777" w:rsidTr="002741E7">
        <w:tc>
          <w:tcPr>
            <w:tcW w:w="18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6926CB" w14:textId="77777777" w:rsidR="002741E7" w:rsidRDefault="002741E7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PROTECTED / Legal-Privilege</w:t>
            </w:r>
          </w:p>
        </w:tc>
        <w:tc>
          <w:tcPr>
            <w:tcW w:w="3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01ED39" w14:textId="77777777" w:rsidR="002741E7" w:rsidRDefault="002741E7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Test email [SEC=PROTECTED, ACCESS=Legal-Privilege]</w:t>
            </w:r>
          </w:p>
        </w:tc>
        <w:tc>
          <w:tcPr>
            <w:tcW w:w="7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F67561" w14:textId="77777777" w:rsidR="002741E7" w:rsidRDefault="002741E7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  <w:lang w:val="en-ID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VER=2018.3, NS=gov.au, SEC=PROTECTED, ACCESS=Legal-Privilege, ORIGIN=Rhys.Paterson@test.dfat.gov.au</w:t>
            </w:r>
          </w:p>
        </w:tc>
      </w:tr>
      <w:tr w:rsidR="002741E7" w14:paraId="505E82D0" w14:textId="77777777" w:rsidTr="002741E7">
        <w:tc>
          <w:tcPr>
            <w:tcW w:w="18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E8665B7" w14:textId="77777777" w:rsidR="002741E7" w:rsidRDefault="002741E7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PROTECTED / </w:t>
            </w:r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Legislative-Secrecy</w:t>
            </w:r>
          </w:p>
        </w:tc>
        <w:tc>
          <w:tcPr>
            <w:tcW w:w="3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4F8E93C" w14:textId="77777777" w:rsidR="002741E7" w:rsidRDefault="002741E7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Test email [SEC=PROTECTED, ACCESS=</w:t>
            </w:r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Legislative-Secrecy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]</w:t>
            </w:r>
          </w:p>
        </w:tc>
        <w:tc>
          <w:tcPr>
            <w:tcW w:w="7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C186EC5" w14:textId="77777777" w:rsidR="002741E7" w:rsidRDefault="002741E7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  <w:lang w:val="en-ID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VER=2018.3, NS=gov.au, SEC=PROTECTED, ACCESS=Legislative-Secrecy, ORIGIN=Rhys.Paterson@test.dfat.gov.au</w:t>
            </w:r>
          </w:p>
        </w:tc>
      </w:tr>
      <w:tr w:rsidR="002741E7" w14:paraId="06BF026C" w14:textId="77777777" w:rsidTr="002741E7">
        <w:tc>
          <w:tcPr>
            <w:tcW w:w="18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4CD3A28" w14:textId="77777777" w:rsidR="002741E7" w:rsidRDefault="002741E7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PROTECTED / </w:t>
            </w:r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Personal-Privacy</w:t>
            </w:r>
          </w:p>
        </w:tc>
        <w:tc>
          <w:tcPr>
            <w:tcW w:w="3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03CED24" w14:textId="77777777" w:rsidR="002741E7" w:rsidRDefault="002741E7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Test email [SEC=PROTECTED, ACCESS=</w:t>
            </w:r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Personal-Privacy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]</w:t>
            </w:r>
          </w:p>
        </w:tc>
        <w:tc>
          <w:tcPr>
            <w:tcW w:w="7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626B67" w14:textId="77777777" w:rsidR="002741E7" w:rsidRDefault="002741E7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  <w:lang w:val="en-ID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VER=2018.3, NS=gov.au, SEC=PROTECTED, ACCESS=Personal-Privacy, ORIGIN=Rhys.Paterson@test.dfat.gov.au</w:t>
            </w:r>
          </w:p>
        </w:tc>
      </w:tr>
      <w:tr w:rsidR="002741E7" w14:paraId="518DE13D" w14:textId="77777777" w:rsidTr="002741E7">
        <w:tc>
          <w:tcPr>
            <w:tcW w:w="18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8CC9EF5" w14:textId="77777777" w:rsidR="002741E7" w:rsidRDefault="002741E7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PROTECTED / </w:t>
            </w:r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CABINET</w:t>
            </w:r>
          </w:p>
        </w:tc>
        <w:tc>
          <w:tcPr>
            <w:tcW w:w="3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CFAFFEA" w14:textId="77777777" w:rsidR="002741E7" w:rsidRDefault="002741E7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Test email [SEC=PROTECTED, CAVEAT=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SH:CABINET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>]</w:t>
            </w:r>
          </w:p>
        </w:tc>
        <w:tc>
          <w:tcPr>
            <w:tcW w:w="7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4385E7F" w14:textId="77777777" w:rsidR="002741E7" w:rsidRDefault="002741E7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  <w:lang w:val="en-ID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VER=2018.3, NS=gov.au, SEC=PROTECTED, CAVEAT=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SH:CABINET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, ORIGIN=Rhys.Paterson@test.dfat.gov.au</w:t>
            </w:r>
          </w:p>
        </w:tc>
      </w:tr>
      <w:tr w:rsidR="002741E7" w14:paraId="63EB7607" w14:textId="77777777" w:rsidTr="002741E7">
        <w:tc>
          <w:tcPr>
            <w:tcW w:w="18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B06B65A" w14:textId="77777777" w:rsidR="002741E7" w:rsidRDefault="002741E7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PROTECTED / CABINET / Legal-Privilege</w:t>
            </w:r>
          </w:p>
        </w:tc>
        <w:tc>
          <w:tcPr>
            <w:tcW w:w="3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B8E88B0" w14:textId="77777777" w:rsidR="002741E7" w:rsidRDefault="002741E7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Test email [SEC=PROTECTED, CAVEAT=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SH:CABINET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>, ACCESS=Legal-Privilege]</w:t>
            </w:r>
          </w:p>
        </w:tc>
        <w:tc>
          <w:tcPr>
            <w:tcW w:w="7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61EBAA8" w14:textId="77777777" w:rsidR="002741E7" w:rsidRDefault="002741E7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  <w:lang w:val="en-ID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VER=2018.3, NS=gov.au, SEC=PROTECTED, CAVEAT=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SH:CABINET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, ACCESS=Legal-Privilege, ORIGIN=Rhys.Paterson@test.dfat.gov.au</w:t>
            </w:r>
          </w:p>
        </w:tc>
      </w:tr>
      <w:tr w:rsidR="002741E7" w14:paraId="6766A32C" w14:textId="77777777" w:rsidTr="002741E7">
        <w:tc>
          <w:tcPr>
            <w:tcW w:w="18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B1BD0D2" w14:textId="77777777" w:rsidR="002741E7" w:rsidRDefault="002741E7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PROTECTED / CABINET / </w:t>
            </w:r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Legislative-Secrecy</w:t>
            </w:r>
          </w:p>
        </w:tc>
        <w:tc>
          <w:tcPr>
            <w:tcW w:w="3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26DFCE" w14:textId="77777777" w:rsidR="002741E7" w:rsidRDefault="002741E7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Test email [SEC=PROTECTED, CAVEAT=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SH:CABINET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>, ACCESS=</w:t>
            </w:r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 xml:space="preserve"> Legislative-Secrecy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]</w:t>
            </w:r>
          </w:p>
        </w:tc>
        <w:tc>
          <w:tcPr>
            <w:tcW w:w="7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F64C1AB" w14:textId="77777777" w:rsidR="002741E7" w:rsidRDefault="002741E7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  <w:lang w:val="en-ID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VER=2018.3, NS=gov.au, SEC=PROTECTED, CAVEAT=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SH:CABINET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, ACCESS=Legislative-Secrecy, ORIGIN=Rhys.Paterson@test.dfat.gov.au</w:t>
            </w:r>
          </w:p>
        </w:tc>
      </w:tr>
      <w:tr w:rsidR="002741E7" w14:paraId="73FBA8AD" w14:textId="77777777" w:rsidTr="002741E7">
        <w:tc>
          <w:tcPr>
            <w:tcW w:w="18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78EB7F5" w14:textId="77777777" w:rsidR="002741E7" w:rsidRDefault="002741E7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PROTECTED / CABINET / </w:t>
            </w:r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Personal-Privacy</w:t>
            </w:r>
          </w:p>
        </w:tc>
        <w:tc>
          <w:tcPr>
            <w:tcW w:w="3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9341E33" w14:textId="77777777" w:rsidR="002741E7" w:rsidRDefault="002741E7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Test email [SEC=PROTECTED, CAVEAT=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SH:CABINET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>, ACCESS=</w:t>
            </w:r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 xml:space="preserve"> Personal-Privacy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]</w:t>
            </w:r>
          </w:p>
        </w:tc>
        <w:tc>
          <w:tcPr>
            <w:tcW w:w="7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F776F76" w14:textId="77777777" w:rsidR="002741E7" w:rsidRDefault="002741E7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  <w:lang w:val="en-ID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VER=2018.3, NS=gov.au, SEC=PROTECTED, CAVEAT=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SH:CABINET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  <w:lang w:val="en-ID"/>
              </w:rPr>
              <w:t>, ACCESS=Personal-Privacy, ORIGIN=Rhys.Paterson@test.dfat.gov.au</w:t>
            </w:r>
          </w:p>
        </w:tc>
      </w:tr>
    </w:tbl>
    <w:p w14:paraId="1882F880" w14:textId="77777777" w:rsidR="002741E7" w:rsidRDefault="002741E7" w:rsidP="002741E7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60A72B31" w14:textId="77777777" w:rsidR="003C50DB" w:rsidRDefault="003C50DB"/>
    <w:sectPr w:rsidR="003C50DB" w:rsidSect="002741E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72227" w14:textId="77777777" w:rsidR="002741E7" w:rsidRDefault="002741E7" w:rsidP="002741E7">
      <w:pPr>
        <w:spacing w:after="0" w:line="240" w:lineRule="auto"/>
      </w:pPr>
      <w:r>
        <w:separator/>
      </w:r>
    </w:p>
  </w:endnote>
  <w:endnote w:type="continuationSeparator" w:id="0">
    <w:p w14:paraId="44F9E8C8" w14:textId="77777777" w:rsidR="002741E7" w:rsidRDefault="002741E7" w:rsidP="00274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535B86" w14:textId="77777777" w:rsidR="002741E7" w:rsidRDefault="002741E7" w:rsidP="002741E7">
      <w:pPr>
        <w:spacing w:after="0" w:line="240" w:lineRule="auto"/>
      </w:pPr>
      <w:r>
        <w:separator/>
      </w:r>
    </w:p>
  </w:footnote>
  <w:footnote w:type="continuationSeparator" w:id="0">
    <w:p w14:paraId="0C5EDDE2" w14:textId="77777777" w:rsidR="002741E7" w:rsidRDefault="002741E7" w:rsidP="002741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1E7"/>
    <w:rsid w:val="002741E7"/>
    <w:rsid w:val="003C5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C3A99C"/>
  <w15:chartTrackingRefBased/>
  <w15:docId w15:val="{423B356D-3923-4876-8BA9-CAE626817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1E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41E7"/>
    <w:pPr>
      <w:spacing w:after="0" w:line="240" w:lineRule="auto"/>
    </w:p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9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oobecloud.sharepoint.com/sites/NBA/Shared%20Documents/Forms/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9823D35585B14694F545F62B96EEB4" ma:contentTypeVersion="10" ma:contentTypeDescription="Create a new document." ma:contentTypeScope="" ma:versionID="8863ba5e5c9614af304bd129c44a4c7e">
  <xsd:schema xmlns:xsd="http://www.w3.org/2001/XMLSchema" xmlns:xs="http://www.w3.org/2001/XMLSchema" xmlns:p="http://schemas.microsoft.com/office/2006/metadata/properties" xmlns:ns2="e8eca572-e13b-4d24-8ebb-316085e5d2a4" xmlns:ns3="684b4731-962a-4c29-9cb8-33f3abe548cf" targetNamespace="http://schemas.microsoft.com/office/2006/metadata/properties" ma:root="true" ma:fieldsID="b9427d87b6171812ec96e25688e2cc1c" ns2:_="" ns3:_="">
    <xsd:import namespace="e8eca572-e13b-4d24-8ebb-316085e5d2a4"/>
    <xsd:import namespace="684b4731-962a-4c29-9cb8-33f3abe548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eca572-e13b-4d24-8ebb-316085e5d2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4b4731-962a-4c29-9cb8-33f3abe548c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2D14C6-C5E6-4EF1-AC9B-6C6236BA2EB5}">
  <ds:schemaRefs>
    <ds:schemaRef ds:uri="684b4731-962a-4c29-9cb8-33f3abe548cf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www.w3.org/XML/1998/namespace"/>
    <ds:schemaRef ds:uri="http://purl.org/dc/terms/"/>
    <ds:schemaRef ds:uri="http://schemas.microsoft.com/office/2006/metadata/properties"/>
    <ds:schemaRef ds:uri="e8eca572-e13b-4d24-8ebb-316085e5d2a4"/>
    <ds:schemaRef ds:uri="http://schemas.microsoft.com/office/infopath/2007/PartnerControl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20E53EE5-C655-40C2-B22F-FA1D619088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F8C6E7-7E63-4E66-A4A6-2588E757D5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eca572-e13b-4d24-8ebb-316085e5d2a4"/>
    <ds:schemaRef ds:uri="684b4731-962a-4c29-9cb8-33f3abe548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</TotalTime>
  <Pages>1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White</dc:creator>
  <cp:keywords/>
  <dc:description/>
  <cp:lastModifiedBy>Dan White</cp:lastModifiedBy>
  <cp:revision>1</cp:revision>
  <dcterms:created xsi:type="dcterms:W3CDTF">2021-07-30T00:40:00Z</dcterms:created>
  <dcterms:modified xsi:type="dcterms:W3CDTF">2021-07-30T00:41:00Z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0x010100E99823D35585B14694F545F62B96EEB4</vt:lpwstr>
  </property>
</Properties>
</file>